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Calibri"/>
          <w:lang w:val="en-GB"/>
        </w:rPr>
        <w:id w:val="-1511979052"/>
        <w:docPartObj>
          <w:docPartGallery w:val="Cover Pages"/>
          <w:docPartUnique/>
        </w:docPartObj>
      </w:sdtPr>
      <w:sdtEndPr>
        <w:rPr>
          <w:rFonts w:eastAsia="Times New Roman"/>
          <w:b/>
          <w:noProof/>
          <w:lang w:val="en-US" w:eastAsia="en-GB"/>
        </w:rPr>
      </w:sdtEndPr>
      <w:sdtContent>
        <w:p w14:paraId="4D3498CD" w14:textId="77777777" w:rsidR="00B363D3" w:rsidRDefault="007E78B0" w:rsidP="00AF691C">
          <w:pPr>
            <w:pStyle w:val="NoSpacing"/>
            <w:rPr>
              <w:b/>
              <w:noProof/>
              <w:lang w:eastAsia="en-GB"/>
            </w:rPr>
            <w:sectPr w:rsidR="00B363D3" w:rsidSect="00EC6FF9">
              <w:footerReference w:type="default" r:id="rId9"/>
              <w:headerReference w:type="first" r:id="rId10"/>
              <w:footerReference w:type="first" r:id="rId11"/>
              <w:pgSz w:w="12240" w:h="15840"/>
              <w:pgMar w:top="720" w:right="720" w:bottom="720" w:left="720" w:header="283" w:footer="283" w:gutter="0"/>
              <w:pgNumType w:start="0"/>
              <w:cols w:space="720"/>
              <w:docGrid w:linePitch="299"/>
            </w:sectPr>
          </w:pPr>
          <w:r>
            <w:rPr>
              <w:noProof/>
              <w:lang w:val="en-GB" w:eastAsia="en-GB"/>
            </w:rPr>
            <mc:AlternateContent>
              <mc:Choice Requires="wpg">
                <w:drawing>
                  <wp:anchor distT="0" distB="0" distL="114300" distR="114300" simplePos="0" relativeHeight="251659264" behindDoc="1" locked="0" layoutInCell="1" allowOverlap="1" wp14:anchorId="4A2F99E8" wp14:editId="1F30446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333625" cy="9125712"/>
                    <wp:effectExtent l="0" t="0" r="9525" b="7620"/>
                    <wp:wrapNone/>
                    <wp:docPr id="1" name="Group 1"/>
                    <wp:cNvGraphicFramePr/>
                    <a:graphic xmlns:a="http://schemas.openxmlformats.org/drawingml/2006/main">
                      <a:graphicData uri="http://schemas.microsoft.com/office/word/2010/wordprocessingGroup">
                        <wpg:wgp>
                          <wpg:cNvGrpSpPr/>
                          <wpg:grpSpPr>
                            <a:xfrm>
                              <a:off x="0" y="0"/>
                              <a:ext cx="2333625" cy="9125712"/>
                              <a:chOff x="0" y="0"/>
                              <a:chExt cx="2333625" cy="9125712"/>
                            </a:xfrm>
                          </wpg:grpSpPr>
                          <wps:wsp>
                            <wps:cNvPr id="2" name="Rectangle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 4"/>
                            <wps:cNvSpPr/>
                            <wps:spPr>
                              <a:xfrm>
                                <a:off x="0" y="1534705"/>
                                <a:ext cx="2333625"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A9BAB5" w14:textId="77777777" w:rsidR="00422E8E" w:rsidRDefault="00422E8E">
                                  <w:pPr>
                                    <w:pStyle w:val="NoSpacing"/>
                                    <w:jc w:val="right"/>
                                    <w:rPr>
                                      <w:color w:val="FFFFFF" w:themeColor="background1"/>
                                      <w:sz w:val="28"/>
                                      <w:szCs w:val="28"/>
                                    </w:rPr>
                                  </w:pPr>
                                  <w:r>
                                    <w:rPr>
                                      <w:color w:val="FFFFFF" w:themeColor="background1"/>
                                      <w:sz w:val="28"/>
                                      <w:szCs w:val="28"/>
                                    </w:rPr>
                                    <w:t>20</w:t>
                                  </w:r>
                                  <w:r w:rsidRPr="00E339D4">
                                    <w:rPr>
                                      <w:color w:val="FFFFFF" w:themeColor="background1"/>
                                      <w:sz w:val="28"/>
                                      <w:szCs w:val="28"/>
                                      <w:vertAlign w:val="superscript"/>
                                    </w:rPr>
                                    <w:t>th</w:t>
                                  </w:r>
                                  <w:r>
                                    <w:rPr>
                                      <w:color w:val="FFFFFF" w:themeColor="background1"/>
                                      <w:sz w:val="28"/>
                                      <w:szCs w:val="28"/>
                                    </w:rPr>
                                    <w:t xml:space="preserve"> October 2017</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 7"/>
                            <wpg:cNvGrpSpPr/>
                            <wpg:grpSpPr>
                              <a:xfrm>
                                <a:off x="76200" y="4210050"/>
                                <a:ext cx="2057400" cy="4910328"/>
                                <a:chOff x="80645" y="4211812"/>
                                <a:chExt cx="1306273" cy="3121026"/>
                              </a:xfrm>
                            </wpg:grpSpPr>
                            <wpg:grpSp>
                              <wpg:cNvPr id="8" name="Group 8"/>
                              <wpg:cNvGrpSpPr>
                                <a:grpSpLocks noChangeAspect="1"/>
                              </wpg:cNvGrpSpPr>
                              <wpg:grpSpPr>
                                <a:xfrm>
                                  <a:off x="141062" y="4211812"/>
                                  <a:ext cx="1047750" cy="3121026"/>
                                  <a:chOff x="141062" y="4211812"/>
                                  <a:chExt cx="1047750" cy="3121026"/>
                                </a:xfrm>
                              </wpg:grpSpPr>
                              <wps:wsp>
                                <wps:cNvPr id="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oup 21"/>
                              <wpg:cNvGrpSpPr>
                                <a:grpSpLocks noChangeAspect="1"/>
                              </wpg:cNvGrpSpPr>
                              <wpg:grpSpPr>
                                <a:xfrm>
                                  <a:off x="80645" y="4826972"/>
                                  <a:ext cx="1306273" cy="2505863"/>
                                  <a:chOff x="80645" y="4649964"/>
                                  <a:chExt cx="874712" cy="1677988"/>
                                </a:xfrm>
                              </wpg:grpSpPr>
                              <wps:wsp>
                                <wps:cNvPr id="2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A2F99E8" id="Group 1" o:spid="_x0000_s1026" style="position:absolute;margin-left:0;margin-top:0;width:183.75pt;height:718.55pt;z-index:-251657216;mso-height-percent:950;mso-left-percent:40;mso-position-horizontal-relative:page;mso-position-vertical:center;mso-position-vertical-relative:page;mso-height-percent:950;mso-left-percent:40" coordsize="23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">
                    <v:rect id="Rectangle 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" fillcolor="#632e6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5347;width:23336;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" adj="19045" fillcolor="#92278f [3204]" stroked="f" strokeweight="1pt">
                      <v:textbox inset=",0,14.4pt,0">
                        <w:txbxContent>
                          <w:p w14:paraId="0DA9BAB5" w14:textId="77777777" w:rsidR="00422E8E" w:rsidRDefault="00422E8E">
                            <w:pPr>
                              <w:pStyle w:val="NoSpacing"/>
                              <w:jc w:val="right"/>
                              <w:rPr>
                                <w:color w:val="FFFFFF" w:themeColor="background1"/>
                                <w:sz w:val="28"/>
                                <w:szCs w:val="28"/>
                              </w:rPr>
                            </w:pPr>
                            <w:r>
                              <w:rPr>
                                <w:color w:val="FFFFFF" w:themeColor="background1"/>
                                <w:sz w:val="28"/>
                                <w:szCs w:val="28"/>
                              </w:rPr>
                              <w:t>20</w:t>
                            </w:r>
                            <w:r w:rsidRPr="00E339D4">
                              <w:rPr>
                                <w:color w:val="FFFFFF" w:themeColor="background1"/>
                                <w:sz w:val="28"/>
                                <w:szCs w:val="28"/>
                                <w:vertAlign w:val="superscript"/>
                              </w:rPr>
                              <w:t>th</w:t>
                            </w:r>
                            <w:r>
                              <w:rPr>
                                <w:color w:val="FFFFFF" w:themeColor="background1"/>
                                <w:sz w:val="28"/>
                                <w:szCs w:val="28"/>
                              </w:rPr>
                              <w:t xml:space="preserve"> October 2017</w:t>
                            </w:r>
                          </w:p>
                        </w:txbxContent>
                      </v:textbox>
                    </v:shape>
                    <v:group id="Group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632e62 [3215]" strokecolor="#632e62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632e62 [3215]" strokecolor="#632e62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632e62 [3215]" strokecolor="#632e6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632e62 [3215]" strokecolor="#632e6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632e62 [3215]" strokecolor="#632e6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632e62 [3215]" strokecolor="#632e62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632e62 [3215]" strokecolor="#632e62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632e62 [3215]" strokecolor="#632e6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632e62 [3215]" strokecolor="#632e62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632e62 [3215]" strokecolor="#632e62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632e62 [3215]" strokecolor="#632e62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632e62 [3215]" strokecolor="#632e62 [3215]" strokeweight="0">
                          <v:path arrowok="t" o:connecttype="custom" o:connectlocs="0,0;9525,25400;33338,77788;52388,133350;71438,187325;69850,187325;20638,84138;17463,66675;0,0" o:connectangles="0,0,0,0,0,0,0,0,0"/>
                        </v:shape>
                      </v:group>
                      <v:group id="Group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632e62 [3215]" strokecolor="#632e62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632e62 [3215]" strokecolor="#632e62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632e62 [3215]" strokecolor="#632e62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632e62 [3215]" strokecolor="#632e6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632e62 [3215]" strokecolor="#632e62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632e62 [3215]" strokecolor="#632e62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632e62 [3215]" strokecolor="#632e6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632e62 [3215]" strokecolor="#632e62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632e62 [3215]" strokecolor="#632e62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632e62 [3215]" strokecolor="#632e62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" path="m,l7,16,22,50,33,86r13,35l45,121,14,55,11,44,,xe" fillcolor="#632e62 [3215]" strokecolor="#632e6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AF691C">
            <w:rPr>
              <w:noProof/>
              <w:lang w:val="en-GB" w:eastAsia="en-GB"/>
            </w:rPr>
            <mc:AlternateContent>
              <mc:Choice Requires="wps">
                <w:drawing>
                  <wp:anchor distT="0" distB="0" distL="114300" distR="114300" simplePos="0" relativeHeight="251660288" behindDoc="0" locked="0" layoutInCell="1" allowOverlap="1" wp14:anchorId="19BE0010" wp14:editId="29151FF5">
                    <wp:simplePos x="0" y="0"/>
                    <wp:positionH relativeFrom="page">
                      <wp:posOffset>2781300</wp:posOffset>
                    </wp:positionH>
                    <wp:positionV relativeFrom="page">
                      <wp:posOffset>1762125</wp:posOffset>
                    </wp:positionV>
                    <wp:extent cx="3975735" cy="1069340"/>
                    <wp:effectExtent l="0" t="0" r="5715" b="6985"/>
                    <wp:wrapNone/>
                    <wp:docPr id="129" name="Text Box 129"/>
                    <wp:cNvGraphicFramePr/>
                    <a:graphic xmlns:a="http://schemas.openxmlformats.org/drawingml/2006/main">
                      <a:graphicData uri="http://schemas.microsoft.com/office/word/2010/wordprocessingShape">
                        <wps:wsp>
                          <wps:cNvSpPr txBox="1"/>
                          <wps:spPr>
                            <a:xfrm>
                              <a:off x="0" y="0"/>
                              <a:ext cx="397573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45D9A5" w14:textId="71013034" w:rsidR="00422E8E" w:rsidRPr="00517441" w:rsidRDefault="00422E8E">
                                <w:pPr>
                                  <w:spacing w:before="120"/>
                                  <w:rPr>
                                    <w:b/>
                                    <w:color w:val="404040" w:themeColor="text1" w:themeTint="BF"/>
                                    <w:sz w:val="40"/>
                                    <w:szCs w:val="36"/>
                                  </w:rPr>
                                </w:pPr>
                                <w:sdt>
                                  <w:sdtPr>
                                    <w:rPr>
                                      <w:b/>
                                      <w:color w:val="404040" w:themeColor="text1" w:themeTint="BF"/>
                                      <w:sz w:val="52"/>
                                      <w:szCs w:val="36"/>
                                    </w:rPr>
                                    <w:alias w:val="Title"/>
                                    <w:tag w:val=""/>
                                    <w:id w:val="497855726"/>
                                    <w:placeholder>
                                      <w:docPart w:val="4080FAFEB965444F92CC1D0822569F41"/>
                                    </w:placeholder>
                                    <w:dataBinding w:prefixMappings="xmlns:ns0='http://purl.org/dc/elements/1.1/' xmlns:ns1='http://schemas.openxmlformats.org/package/2006/metadata/core-properties' " w:xpath="/ns1:coreProperties[1]/ns0:title[1]" w:storeItemID="{6C3C8BC8-F283-45AE-878A-BAB7291924A1}"/>
                                    <w:text/>
                                  </w:sdtPr>
                                  <w:sdtContent>
                                    <w:r>
                                      <w:rPr>
                                        <w:b/>
                                        <w:color w:val="404040" w:themeColor="text1" w:themeTint="BF"/>
                                        <w:sz w:val="52"/>
                                        <w:szCs w:val="36"/>
                                      </w:rPr>
                                      <w:t>CGP600 Advanced Games Programming</w:t>
                                    </w:r>
                                  </w:sdtContent>
                                </w:sdt>
                                <w:r>
                                  <w:rPr>
                                    <w:b/>
                                    <w:color w:val="404040" w:themeColor="text1" w:themeTint="BF"/>
                                    <w:sz w:val="40"/>
                                    <w:szCs w:val="36"/>
                                  </w:rPr>
                                  <w:br/>
                                </w:r>
                                <w:sdt>
                                  <w:sdtPr>
                                    <w:rPr>
                                      <w:b/>
                                      <w:color w:val="404040" w:themeColor="text1" w:themeTint="BF"/>
                                      <w:sz w:val="40"/>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b/>
                                        <w:color w:val="404040" w:themeColor="text1" w:themeTint="BF"/>
                                        <w:sz w:val="40"/>
                                        <w:szCs w:val="36"/>
                                      </w:rPr>
                                      <w:t>AE1 – Group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9BE0010" id="_x0000_t202" coordsize="21600,21600" o:spt="202" path="m,l,21600r21600,l21600,xe">
                    <v:stroke joinstyle="miter"/>
                    <v:path gradientshapeok="t" o:connecttype="rect"/>
                  </v:shapetype>
                  <v:shape id="Text Box 129" o:spid="_x0000_s1055" type="#_x0000_t202" style="position:absolute;margin-left:219pt;margin-top:138.75pt;width:313.0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" filled="f" stroked="f" strokeweight=".5pt">
                    <v:textbox style="mso-fit-shape-to-text:t" inset="0,0,0,0">
                      <w:txbxContent>
                        <w:p w14:paraId="3345D9A5" w14:textId="71013034" w:rsidR="00422E8E" w:rsidRPr="00517441" w:rsidRDefault="00422E8E">
                          <w:pPr>
                            <w:spacing w:before="120"/>
                            <w:rPr>
                              <w:b/>
                              <w:color w:val="404040" w:themeColor="text1" w:themeTint="BF"/>
                              <w:sz w:val="40"/>
                              <w:szCs w:val="36"/>
                            </w:rPr>
                          </w:pPr>
                          <w:sdt>
                            <w:sdtPr>
                              <w:rPr>
                                <w:b/>
                                <w:color w:val="404040" w:themeColor="text1" w:themeTint="BF"/>
                                <w:sz w:val="52"/>
                                <w:szCs w:val="36"/>
                              </w:rPr>
                              <w:alias w:val="Title"/>
                              <w:tag w:val=""/>
                              <w:id w:val="497855726"/>
                              <w:placeholder>
                                <w:docPart w:val="4080FAFEB965444F92CC1D0822569F41"/>
                              </w:placeholder>
                              <w:dataBinding w:prefixMappings="xmlns:ns0='http://purl.org/dc/elements/1.1/' xmlns:ns1='http://schemas.openxmlformats.org/package/2006/metadata/core-properties' " w:xpath="/ns1:coreProperties[1]/ns0:title[1]" w:storeItemID="{6C3C8BC8-F283-45AE-878A-BAB7291924A1}"/>
                              <w:text/>
                            </w:sdtPr>
                            <w:sdtContent>
                              <w:r>
                                <w:rPr>
                                  <w:b/>
                                  <w:color w:val="404040" w:themeColor="text1" w:themeTint="BF"/>
                                  <w:sz w:val="52"/>
                                  <w:szCs w:val="36"/>
                                </w:rPr>
                                <w:t>CGP600 Advanced Games Programming</w:t>
                              </w:r>
                            </w:sdtContent>
                          </w:sdt>
                          <w:r>
                            <w:rPr>
                              <w:b/>
                              <w:color w:val="404040" w:themeColor="text1" w:themeTint="BF"/>
                              <w:sz w:val="40"/>
                              <w:szCs w:val="36"/>
                            </w:rPr>
                            <w:br/>
                          </w:r>
                          <w:sdt>
                            <w:sdtPr>
                              <w:rPr>
                                <w:b/>
                                <w:color w:val="404040" w:themeColor="text1" w:themeTint="BF"/>
                                <w:sz w:val="40"/>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b/>
                                  <w:color w:val="404040" w:themeColor="text1" w:themeTint="BF"/>
                                  <w:sz w:val="40"/>
                                  <w:szCs w:val="36"/>
                                </w:rPr>
                                <w:t>AE1 – Group Project</w:t>
                              </w:r>
                            </w:sdtContent>
                          </w:sdt>
                        </w:p>
                      </w:txbxContent>
                    </v:textbox>
                    <w10:wrap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2A77D20C" wp14:editId="51C1DA3E">
                    <wp:simplePos x="0" y="0"/>
                    <wp:positionH relativeFrom="margin">
                      <wp:align>right</wp:align>
                    </wp:positionH>
                    <wp:positionV relativeFrom="page">
                      <wp:posOffset>8848725</wp:posOffset>
                    </wp:positionV>
                    <wp:extent cx="3133725" cy="365760"/>
                    <wp:effectExtent l="0" t="0" r="9525" b="15240"/>
                    <wp:wrapNone/>
                    <wp:docPr id="32" name="Text Box 32"/>
                    <wp:cNvGraphicFramePr/>
                    <a:graphic xmlns:a="http://schemas.openxmlformats.org/drawingml/2006/main">
                      <a:graphicData uri="http://schemas.microsoft.com/office/word/2010/wordprocessingShape">
                        <wps:wsp>
                          <wps:cNvSpPr txBox="1"/>
                          <wps:spPr>
                            <a:xfrm>
                              <a:off x="0" y="0"/>
                              <a:ext cx="31337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D4F0A6" w14:textId="77777777" w:rsidR="00422E8E" w:rsidRPr="007E78B0" w:rsidRDefault="00422E8E" w:rsidP="007E78B0">
                                <w:pPr>
                                  <w:pStyle w:val="NoSpacing"/>
                                  <w:jc w:val="center"/>
                                  <w:rPr>
                                    <w:color w:val="92278F" w:themeColor="accent1"/>
                                    <w:sz w:val="36"/>
                                    <w:szCs w:val="26"/>
                                  </w:rPr>
                                </w:pPr>
                                <w:sdt>
                                  <w:sdtPr>
                                    <w:rPr>
                                      <w:color w:val="92278F" w:themeColor="accent1"/>
                                      <w:sz w:val="3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92278F" w:themeColor="accent1"/>
                                        <w:sz w:val="36"/>
                                        <w:szCs w:val="26"/>
                                      </w:rPr>
                                      <w:t>John McGrath (Q10931775) James Moran (Q12494305)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A77D20C" id="Text Box 32" o:spid="_x0000_s1056" type="#_x0000_t202" style="position:absolute;margin-left:195.55pt;margin-top:696.75pt;width:246.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" filled="f" stroked="f" strokeweight=".5pt">
                    <v:textbox style="mso-fit-shape-to-text:t" inset="0,0,0,0">
                      <w:txbxContent>
                        <w:p w14:paraId="45D4F0A6" w14:textId="77777777" w:rsidR="00422E8E" w:rsidRPr="007E78B0" w:rsidRDefault="00422E8E" w:rsidP="007E78B0">
                          <w:pPr>
                            <w:pStyle w:val="NoSpacing"/>
                            <w:jc w:val="center"/>
                            <w:rPr>
                              <w:color w:val="92278F" w:themeColor="accent1"/>
                              <w:sz w:val="36"/>
                              <w:szCs w:val="26"/>
                            </w:rPr>
                          </w:pPr>
                          <w:sdt>
                            <w:sdtPr>
                              <w:rPr>
                                <w:color w:val="92278F" w:themeColor="accent1"/>
                                <w:sz w:val="3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92278F" w:themeColor="accent1"/>
                                  <w:sz w:val="36"/>
                                  <w:szCs w:val="26"/>
                                </w:rPr>
                                <w:t>John McGrath (Q10931775) James Moran (Q12494305)</w:t>
                              </w:r>
                            </w:sdtContent>
                          </w:sdt>
                        </w:p>
                      </w:txbxContent>
                    </v:textbox>
                    <w10:wrap anchorx="margin" anchory="page"/>
                  </v:shape>
                </w:pict>
              </mc:Fallback>
            </mc:AlternateContent>
          </w:r>
        </w:p>
        <w:p w14:paraId="75D6D5EC" w14:textId="77777777" w:rsidR="007E78B0" w:rsidRDefault="008149DF" w:rsidP="00AF691C">
          <w:pPr>
            <w:pStyle w:val="NoSpacing"/>
            <w:rPr>
              <w:noProof/>
              <w:lang w:eastAsia="en-GB"/>
            </w:rPr>
          </w:pPr>
        </w:p>
      </w:sdtContent>
    </w:sdt>
    <w:p w14:paraId="4DD9BCB0" w14:textId="1A366DE1" w:rsidR="00EE1B9A" w:rsidRPr="001F096A" w:rsidRDefault="008149DF" w:rsidP="00EE1B9A">
      <w:pPr>
        <w:pStyle w:val="Title"/>
      </w:pPr>
      <w:sdt>
        <w:sdtPr>
          <w:alias w:val="Title"/>
          <w:tag w:val=""/>
          <w:id w:val="709536190"/>
          <w:placeholder>
            <w:docPart w:val="14758CF599084C78ACA3AA0458A3D7F8"/>
          </w:placeholder>
          <w:dataBinding w:prefixMappings="xmlns:ns0='http://purl.org/dc/elements/1.1/' xmlns:ns1='http://schemas.openxmlformats.org/package/2006/metadata/core-properties' " w:xpath="/ns1:coreProperties[1]/ns0:title[1]" w:storeItemID="{6C3C8BC8-F283-45AE-878A-BAB7291924A1}"/>
          <w:text/>
        </w:sdtPr>
        <w:sdtContent>
          <w:r w:rsidR="0050086C">
            <w:t>CGP600 Advanced Games Programming</w:t>
          </w:r>
        </w:sdtContent>
      </w:sdt>
      <w:r w:rsidR="00EE1B9A" w:rsidRPr="001F096A">
        <w:br/>
      </w:r>
      <w:sdt>
        <w:sdtPr>
          <w:alias w:val="Subject"/>
          <w:tag w:val=""/>
          <w:id w:val="-2000875391"/>
          <w:placeholder>
            <w:docPart w:val="ABD698FD0A314249812FAF3BD8DD4272"/>
          </w:placeholder>
          <w:dataBinding w:prefixMappings="xmlns:ns0='http://purl.org/dc/elements/1.1/' xmlns:ns1='http://schemas.openxmlformats.org/package/2006/metadata/core-properties' " w:xpath="/ns1:coreProperties[1]/ns0:subject[1]" w:storeItemID="{6C3C8BC8-F283-45AE-878A-BAB7291924A1}"/>
          <w:text/>
        </w:sdtPr>
        <w:sdtContent>
          <w:r w:rsidR="002B2D16">
            <w:t>AE1 – Group Project</w:t>
          </w:r>
        </w:sdtContent>
      </w:sdt>
    </w:p>
    <w:p w14:paraId="352892D1" w14:textId="77777777" w:rsidR="00B4321A" w:rsidRDefault="00B4321A" w:rsidP="006467FA">
      <w:pPr>
        <w:pStyle w:val="Title"/>
      </w:pPr>
      <w:r w:rsidRPr="001F096A">
        <w:t>Contents</w:t>
      </w:r>
    </w:p>
    <w:sdt>
      <w:sdtPr>
        <w:id w:val="457384038"/>
        <w:docPartObj>
          <w:docPartGallery w:val="Table of Contents"/>
          <w:docPartUnique/>
        </w:docPartObj>
      </w:sdtPr>
      <w:sdtEndPr>
        <w:rPr>
          <w:rFonts w:ascii="Trebuchet MS" w:eastAsia="Calibri" w:hAnsi="Trebuchet MS"/>
          <w:bCs/>
          <w:noProof/>
          <w:color w:val="auto"/>
          <w:sz w:val="22"/>
          <w:szCs w:val="22"/>
          <w:lang w:val="en-GB"/>
        </w:rPr>
      </w:sdtEndPr>
      <w:sdtContent>
        <w:p w14:paraId="4FF26B43" w14:textId="7581BFA3" w:rsidR="006C0C60" w:rsidRDefault="006C0C60">
          <w:pPr>
            <w:pStyle w:val="TOCHeading"/>
          </w:pPr>
          <w:r>
            <w:t>Contents</w:t>
          </w:r>
        </w:p>
        <w:p w14:paraId="3123E089" w14:textId="3A89B9EA" w:rsidR="003A7B60" w:rsidRDefault="006C0C60">
          <w:pPr>
            <w:pStyle w:val="TOC1"/>
            <w:tabs>
              <w:tab w:val="right" w:leader="dot" w:pos="10790"/>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496277303" w:history="1">
            <w:r w:rsidR="003A7B60" w:rsidRPr="00735C6F">
              <w:rPr>
                <w:rStyle w:val="Hyperlink"/>
                <w:noProof/>
              </w:rPr>
              <w:t>Individual Report (James Moran)</w:t>
            </w:r>
            <w:r w:rsidR="003A7B60">
              <w:rPr>
                <w:noProof/>
                <w:webHidden/>
              </w:rPr>
              <w:tab/>
            </w:r>
            <w:r w:rsidR="003A7B60">
              <w:rPr>
                <w:noProof/>
                <w:webHidden/>
              </w:rPr>
              <w:fldChar w:fldCharType="begin"/>
            </w:r>
            <w:r w:rsidR="003A7B60">
              <w:rPr>
                <w:noProof/>
                <w:webHidden/>
              </w:rPr>
              <w:instrText xml:space="preserve"> PAGEREF _Toc496277303 \h </w:instrText>
            </w:r>
            <w:r w:rsidR="003A7B60">
              <w:rPr>
                <w:noProof/>
                <w:webHidden/>
              </w:rPr>
            </w:r>
            <w:r w:rsidR="003A7B60">
              <w:rPr>
                <w:noProof/>
                <w:webHidden/>
              </w:rPr>
              <w:fldChar w:fldCharType="separate"/>
            </w:r>
            <w:r w:rsidR="003A7B60">
              <w:rPr>
                <w:noProof/>
                <w:webHidden/>
              </w:rPr>
              <w:t>4</w:t>
            </w:r>
            <w:r w:rsidR="003A7B60">
              <w:rPr>
                <w:noProof/>
                <w:webHidden/>
              </w:rPr>
              <w:fldChar w:fldCharType="end"/>
            </w:r>
          </w:hyperlink>
        </w:p>
        <w:p w14:paraId="4869C641" w14:textId="14837CB7" w:rsidR="003A7B60" w:rsidRDefault="003A7B60">
          <w:pPr>
            <w:pStyle w:val="TOC2"/>
            <w:tabs>
              <w:tab w:val="right" w:leader="dot" w:pos="10790"/>
            </w:tabs>
            <w:rPr>
              <w:rFonts w:asciiTheme="minorHAnsi" w:eastAsiaTheme="minorEastAsia" w:hAnsiTheme="minorHAnsi" w:cstheme="minorBidi"/>
              <w:noProof/>
              <w:lang w:eastAsia="en-GB"/>
            </w:rPr>
          </w:pPr>
          <w:hyperlink w:anchor="_Toc496277304" w:history="1">
            <w:r w:rsidRPr="00735C6F">
              <w:rPr>
                <w:rStyle w:val="Hyperlink"/>
                <w:noProof/>
              </w:rPr>
              <w:t>Task Breakdown</w:t>
            </w:r>
            <w:r>
              <w:rPr>
                <w:noProof/>
                <w:webHidden/>
              </w:rPr>
              <w:tab/>
            </w:r>
            <w:r>
              <w:rPr>
                <w:noProof/>
                <w:webHidden/>
              </w:rPr>
              <w:fldChar w:fldCharType="begin"/>
            </w:r>
            <w:r>
              <w:rPr>
                <w:noProof/>
                <w:webHidden/>
              </w:rPr>
              <w:instrText xml:space="preserve"> PAGEREF _Toc496277304 \h </w:instrText>
            </w:r>
            <w:r>
              <w:rPr>
                <w:noProof/>
                <w:webHidden/>
              </w:rPr>
            </w:r>
            <w:r>
              <w:rPr>
                <w:noProof/>
                <w:webHidden/>
              </w:rPr>
              <w:fldChar w:fldCharType="separate"/>
            </w:r>
            <w:r>
              <w:rPr>
                <w:noProof/>
                <w:webHidden/>
              </w:rPr>
              <w:t>4</w:t>
            </w:r>
            <w:r>
              <w:rPr>
                <w:noProof/>
                <w:webHidden/>
              </w:rPr>
              <w:fldChar w:fldCharType="end"/>
            </w:r>
          </w:hyperlink>
        </w:p>
        <w:p w14:paraId="1CE78754" w14:textId="332C8824" w:rsidR="003A7B60" w:rsidRDefault="003A7B60">
          <w:pPr>
            <w:pStyle w:val="TOC3"/>
            <w:tabs>
              <w:tab w:val="right" w:leader="dot" w:pos="10790"/>
            </w:tabs>
            <w:rPr>
              <w:rFonts w:asciiTheme="minorHAnsi" w:eastAsiaTheme="minorEastAsia" w:hAnsiTheme="minorHAnsi" w:cstheme="minorBidi"/>
              <w:noProof/>
              <w:lang w:eastAsia="en-GB"/>
            </w:rPr>
          </w:pPr>
          <w:hyperlink w:anchor="_Toc496277305" w:history="1">
            <w:r w:rsidRPr="00735C6F">
              <w:rPr>
                <w:rStyle w:val="Hyperlink"/>
                <w:noProof/>
              </w:rPr>
              <w:t>Game Object</w:t>
            </w:r>
            <w:r>
              <w:rPr>
                <w:noProof/>
                <w:webHidden/>
              </w:rPr>
              <w:tab/>
            </w:r>
            <w:r>
              <w:rPr>
                <w:noProof/>
                <w:webHidden/>
              </w:rPr>
              <w:fldChar w:fldCharType="begin"/>
            </w:r>
            <w:r>
              <w:rPr>
                <w:noProof/>
                <w:webHidden/>
              </w:rPr>
              <w:instrText xml:space="preserve"> PAGEREF _Toc496277305 \h </w:instrText>
            </w:r>
            <w:r>
              <w:rPr>
                <w:noProof/>
                <w:webHidden/>
              </w:rPr>
            </w:r>
            <w:r>
              <w:rPr>
                <w:noProof/>
                <w:webHidden/>
              </w:rPr>
              <w:fldChar w:fldCharType="separate"/>
            </w:r>
            <w:r>
              <w:rPr>
                <w:noProof/>
                <w:webHidden/>
              </w:rPr>
              <w:t>4</w:t>
            </w:r>
            <w:r>
              <w:rPr>
                <w:noProof/>
                <w:webHidden/>
              </w:rPr>
              <w:fldChar w:fldCharType="end"/>
            </w:r>
          </w:hyperlink>
        </w:p>
        <w:p w14:paraId="793F6193" w14:textId="79A5C84F" w:rsidR="003A7B60" w:rsidRDefault="003A7B60">
          <w:pPr>
            <w:pStyle w:val="TOC3"/>
            <w:tabs>
              <w:tab w:val="right" w:leader="dot" w:pos="10790"/>
            </w:tabs>
            <w:rPr>
              <w:rFonts w:asciiTheme="minorHAnsi" w:eastAsiaTheme="minorEastAsia" w:hAnsiTheme="minorHAnsi" w:cstheme="minorBidi"/>
              <w:noProof/>
              <w:lang w:eastAsia="en-GB"/>
            </w:rPr>
          </w:pPr>
          <w:hyperlink w:anchor="_Toc496277306" w:history="1">
            <w:r w:rsidRPr="00735C6F">
              <w:rPr>
                <w:rStyle w:val="Hyperlink"/>
                <w:noProof/>
              </w:rPr>
              <w:t>Hover-Tank</w:t>
            </w:r>
            <w:r>
              <w:rPr>
                <w:noProof/>
                <w:webHidden/>
              </w:rPr>
              <w:tab/>
            </w:r>
            <w:r>
              <w:rPr>
                <w:noProof/>
                <w:webHidden/>
              </w:rPr>
              <w:fldChar w:fldCharType="begin"/>
            </w:r>
            <w:r>
              <w:rPr>
                <w:noProof/>
                <w:webHidden/>
              </w:rPr>
              <w:instrText xml:space="preserve"> PAGEREF _Toc496277306 \h </w:instrText>
            </w:r>
            <w:r>
              <w:rPr>
                <w:noProof/>
                <w:webHidden/>
              </w:rPr>
            </w:r>
            <w:r>
              <w:rPr>
                <w:noProof/>
                <w:webHidden/>
              </w:rPr>
              <w:fldChar w:fldCharType="separate"/>
            </w:r>
            <w:r>
              <w:rPr>
                <w:noProof/>
                <w:webHidden/>
              </w:rPr>
              <w:t>4</w:t>
            </w:r>
            <w:r>
              <w:rPr>
                <w:noProof/>
                <w:webHidden/>
              </w:rPr>
              <w:fldChar w:fldCharType="end"/>
            </w:r>
          </w:hyperlink>
        </w:p>
        <w:p w14:paraId="0F8F5039" w14:textId="1607F0D9" w:rsidR="003A7B60" w:rsidRDefault="003A7B60">
          <w:pPr>
            <w:pStyle w:val="TOC3"/>
            <w:tabs>
              <w:tab w:val="right" w:leader="dot" w:pos="10790"/>
            </w:tabs>
            <w:rPr>
              <w:rFonts w:asciiTheme="minorHAnsi" w:eastAsiaTheme="minorEastAsia" w:hAnsiTheme="minorHAnsi" w:cstheme="minorBidi"/>
              <w:noProof/>
              <w:lang w:eastAsia="en-GB"/>
            </w:rPr>
          </w:pPr>
          <w:hyperlink w:anchor="_Toc496277307" w:history="1">
            <w:r w:rsidRPr="00735C6F">
              <w:rPr>
                <w:rStyle w:val="Hyperlink"/>
                <w:noProof/>
              </w:rPr>
              <w:t>Player Controlled Tank</w:t>
            </w:r>
            <w:r>
              <w:rPr>
                <w:noProof/>
                <w:webHidden/>
              </w:rPr>
              <w:tab/>
            </w:r>
            <w:r>
              <w:rPr>
                <w:noProof/>
                <w:webHidden/>
              </w:rPr>
              <w:fldChar w:fldCharType="begin"/>
            </w:r>
            <w:r>
              <w:rPr>
                <w:noProof/>
                <w:webHidden/>
              </w:rPr>
              <w:instrText xml:space="preserve"> PAGEREF _Toc496277307 \h </w:instrText>
            </w:r>
            <w:r>
              <w:rPr>
                <w:noProof/>
                <w:webHidden/>
              </w:rPr>
            </w:r>
            <w:r>
              <w:rPr>
                <w:noProof/>
                <w:webHidden/>
              </w:rPr>
              <w:fldChar w:fldCharType="separate"/>
            </w:r>
            <w:r>
              <w:rPr>
                <w:noProof/>
                <w:webHidden/>
              </w:rPr>
              <w:t>4</w:t>
            </w:r>
            <w:r>
              <w:rPr>
                <w:noProof/>
                <w:webHidden/>
              </w:rPr>
              <w:fldChar w:fldCharType="end"/>
            </w:r>
          </w:hyperlink>
        </w:p>
        <w:p w14:paraId="08054C17" w14:textId="446A589F" w:rsidR="003A7B60" w:rsidRDefault="003A7B60">
          <w:pPr>
            <w:pStyle w:val="TOC3"/>
            <w:tabs>
              <w:tab w:val="right" w:leader="dot" w:pos="10790"/>
            </w:tabs>
            <w:rPr>
              <w:rFonts w:asciiTheme="minorHAnsi" w:eastAsiaTheme="minorEastAsia" w:hAnsiTheme="minorHAnsi" w:cstheme="minorBidi"/>
              <w:noProof/>
              <w:lang w:eastAsia="en-GB"/>
            </w:rPr>
          </w:pPr>
          <w:hyperlink w:anchor="_Toc496277308" w:history="1">
            <w:r w:rsidRPr="00735C6F">
              <w:rPr>
                <w:rStyle w:val="Hyperlink"/>
                <w:noProof/>
              </w:rPr>
              <w:t>AI Controlled Tank</w:t>
            </w:r>
            <w:r>
              <w:rPr>
                <w:noProof/>
                <w:webHidden/>
              </w:rPr>
              <w:tab/>
            </w:r>
            <w:r>
              <w:rPr>
                <w:noProof/>
                <w:webHidden/>
              </w:rPr>
              <w:fldChar w:fldCharType="begin"/>
            </w:r>
            <w:r>
              <w:rPr>
                <w:noProof/>
                <w:webHidden/>
              </w:rPr>
              <w:instrText xml:space="preserve"> PAGEREF _Toc496277308 \h </w:instrText>
            </w:r>
            <w:r>
              <w:rPr>
                <w:noProof/>
                <w:webHidden/>
              </w:rPr>
            </w:r>
            <w:r>
              <w:rPr>
                <w:noProof/>
                <w:webHidden/>
              </w:rPr>
              <w:fldChar w:fldCharType="separate"/>
            </w:r>
            <w:r>
              <w:rPr>
                <w:noProof/>
                <w:webHidden/>
              </w:rPr>
              <w:t>4</w:t>
            </w:r>
            <w:r>
              <w:rPr>
                <w:noProof/>
                <w:webHidden/>
              </w:rPr>
              <w:fldChar w:fldCharType="end"/>
            </w:r>
          </w:hyperlink>
        </w:p>
        <w:p w14:paraId="4E44B65E" w14:textId="4AA5C0F4" w:rsidR="003A7B60" w:rsidRDefault="003A7B60">
          <w:pPr>
            <w:pStyle w:val="TOC3"/>
            <w:tabs>
              <w:tab w:val="right" w:leader="dot" w:pos="10790"/>
            </w:tabs>
            <w:rPr>
              <w:rFonts w:asciiTheme="minorHAnsi" w:eastAsiaTheme="minorEastAsia" w:hAnsiTheme="minorHAnsi" w:cstheme="minorBidi"/>
              <w:noProof/>
              <w:lang w:eastAsia="en-GB"/>
            </w:rPr>
          </w:pPr>
          <w:hyperlink w:anchor="_Toc496277309" w:history="1">
            <w:r w:rsidRPr="00735C6F">
              <w:rPr>
                <w:rStyle w:val="Hyperlink"/>
                <w:noProof/>
              </w:rPr>
              <w:t>Static Obstacles</w:t>
            </w:r>
            <w:r>
              <w:rPr>
                <w:noProof/>
                <w:webHidden/>
              </w:rPr>
              <w:tab/>
            </w:r>
            <w:r>
              <w:rPr>
                <w:noProof/>
                <w:webHidden/>
              </w:rPr>
              <w:fldChar w:fldCharType="begin"/>
            </w:r>
            <w:r>
              <w:rPr>
                <w:noProof/>
                <w:webHidden/>
              </w:rPr>
              <w:instrText xml:space="preserve"> PAGEREF _Toc496277309 \h </w:instrText>
            </w:r>
            <w:r>
              <w:rPr>
                <w:noProof/>
                <w:webHidden/>
              </w:rPr>
            </w:r>
            <w:r>
              <w:rPr>
                <w:noProof/>
                <w:webHidden/>
              </w:rPr>
              <w:fldChar w:fldCharType="separate"/>
            </w:r>
            <w:r>
              <w:rPr>
                <w:noProof/>
                <w:webHidden/>
              </w:rPr>
              <w:t>4</w:t>
            </w:r>
            <w:r>
              <w:rPr>
                <w:noProof/>
                <w:webHidden/>
              </w:rPr>
              <w:fldChar w:fldCharType="end"/>
            </w:r>
          </w:hyperlink>
        </w:p>
        <w:p w14:paraId="3D150DD7" w14:textId="485EB3F0" w:rsidR="003A7B60" w:rsidRDefault="003A7B60">
          <w:pPr>
            <w:pStyle w:val="TOC3"/>
            <w:tabs>
              <w:tab w:val="right" w:leader="dot" w:pos="10790"/>
            </w:tabs>
            <w:rPr>
              <w:rFonts w:asciiTheme="minorHAnsi" w:eastAsiaTheme="minorEastAsia" w:hAnsiTheme="minorHAnsi" w:cstheme="minorBidi"/>
              <w:noProof/>
              <w:lang w:eastAsia="en-GB"/>
            </w:rPr>
          </w:pPr>
          <w:hyperlink w:anchor="_Toc496277310" w:history="1">
            <w:r w:rsidRPr="00735C6F">
              <w:rPr>
                <w:rStyle w:val="Hyperlink"/>
                <w:noProof/>
              </w:rPr>
              <w:t>Moveable Obstacles</w:t>
            </w:r>
            <w:r>
              <w:rPr>
                <w:noProof/>
                <w:webHidden/>
              </w:rPr>
              <w:tab/>
            </w:r>
            <w:r>
              <w:rPr>
                <w:noProof/>
                <w:webHidden/>
              </w:rPr>
              <w:fldChar w:fldCharType="begin"/>
            </w:r>
            <w:r>
              <w:rPr>
                <w:noProof/>
                <w:webHidden/>
              </w:rPr>
              <w:instrText xml:space="preserve"> PAGEREF _Toc496277310 \h </w:instrText>
            </w:r>
            <w:r>
              <w:rPr>
                <w:noProof/>
                <w:webHidden/>
              </w:rPr>
            </w:r>
            <w:r>
              <w:rPr>
                <w:noProof/>
                <w:webHidden/>
              </w:rPr>
              <w:fldChar w:fldCharType="separate"/>
            </w:r>
            <w:r>
              <w:rPr>
                <w:noProof/>
                <w:webHidden/>
              </w:rPr>
              <w:t>4</w:t>
            </w:r>
            <w:r>
              <w:rPr>
                <w:noProof/>
                <w:webHidden/>
              </w:rPr>
              <w:fldChar w:fldCharType="end"/>
            </w:r>
          </w:hyperlink>
        </w:p>
        <w:p w14:paraId="6BC0B4D7" w14:textId="56DBB4C6" w:rsidR="003A7B60" w:rsidRDefault="003A7B60">
          <w:pPr>
            <w:pStyle w:val="TOC3"/>
            <w:tabs>
              <w:tab w:val="right" w:leader="dot" w:pos="10790"/>
            </w:tabs>
            <w:rPr>
              <w:rFonts w:asciiTheme="minorHAnsi" w:eastAsiaTheme="minorEastAsia" w:hAnsiTheme="minorHAnsi" w:cstheme="minorBidi"/>
              <w:noProof/>
              <w:lang w:eastAsia="en-GB"/>
            </w:rPr>
          </w:pPr>
          <w:hyperlink w:anchor="_Toc496277311" w:history="1">
            <w:r w:rsidRPr="00735C6F">
              <w:rPr>
                <w:rStyle w:val="Hyperlink"/>
                <w:noProof/>
              </w:rPr>
              <w:t>Collectibles</w:t>
            </w:r>
            <w:r>
              <w:rPr>
                <w:noProof/>
                <w:webHidden/>
              </w:rPr>
              <w:tab/>
            </w:r>
            <w:r>
              <w:rPr>
                <w:noProof/>
                <w:webHidden/>
              </w:rPr>
              <w:fldChar w:fldCharType="begin"/>
            </w:r>
            <w:r>
              <w:rPr>
                <w:noProof/>
                <w:webHidden/>
              </w:rPr>
              <w:instrText xml:space="preserve"> PAGEREF _Toc496277311 \h </w:instrText>
            </w:r>
            <w:r>
              <w:rPr>
                <w:noProof/>
                <w:webHidden/>
              </w:rPr>
            </w:r>
            <w:r>
              <w:rPr>
                <w:noProof/>
                <w:webHidden/>
              </w:rPr>
              <w:fldChar w:fldCharType="separate"/>
            </w:r>
            <w:r>
              <w:rPr>
                <w:noProof/>
                <w:webHidden/>
              </w:rPr>
              <w:t>4</w:t>
            </w:r>
            <w:r>
              <w:rPr>
                <w:noProof/>
                <w:webHidden/>
              </w:rPr>
              <w:fldChar w:fldCharType="end"/>
            </w:r>
          </w:hyperlink>
        </w:p>
        <w:p w14:paraId="5AE67DBC" w14:textId="5B12AE19" w:rsidR="003A7B60" w:rsidRDefault="003A7B60">
          <w:pPr>
            <w:pStyle w:val="TOC3"/>
            <w:tabs>
              <w:tab w:val="right" w:leader="dot" w:pos="10790"/>
            </w:tabs>
            <w:rPr>
              <w:rFonts w:asciiTheme="minorHAnsi" w:eastAsiaTheme="minorEastAsia" w:hAnsiTheme="minorHAnsi" w:cstheme="minorBidi"/>
              <w:noProof/>
              <w:lang w:eastAsia="en-GB"/>
            </w:rPr>
          </w:pPr>
          <w:hyperlink w:anchor="_Toc496277312" w:history="1">
            <w:r w:rsidRPr="00735C6F">
              <w:rPr>
                <w:rStyle w:val="Hyperlink"/>
                <w:noProof/>
              </w:rPr>
              <w:t>Heads-Up-Display (HUD)</w:t>
            </w:r>
            <w:r>
              <w:rPr>
                <w:noProof/>
                <w:webHidden/>
              </w:rPr>
              <w:tab/>
            </w:r>
            <w:r>
              <w:rPr>
                <w:noProof/>
                <w:webHidden/>
              </w:rPr>
              <w:fldChar w:fldCharType="begin"/>
            </w:r>
            <w:r>
              <w:rPr>
                <w:noProof/>
                <w:webHidden/>
              </w:rPr>
              <w:instrText xml:space="preserve"> PAGEREF _Toc496277312 \h </w:instrText>
            </w:r>
            <w:r>
              <w:rPr>
                <w:noProof/>
                <w:webHidden/>
              </w:rPr>
            </w:r>
            <w:r>
              <w:rPr>
                <w:noProof/>
                <w:webHidden/>
              </w:rPr>
              <w:fldChar w:fldCharType="separate"/>
            </w:r>
            <w:r>
              <w:rPr>
                <w:noProof/>
                <w:webHidden/>
              </w:rPr>
              <w:t>5</w:t>
            </w:r>
            <w:r>
              <w:rPr>
                <w:noProof/>
                <w:webHidden/>
              </w:rPr>
              <w:fldChar w:fldCharType="end"/>
            </w:r>
          </w:hyperlink>
        </w:p>
        <w:p w14:paraId="57728936" w14:textId="0AB3A46E" w:rsidR="003A7B60" w:rsidRDefault="003A7B60">
          <w:pPr>
            <w:pStyle w:val="TOC3"/>
            <w:tabs>
              <w:tab w:val="right" w:leader="dot" w:pos="10790"/>
            </w:tabs>
            <w:rPr>
              <w:rFonts w:asciiTheme="minorHAnsi" w:eastAsiaTheme="minorEastAsia" w:hAnsiTheme="minorHAnsi" w:cstheme="minorBidi"/>
              <w:noProof/>
              <w:lang w:eastAsia="en-GB"/>
            </w:rPr>
          </w:pPr>
          <w:hyperlink w:anchor="_Toc496277313" w:history="1">
            <w:r w:rsidRPr="00735C6F">
              <w:rPr>
                <w:rStyle w:val="Hyperlink"/>
                <w:noProof/>
              </w:rPr>
              <w:t>Lighting</w:t>
            </w:r>
            <w:r>
              <w:rPr>
                <w:noProof/>
                <w:webHidden/>
              </w:rPr>
              <w:tab/>
            </w:r>
            <w:r>
              <w:rPr>
                <w:noProof/>
                <w:webHidden/>
              </w:rPr>
              <w:fldChar w:fldCharType="begin"/>
            </w:r>
            <w:r>
              <w:rPr>
                <w:noProof/>
                <w:webHidden/>
              </w:rPr>
              <w:instrText xml:space="preserve"> PAGEREF _Toc496277313 \h </w:instrText>
            </w:r>
            <w:r>
              <w:rPr>
                <w:noProof/>
                <w:webHidden/>
              </w:rPr>
            </w:r>
            <w:r>
              <w:rPr>
                <w:noProof/>
                <w:webHidden/>
              </w:rPr>
              <w:fldChar w:fldCharType="separate"/>
            </w:r>
            <w:r>
              <w:rPr>
                <w:noProof/>
                <w:webHidden/>
              </w:rPr>
              <w:t>5</w:t>
            </w:r>
            <w:r>
              <w:rPr>
                <w:noProof/>
                <w:webHidden/>
              </w:rPr>
              <w:fldChar w:fldCharType="end"/>
            </w:r>
          </w:hyperlink>
        </w:p>
        <w:p w14:paraId="6006B661" w14:textId="1E42C8BE" w:rsidR="003A7B60" w:rsidRDefault="003A7B60">
          <w:pPr>
            <w:pStyle w:val="TOC3"/>
            <w:tabs>
              <w:tab w:val="right" w:leader="dot" w:pos="10790"/>
            </w:tabs>
            <w:rPr>
              <w:rFonts w:asciiTheme="minorHAnsi" w:eastAsiaTheme="minorEastAsia" w:hAnsiTheme="minorHAnsi" w:cstheme="minorBidi"/>
              <w:noProof/>
              <w:lang w:eastAsia="en-GB"/>
            </w:rPr>
          </w:pPr>
          <w:hyperlink w:anchor="_Toc496277314" w:history="1">
            <w:r w:rsidRPr="00735C6F">
              <w:rPr>
                <w:rStyle w:val="Hyperlink"/>
                <w:noProof/>
              </w:rPr>
              <w:t>Collision Management System</w:t>
            </w:r>
            <w:r>
              <w:rPr>
                <w:noProof/>
                <w:webHidden/>
              </w:rPr>
              <w:tab/>
            </w:r>
            <w:r>
              <w:rPr>
                <w:noProof/>
                <w:webHidden/>
              </w:rPr>
              <w:fldChar w:fldCharType="begin"/>
            </w:r>
            <w:r>
              <w:rPr>
                <w:noProof/>
                <w:webHidden/>
              </w:rPr>
              <w:instrText xml:space="preserve"> PAGEREF _Toc496277314 \h </w:instrText>
            </w:r>
            <w:r>
              <w:rPr>
                <w:noProof/>
                <w:webHidden/>
              </w:rPr>
            </w:r>
            <w:r>
              <w:rPr>
                <w:noProof/>
                <w:webHidden/>
              </w:rPr>
              <w:fldChar w:fldCharType="separate"/>
            </w:r>
            <w:r>
              <w:rPr>
                <w:noProof/>
                <w:webHidden/>
              </w:rPr>
              <w:t>5</w:t>
            </w:r>
            <w:r>
              <w:rPr>
                <w:noProof/>
                <w:webHidden/>
              </w:rPr>
              <w:fldChar w:fldCharType="end"/>
            </w:r>
          </w:hyperlink>
        </w:p>
        <w:p w14:paraId="7C8F984D" w14:textId="66C8AC0D" w:rsidR="003A7B60" w:rsidRDefault="003A7B60">
          <w:pPr>
            <w:pStyle w:val="TOC2"/>
            <w:tabs>
              <w:tab w:val="right" w:leader="dot" w:pos="10790"/>
            </w:tabs>
            <w:rPr>
              <w:rFonts w:asciiTheme="minorHAnsi" w:eastAsiaTheme="minorEastAsia" w:hAnsiTheme="minorHAnsi" w:cstheme="minorBidi"/>
              <w:noProof/>
              <w:lang w:eastAsia="en-GB"/>
            </w:rPr>
          </w:pPr>
          <w:hyperlink w:anchor="_Toc496277315" w:history="1">
            <w:r w:rsidRPr="00735C6F">
              <w:rPr>
                <w:rStyle w:val="Hyperlink"/>
                <w:noProof/>
              </w:rPr>
              <w:t>Critical Reflection and Discussion of Group Work</w:t>
            </w:r>
            <w:r>
              <w:rPr>
                <w:noProof/>
                <w:webHidden/>
              </w:rPr>
              <w:tab/>
            </w:r>
            <w:r>
              <w:rPr>
                <w:noProof/>
                <w:webHidden/>
              </w:rPr>
              <w:fldChar w:fldCharType="begin"/>
            </w:r>
            <w:r>
              <w:rPr>
                <w:noProof/>
                <w:webHidden/>
              </w:rPr>
              <w:instrText xml:space="preserve"> PAGEREF _Toc496277315 \h </w:instrText>
            </w:r>
            <w:r>
              <w:rPr>
                <w:noProof/>
                <w:webHidden/>
              </w:rPr>
            </w:r>
            <w:r>
              <w:rPr>
                <w:noProof/>
                <w:webHidden/>
              </w:rPr>
              <w:fldChar w:fldCharType="separate"/>
            </w:r>
            <w:r>
              <w:rPr>
                <w:noProof/>
                <w:webHidden/>
              </w:rPr>
              <w:t>5</w:t>
            </w:r>
            <w:r>
              <w:rPr>
                <w:noProof/>
                <w:webHidden/>
              </w:rPr>
              <w:fldChar w:fldCharType="end"/>
            </w:r>
          </w:hyperlink>
        </w:p>
        <w:p w14:paraId="2BD2C5D9" w14:textId="725338B1" w:rsidR="003A7B60" w:rsidRDefault="003A7B60">
          <w:pPr>
            <w:pStyle w:val="TOC1"/>
            <w:tabs>
              <w:tab w:val="right" w:leader="dot" w:pos="10790"/>
            </w:tabs>
            <w:rPr>
              <w:rFonts w:asciiTheme="minorHAnsi" w:eastAsiaTheme="minorEastAsia" w:hAnsiTheme="minorHAnsi" w:cstheme="minorBidi"/>
              <w:noProof/>
              <w:lang w:eastAsia="en-GB"/>
            </w:rPr>
          </w:pPr>
          <w:hyperlink w:anchor="_Toc496277316" w:history="1">
            <w:r w:rsidRPr="00735C6F">
              <w:rPr>
                <w:rStyle w:val="Hyperlink"/>
                <w:noProof/>
              </w:rPr>
              <w:t>Individual Report (John McGrath)</w:t>
            </w:r>
            <w:r>
              <w:rPr>
                <w:noProof/>
                <w:webHidden/>
              </w:rPr>
              <w:tab/>
            </w:r>
            <w:r>
              <w:rPr>
                <w:noProof/>
                <w:webHidden/>
              </w:rPr>
              <w:fldChar w:fldCharType="begin"/>
            </w:r>
            <w:r>
              <w:rPr>
                <w:noProof/>
                <w:webHidden/>
              </w:rPr>
              <w:instrText xml:space="preserve"> PAGEREF _Toc496277316 \h </w:instrText>
            </w:r>
            <w:r>
              <w:rPr>
                <w:noProof/>
                <w:webHidden/>
              </w:rPr>
            </w:r>
            <w:r>
              <w:rPr>
                <w:noProof/>
                <w:webHidden/>
              </w:rPr>
              <w:fldChar w:fldCharType="separate"/>
            </w:r>
            <w:r>
              <w:rPr>
                <w:noProof/>
                <w:webHidden/>
              </w:rPr>
              <w:t>6</w:t>
            </w:r>
            <w:r>
              <w:rPr>
                <w:noProof/>
                <w:webHidden/>
              </w:rPr>
              <w:fldChar w:fldCharType="end"/>
            </w:r>
          </w:hyperlink>
        </w:p>
        <w:p w14:paraId="4FFCE3AF" w14:textId="3740FC63" w:rsidR="003A7B60" w:rsidRDefault="003A7B60">
          <w:pPr>
            <w:pStyle w:val="TOC2"/>
            <w:tabs>
              <w:tab w:val="right" w:leader="dot" w:pos="10790"/>
            </w:tabs>
            <w:rPr>
              <w:rFonts w:asciiTheme="minorHAnsi" w:eastAsiaTheme="minorEastAsia" w:hAnsiTheme="minorHAnsi" w:cstheme="minorBidi"/>
              <w:noProof/>
              <w:lang w:eastAsia="en-GB"/>
            </w:rPr>
          </w:pPr>
          <w:hyperlink w:anchor="_Toc496277317" w:history="1">
            <w:r w:rsidRPr="00735C6F">
              <w:rPr>
                <w:rStyle w:val="Hyperlink"/>
                <w:noProof/>
              </w:rPr>
              <w:t>Project Inception</w:t>
            </w:r>
            <w:r>
              <w:rPr>
                <w:noProof/>
                <w:webHidden/>
              </w:rPr>
              <w:tab/>
            </w:r>
            <w:r>
              <w:rPr>
                <w:noProof/>
                <w:webHidden/>
              </w:rPr>
              <w:fldChar w:fldCharType="begin"/>
            </w:r>
            <w:r>
              <w:rPr>
                <w:noProof/>
                <w:webHidden/>
              </w:rPr>
              <w:instrText xml:space="preserve"> PAGEREF _Toc496277317 \h </w:instrText>
            </w:r>
            <w:r>
              <w:rPr>
                <w:noProof/>
                <w:webHidden/>
              </w:rPr>
            </w:r>
            <w:r>
              <w:rPr>
                <w:noProof/>
                <w:webHidden/>
              </w:rPr>
              <w:fldChar w:fldCharType="separate"/>
            </w:r>
            <w:r>
              <w:rPr>
                <w:noProof/>
                <w:webHidden/>
              </w:rPr>
              <w:t>6</w:t>
            </w:r>
            <w:r>
              <w:rPr>
                <w:noProof/>
                <w:webHidden/>
              </w:rPr>
              <w:fldChar w:fldCharType="end"/>
            </w:r>
          </w:hyperlink>
        </w:p>
        <w:p w14:paraId="33B77FD9" w14:textId="13329AF6" w:rsidR="003A7B60" w:rsidRDefault="003A7B60">
          <w:pPr>
            <w:pStyle w:val="TOC3"/>
            <w:tabs>
              <w:tab w:val="right" w:leader="dot" w:pos="10790"/>
            </w:tabs>
            <w:rPr>
              <w:rFonts w:asciiTheme="minorHAnsi" w:eastAsiaTheme="minorEastAsia" w:hAnsiTheme="minorHAnsi" w:cstheme="minorBidi"/>
              <w:noProof/>
              <w:lang w:eastAsia="en-GB"/>
            </w:rPr>
          </w:pPr>
          <w:hyperlink w:anchor="_Toc496277318" w:history="1">
            <w:r w:rsidRPr="00735C6F">
              <w:rPr>
                <w:rStyle w:val="Hyperlink"/>
                <w:noProof/>
              </w:rPr>
              <w:t>Team Coordination</w:t>
            </w:r>
            <w:r>
              <w:rPr>
                <w:noProof/>
                <w:webHidden/>
              </w:rPr>
              <w:tab/>
            </w:r>
            <w:r>
              <w:rPr>
                <w:noProof/>
                <w:webHidden/>
              </w:rPr>
              <w:fldChar w:fldCharType="begin"/>
            </w:r>
            <w:r>
              <w:rPr>
                <w:noProof/>
                <w:webHidden/>
              </w:rPr>
              <w:instrText xml:space="preserve"> PAGEREF _Toc496277318 \h </w:instrText>
            </w:r>
            <w:r>
              <w:rPr>
                <w:noProof/>
                <w:webHidden/>
              </w:rPr>
            </w:r>
            <w:r>
              <w:rPr>
                <w:noProof/>
                <w:webHidden/>
              </w:rPr>
              <w:fldChar w:fldCharType="separate"/>
            </w:r>
            <w:r>
              <w:rPr>
                <w:noProof/>
                <w:webHidden/>
              </w:rPr>
              <w:t>6</w:t>
            </w:r>
            <w:r>
              <w:rPr>
                <w:noProof/>
                <w:webHidden/>
              </w:rPr>
              <w:fldChar w:fldCharType="end"/>
            </w:r>
          </w:hyperlink>
        </w:p>
        <w:p w14:paraId="21B0886B" w14:textId="3DD729F1" w:rsidR="003A7B60" w:rsidRDefault="003A7B60">
          <w:pPr>
            <w:pStyle w:val="TOC3"/>
            <w:tabs>
              <w:tab w:val="right" w:leader="dot" w:pos="10790"/>
            </w:tabs>
            <w:rPr>
              <w:rFonts w:asciiTheme="minorHAnsi" w:eastAsiaTheme="minorEastAsia" w:hAnsiTheme="minorHAnsi" w:cstheme="minorBidi"/>
              <w:noProof/>
              <w:lang w:eastAsia="en-GB"/>
            </w:rPr>
          </w:pPr>
          <w:hyperlink w:anchor="_Toc496277319" w:history="1">
            <w:r w:rsidRPr="00735C6F">
              <w:rPr>
                <w:rStyle w:val="Hyperlink"/>
                <w:noProof/>
              </w:rPr>
              <w:t>Version Control</w:t>
            </w:r>
            <w:r>
              <w:rPr>
                <w:noProof/>
                <w:webHidden/>
              </w:rPr>
              <w:tab/>
            </w:r>
            <w:r>
              <w:rPr>
                <w:noProof/>
                <w:webHidden/>
              </w:rPr>
              <w:fldChar w:fldCharType="begin"/>
            </w:r>
            <w:r>
              <w:rPr>
                <w:noProof/>
                <w:webHidden/>
              </w:rPr>
              <w:instrText xml:space="preserve"> PAGEREF _Toc496277319 \h </w:instrText>
            </w:r>
            <w:r>
              <w:rPr>
                <w:noProof/>
                <w:webHidden/>
              </w:rPr>
            </w:r>
            <w:r>
              <w:rPr>
                <w:noProof/>
                <w:webHidden/>
              </w:rPr>
              <w:fldChar w:fldCharType="separate"/>
            </w:r>
            <w:r>
              <w:rPr>
                <w:noProof/>
                <w:webHidden/>
              </w:rPr>
              <w:t>6</w:t>
            </w:r>
            <w:r>
              <w:rPr>
                <w:noProof/>
                <w:webHidden/>
              </w:rPr>
              <w:fldChar w:fldCharType="end"/>
            </w:r>
          </w:hyperlink>
        </w:p>
        <w:p w14:paraId="0C6E2985" w14:textId="33D7CFFC" w:rsidR="003A7B60" w:rsidRDefault="003A7B60">
          <w:pPr>
            <w:pStyle w:val="TOC3"/>
            <w:tabs>
              <w:tab w:val="right" w:leader="dot" w:pos="10790"/>
            </w:tabs>
            <w:rPr>
              <w:rFonts w:asciiTheme="minorHAnsi" w:eastAsiaTheme="minorEastAsia" w:hAnsiTheme="minorHAnsi" w:cstheme="minorBidi"/>
              <w:noProof/>
              <w:lang w:eastAsia="en-GB"/>
            </w:rPr>
          </w:pPr>
          <w:hyperlink w:anchor="_Toc496277320" w:history="1">
            <w:r w:rsidRPr="00735C6F">
              <w:rPr>
                <w:rStyle w:val="Hyperlink"/>
                <w:noProof/>
              </w:rPr>
              <w:t>Game Definition</w:t>
            </w:r>
            <w:r>
              <w:rPr>
                <w:noProof/>
                <w:webHidden/>
              </w:rPr>
              <w:tab/>
            </w:r>
            <w:r>
              <w:rPr>
                <w:noProof/>
                <w:webHidden/>
              </w:rPr>
              <w:fldChar w:fldCharType="begin"/>
            </w:r>
            <w:r>
              <w:rPr>
                <w:noProof/>
                <w:webHidden/>
              </w:rPr>
              <w:instrText xml:space="preserve"> PAGEREF _Toc496277320 \h </w:instrText>
            </w:r>
            <w:r>
              <w:rPr>
                <w:noProof/>
                <w:webHidden/>
              </w:rPr>
            </w:r>
            <w:r>
              <w:rPr>
                <w:noProof/>
                <w:webHidden/>
              </w:rPr>
              <w:fldChar w:fldCharType="separate"/>
            </w:r>
            <w:r>
              <w:rPr>
                <w:noProof/>
                <w:webHidden/>
              </w:rPr>
              <w:t>6</w:t>
            </w:r>
            <w:r>
              <w:rPr>
                <w:noProof/>
                <w:webHidden/>
              </w:rPr>
              <w:fldChar w:fldCharType="end"/>
            </w:r>
          </w:hyperlink>
        </w:p>
        <w:p w14:paraId="793B9314" w14:textId="5B22EA92" w:rsidR="003A7B60" w:rsidRDefault="003A7B60">
          <w:pPr>
            <w:pStyle w:val="TOC2"/>
            <w:tabs>
              <w:tab w:val="right" w:leader="dot" w:pos="10790"/>
            </w:tabs>
            <w:rPr>
              <w:rFonts w:asciiTheme="minorHAnsi" w:eastAsiaTheme="minorEastAsia" w:hAnsiTheme="minorHAnsi" w:cstheme="minorBidi"/>
              <w:noProof/>
              <w:lang w:eastAsia="en-GB"/>
            </w:rPr>
          </w:pPr>
          <w:hyperlink w:anchor="_Toc496277321" w:history="1">
            <w:r w:rsidRPr="00735C6F">
              <w:rPr>
                <w:rStyle w:val="Hyperlink"/>
                <w:noProof/>
              </w:rPr>
              <w:t>Planning</w:t>
            </w:r>
            <w:r>
              <w:rPr>
                <w:noProof/>
                <w:webHidden/>
              </w:rPr>
              <w:tab/>
            </w:r>
            <w:r>
              <w:rPr>
                <w:noProof/>
                <w:webHidden/>
              </w:rPr>
              <w:fldChar w:fldCharType="begin"/>
            </w:r>
            <w:r>
              <w:rPr>
                <w:noProof/>
                <w:webHidden/>
              </w:rPr>
              <w:instrText xml:space="preserve"> PAGEREF _Toc496277321 \h </w:instrText>
            </w:r>
            <w:r>
              <w:rPr>
                <w:noProof/>
                <w:webHidden/>
              </w:rPr>
            </w:r>
            <w:r>
              <w:rPr>
                <w:noProof/>
                <w:webHidden/>
              </w:rPr>
              <w:fldChar w:fldCharType="separate"/>
            </w:r>
            <w:r>
              <w:rPr>
                <w:noProof/>
                <w:webHidden/>
              </w:rPr>
              <w:t>6</w:t>
            </w:r>
            <w:r>
              <w:rPr>
                <w:noProof/>
                <w:webHidden/>
              </w:rPr>
              <w:fldChar w:fldCharType="end"/>
            </w:r>
          </w:hyperlink>
        </w:p>
        <w:p w14:paraId="7D865634" w14:textId="05868407" w:rsidR="003A7B60" w:rsidRDefault="003A7B60">
          <w:pPr>
            <w:pStyle w:val="TOC3"/>
            <w:tabs>
              <w:tab w:val="right" w:leader="dot" w:pos="10790"/>
            </w:tabs>
            <w:rPr>
              <w:rFonts w:asciiTheme="minorHAnsi" w:eastAsiaTheme="minorEastAsia" w:hAnsiTheme="minorHAnsi" w:cstheme="minorBidi"/>
              <w:noProof/>
              <w:lang w:eastAsia="en-GB"/>
            </w:rPr>
          </w:pPr>
          <w:hyperlink w:anchor="_Toc496277322" w:history="1">
            <w:r w:rsidRPr="00735C6F">
              <w:rPr>
                <w:rStyle w:val="Hyperlink"/>
                <w:noProof/>
              </w:rPr>
              <w:t>Work Breakdown Structure (WBS)</w:t>
            </w:r>
            <w:r>
              <w:rPr>
                <w:noProof/>
                <w:webHidden/>
              </w:rPr>
              <w:tab/>
            </w:r>
            <w:r>
              <w:rPr>
                <w:noProof/>
                <w:webHidden/>
              </w:rPr>
              <w:fldChar w:fldCharType="begin"/>
            </w:r>
            <w:r>
              <w:rPr>
                <w:noProof/>
                <w:webHidden/>
              </w:rPr>
              <w:instrText xml:space="preserve"> PAGEREF _Toc496277322 \h </w:instrText>
            </w:r>
            <w:r>
              <w:rPr>
                <w:noProof/>
                <w:webHidden/>
              </w:rPr>
            </w:r>
            <w:r>
              <w:rPr>
                <w:noProof/>
                <w:webHidden/>
              </w:rPr>
              <w:fldChar w:fldCharType="separate"/>
            </w:r>
            <w:r>
              <w:rPr>
                <w:noProof/>
                <w:webHidden/>
              </w:rPr>
              <w:t>6</w:t>
            </w:r>
            <w:r>
              <w:rPr>
                <w:noProof/>
                <w:webHidden/>
              </w:rPr>
              <w:fldChar w:fldCharType="end"/>
            </w:r>
          </w:hyperlink>
        </w:p>
        <w:p w14:paraId="25A6177B" w14:textId="5996B70A" w:rsidR="003A7B60" w:rsidRDefault="003A7B60">
          <w:pPr>
            <w:pStyle w:val="TOC3"/>
            <w:tabs>
              <w:tab w:val="right" w:leader="dot" w:pos="10790"/>
            </w:tabs>
            <w:rPr>
              <w:rFonts w:asciiTheme="minorHAnsi" w:eastAsiaTheme="minorEastAsia" w:hAnsiTheme="minorHAnsi" w:cstheme="minorBidi"/>
              <w:noProof/>
              <w:lang w:eastAsia="en-GB"/>
            </w:rPr>
          </w:pPr>
          <w:hyperlink w:anchor="_Toc496277323" w:history="1">
            <w:r w:rsidRPr="00735C6F">
              <w:rPr>
                <w:rStyle w:val="Hyperlink"/>
                <w:noProof/>
              </w:rPr>
              <w:t>Software Development Methodology (SDM)</w:t>
            </w:r>
            <w:r>
              <w:rPr>
                <w:noProof/>
                <w:webHidden/>
              </w:rPr>
              <w:tab/>
            </w:r>
            <w:r>
              <w:rPr>
                <w:noProof/>
                <w:webHidden/>
              </w:rPr>
              <w:fldChar w:fldCharType="begin"/>
            </w:r>
            <w:r>
              <w:rPr>
                <w:noProof/>
                <w:webHidden/>
              </w:rPr>
              <w:instrText xml:space="preserve"> PAGEREF _Toc496277323 \h </w:instrText>
            </w:r>
            <w:r>
              <w:rPr>
                <w:noProof/>
                <w:webHidden/>
              </w:rPr>
            </w:r>
            <w:r>
              <w:rPr>
                <w:noProof/>
                <w:webHidden/>
              </w:rPr>
              <w:fldChar w:fldCharType="separate"/>
            </w:r>
            <w:r>
              <w:rPr>
                <w:noProof/>
                <w:webHidden/>
              </w:rPr>
              <w:t>6</w:t>
            </w:r>
            <w:r>
              <w:rPr>
                <w:noProof/>
                <w:webHidden/>
              </w:rPr>
              <w:fldChar w:fldCharType="end"/>
            </w:r>
          </w:hyperlink>
        </w:p>
        <w:p w14:paraId="6FDF96A2" w14:textId="1B00C8DA" w:rsidR="003A7B60" w:rsidRDefault="003A7B60">
          <w:pPr>
            <w:pStyle w:val="TOC2"/>
            <w:tabs>
              <w:tab w:val="right" w:leader="dot" w:pos="10790"/>
            </w:tabs>
            <w:rPr>
              <w:rFonts w:asciiTheme="minorHAnsi" w:eastAsiaTheme="minorEastAsia" w:hAnsiTheme="minorHAnsi" w:cstheme="minorBidi"/>
              <w:noProof/>
              <w:lang w:eastAsia="en-GB"/>
            </w:rPr>
          </w:pPr>
          <w:hyperlink w:anchor="_Toc496277324" w:history="1">
            <w:r w:rsidRPr="00735C6F">
              <w:rPr>
                <w:rStyle w:val="Hyperlink"/>
                <w:noProof/>
              </w:rPr>
              <w:t>Analysis</w:t>
            </w:r>
            <w:r>
              <w:rPr>
                <w:noProof/>
                <w:webHidden/>
              </w:rPr>
              <w:tab/>
            </w:r>
            <w:r>
              <w:rPr>
                <w:noProof/>
                <w:webHidden/>
              </w:rPr>
              <w:fldChar w:fldCharType="begin"/>
            </w:r>
            <w:r>
              <w:rPr>
                <w:noProof/>
                <w:webHidden/>
              </w:rPr>
              <w:instrText xml:space="preserve"> PAGEREF _Toc496277324 \h </w:instrText>
            </w:r>
            <w:r>
              <w:rPr>
                <w:noProof/>
                <w:webHidden/>
              </w:rPr>
            </w:r>
            <w:r>
              <w:rPr>
                <w:noProof/>
                <w:webHidden/>
              </w:rPr>
              <w:fldChar w:fldCharType="separate"/>
            </w:r>
            <w:r>
              <w:rPr>
                <w:noProof/>
                <w:webHidden/>
              </w:rPr>
              <w:t>6</w:t>
            </w:r>
            <w:r>
              <w:rPr>
                <w:noProof/>
                <w:webHidden/>
              </w:rPr>
              <w:fldChar w:fldCharType="end"/>
            </w:r>
          </w:hyperlink>
        </w:p>
        <w:p w14:paraId="6FA2B398" w14:textId="7DE58430" w:rsidR="003A7B60" w:rsidRDefault="003A7B60">
          <w:pPr>
            <w:pStyle w:val="TOC3"/>
            <w:tabs>
              <w:tab w:val="right" w:leader="dot" w:pos="10790"/>
            </w:tabs>
            <w:rPr>
              <w:rFonts w:asciiTheme="minorHAnsi" w:eastAsiaTheme="minorEastAsia" w:hAnsiTheme="minorHAnsi" w:cstheme="minorBidi"/>
              <w:noProof/>
              <w:lang w:eastAsia="en-GB"/>
            </w:rPr>
          </w:pPr>
          <w:hyperlink w:anchor="_Toc496277325" w:history="1">
            <w:r w:rsidRPr="00735C6F">
              <w:rPr>
                <w:rStyle w:val="Hyperlink"/>
                <w:noProof/>
              </w:rPr>
              <w:t>Task Allocation</w:t>
            </w:r>
            <w:r>
              <w:rPr>
                <w:noProof/>
                <w:webHidden/>
              </w:rPr>
              <w:tab/>
            </w:r>
            <w:r>
              <w:rPr>
                <w:noProof/>
                <w:webHidden/>
              </w:rPr>
              <w:fldChar w:fldCharType="begin"/>
            </w:r>
            <w:r>
              <w:rPr>
                <w:noProof/>
                <w:webHidden/>
              </w:rPr>
              <w:instrText xml:space="preserve"> PAGEREF _Toc496277325 \h </w:instrText>
            </w:r>
            <w:r>
              <w:rPr>
                <w:noProof/>
                <w:webHidden/>
              </w:rPr>
            </w:r>
            <w:r>
              <w:rPr>
                <w:noProof/>
                <w:webHidden/>
              </w:rPr>
              <w:fldChar w:fldCharType="separate"/>
            </w:r>
            <w:r>
              <w:rPr>
                <w:noProof/>
                <w:webHidden/>
              </w:rPr>
              <w:t>6</w:t>
            </w:r>
            <w:r>
              <w:rPr>
                <w:noProof/>
                <w:webHidden/>
              </w:rPr>
              <w:fldChar w:fldCharType="end"/>
            </w:r>
          </w:hyperlink>
        </w:p>
        <w:p w14:paraId="4FD0BA0A" w14:textId="3BA65A07" w:rsidR="003A7B60" w:rsidRDefault="003A7B60">
          <w:pPr>
            <w:pStyle w:val="TOC2"/>
            <w:tabs>
              <w:tab w:val="right" w:leader="dot" w:pos="10790"/>
            </w:tabs>
            <w:rPr>
              <w:rFonts w:asciiTheme="minorHAnsi" w:eastAsiaTheme="minorEastAsia" w:hAnsiTheme="minorHAnsi" w:cstheme="minorBidi"/>
              <w:noProof/>
              <w:lang w:eastAsia="en-GB"/>
            </w:rPr>
          </w:pPr>
          <w:hyperlink w:anchor="_Toc496277326" w:history="1">
            <w:r w:rsidRPr="00735C6F">
              <w:rPr>
                <w:rStyle w:val="Hyperlink"/>
                <w:noProof/>
              </w:rPr>
              <w:t>Design</w:t>
            </w:r>
            <w:r>
              <w:rPr>
                <w:noProof/>
                <w:webHidden/>
              </w:rPr>
              <w:tab/>
            </w:r>
            <w:r>
              <w:rPr>
                <w:noProof/>
                <w:webHidden/>
              </w:rPr>
              <w:fldChar w:fldCharType="begin"/>
            </w:r>
            <w:r>
              <w:rPr>
                <w:noProof/>
                <w:webHidden/>
              </w:rPr>
              <w:instrText xml:space="preserve"> PAGEREF _Toc496277326 \h </w:instrText>
            </w:r>
            <w:r>
              <w:rPr>
                <w:noProof/>
                <w:webHidden/>
              </w:rPr>
            </w:r>
            <w:r>
              <w:rPr>
                <w:noProof/>
                <w:webHidden/>
              </w:rPr>
              <w:fldChar w:fldCharType="separate"/>
            </w:r>
            <w:r>
              <w:rPr>
                <w:noProof/>
                <w:webHidden/>
              </w:rPr>
              <w:t>6</w:t>
            </w:r>
            <w:r>
              <w:rPr>
                <w:noProof/>
                <w:webHidden/>
              </w:rPr>
              <w:fldChar w:fldCharType="end"/>
            </w:r>
          </w:hyperlink>
        </w:p>
        <w:p w14:paraId="157DFA29" w14:textId="439FF467" w:rsidR="003A7B60" w:rsidRDefault="003A7B60">
          <w:pPr>
            <w:pStyle w:val="TOC3"/>
            <w:tabs>
              <w:tab w:val="right" w:leader="dot" w:pos="10790"/>
            </w:tabs>
            <w:rPr>
              <w:rFonts w:asciiTheme="minorHAnsi" w:eastAsiaTheme="minorEastAsia" w:hAnsiTheme="minorHAnsi" w:cstheme="minorBidi"/>
              <w:noProof/>
              <w:lang w:eastAsia="en-GB"/>
            </w:rPr>
          </w:pPr>
          <w:hyperlink w:anchor="_Toc496277327" w:history="1">
            <w:r w:rsidRPr="00735C6F">
              <w:rPr>
                <w:rStyle w:val="Hyperlink"/>
                <w:noProof/>
              </w:rPr>
              <w:t>Framework</w:t>
            </w:r>
            <w:r>
              <w:rPr>
                <w:noProof/>
                <w:webHidden/>
              </w:rPr>
              <w:tab/>
            </w:r>
            <w:r>
              <w:rPr>
                <w:noProof/>
                <w:webHidden/>
              </w:rPr>
              <w:fldChar w:fldCharType="begin"/>
            </w:r>
            <w:r>
              <w:rPr>
                <w:noProof/>
                <w:webHidden/>
              </w:rPr>
              <w:instrText xml:space="preserve"> PAGEREF _Toc496277327 \h </w:instrText>
            </w:r>
            <w:r>
              <w:rPr>
                <w:noProof/>
                <w:webHidden/>
              </w:rPr>
            </w:r>
            <w:r>
              <w:rPr>
                <w:noProof/>
                <w:webHidden/>
              </w:rPr>
              <w:fldChar w:fldCharType="separate"/>
            </w:r>
            <w:r>
              <w:rPr>
                <w:noProof/>
                <w:webHidden/>
              </w:rPr>
              <w:t>7</w:t>
            </w:r>
            <w:r>
              <w:rPr>
                <w:noProof/>
                <w:webHidden/>
              </w:rPr>
              <w:fldChar w:fldCharType="end"/>
            </w:r>
          </w:hyperlink>
        </w:p>
        <w:p w14:paraId="1CF2B949" w14:textId="7235A744" w:rsidR="003A7B60" w:rsidRDefault="003A7B60">
          <w:pPr>
            <w:pStyle w:val="TOC3"/>
            <w:tabs>
              <w:tab w:val="right" w:leader="dot" w:pos="10790"/>
            </w:tabs>
            <w:rPr>
              <w:rFonts w:asciiTheme="minorHAnsi" w:eastAsiaTheme="minorEastAsia" w:hAnsiTheme="minorHAnsi" w:cstheme="minorBidi"/>
              <w:noProof/>
              <w:lang w:eastAsia="en-GB"/>
            </w:rPr>
          </w:pPr>
          <w:hyperlink w:anchor="_Toc496277328" w:history="1">
            <w:r w:rsidRPr="00735C6F">
              <w:rPr>
                <w:rStyle w:val="Hyperlink"/>
                <w:noProof/>
              </w:rPr>
              <w:t>Input Manager</w:t>
            </w:r>
            <w:r>
              <w:rPr>
                <w:noProof/>
                <w:webHidden/>
              </w:rPr>
              <w:tab/>
            </w:r>
            <w:r>
              <w:rPr>
                <w:noProof/>
                <w:webHidden/>
              </w:rPr>
              <w:fldChar w:fldCharType="begin"/>
            </w:r>
            <w:r>
              <w:rPr>
                <w:noProof/>
                <w:webHidden/>
              </w:rPr>
              <w:instrText xml:space="preserve"> PAGEREF _Toc496277328 \h </w:instrText>
            </w:r>
            <w:r>
              <w:rPr>
                <w:noProof/>
                <w:webHidden/>
              </w:rPr>
            </w:r>
            <w:r>
              <w:rPr>
                <w:noProof/>
                <w:webHidden/>
              </w:rPr>
              <w:fldChar w:fldCharType="separate"/>
            </w:r>
            <w:r>
              <w:rPr>
                <w:noProof/>
                <w:webHidden/>
              </w:rPr>
              <w:t>7</w:t>
            </w:r>
            <w:r>
              <w:rPr>
                <w:noProof/>
                <w:webHidden/>
              </w:rPr>
              <w:fldChar w:fldCharType="end"/>
            </w:r>
          </w:hyperlink>
        </w:p>
        <w:p w14:paraId="26BAD673" w14:textId="294E4E09" w:rsidR="003A7B60" w:rsidRDefault="003A7B60">
          <w:pPr>
            <w:pStyle w:val="TOC3"/>
            <w:tabs>
              <w:tab w:val="right" w:leader="dot" w:pos="10790"/>
            </w:tabs>
            <w:rPr>
              <w:rFonts w:asciiTheme="minorHAnsi" w:eastAsiaTheme="minorEastAsia" w:hAnsiTheme="minorHAnsi" w:cstheme="minorBidi"/>
              <w:noProof/>
              <w:lang w:eastAsia="en-GB"/>
            </w:rPr>
          </w:pPr>
          <w:hyperlink w:anchor="_Toc496277329" w:history="1">
            <w:r w:rsidRPr="00735C6F">
              <w:rPr>
                <w:rStyle w:val="Hyperlink"/>
                <w:noProof/>
              </w:rPr>
              <w:t>Asset Manager</w:t>
            </w:r>
            <w:r>
              <w:rPr>
                <w:noProof/>
                <w:webHidden/>
              </w:rPr>
              <w:tab/>
            </w:r>
            <w:r>
              <w:rPr>
                <w:noProof/>
                <w:webHidden/>
              </w:rPr>
              <w:fldChar w:fldCharType="begin"/>
            </w:r>
            <w:r>
              <w:rPr>
                <w:noProof/>
                <w:webHidden/>
              </w:rPr>
              <w:instrText xml:space="preserve"> PAGEREF _Toc496277329 \h </w:instrText>
            </w:r>
            <w:r>
              <w:rPr>
                <w:noProof/>
                <w:webHidden/>
              </w:rPr>
            </w:r>
            <w:r>
              <w:rPr>
                <w:noProof/>
                <w:webHidden/>
              </w:rPr>
              <w:fldChar w:fldCharType="separate"/>
            </w:r>
            <w:r>
              <w:rPr>
                <w:noProof/>
                <w:webHidden/>
              </w:rPr>
              <w:t>7</w:t>
            </w:r>
            <w:r>
              <w:rPr>
                <w:noProof/>
                <w:webHidden/>
              </w:rPr>
              <w:fldChar w:fldCharType="end"/>
            </w:r>
          </w:hyperlink>
        </w:p>
        <w:p w14:paraId="68C1C4B4" w14:textId="68F2CE5A" w:rsidR="003A7B60" w:rsidRDefault="003A7B60">
          <w:pPr>
            <w:pStyle w:val="TOC3"/>
            <w:tabs>
              <w:tab w:val="right" w:leader="dot" w:pos="10790"/>
            </w:tabs>
            <w:rPr>
              <w:rFonts w:asciiTheme="minorHAnsi" w:eastAsiaTheme="minorEastAsia" w:hAnsiTheme="minorHAnsi" w:cstheme="minorBidi"/>
              <w:noProof/>
              <w:lang w:eastAsia="en-GB"/>
            </w:rPr>
          </w:pPr>
          <w:hyperlink w:anchor="_Toc496277330" w:history="1">
            <w:r w:rsidRPr="00735C6F">
              <w:rPr>
                <w:rStyle w:val="Hyperlink"/>
                <w:noProof/>
              </w:rPr>
              <w:t>Scene Manager</w:t>
            </w:r>
            <w:r>
              <w:rPr>
                <w:noProof/>
                <w:webHidden/>
              </w:rPr>
              <w:tab/>
            </w:r>
            <w:r>
              <w:rPr>
                <w:noProof/>
                <w:webHidden/>
              </w:rPr>
              <w:fldChar w:fldCharType="begin"/>
            </w:r>
            <w:r>
              <w:rPr>
                <w:noProof/>
                <w:webHidden/>
              </w:rPr>
              <w:instrText xml:space="preserve"> PAGEREF _Toc496277330 \h </w:instrText>
            </w:r>
            <w:r>
              <w:rPr>
                <w:noProof/>
                <w:webHidden/>
              </w:rPr>
            </w:r>
            <w:r>
              <w:rPr>
                <w:noProof/>
                <w:webHidden/>
              </w:rPr>
              <w:fldChar w:fldCharType="separate"/>
            </w:r>
            <w:r>
              <w:rPr>
                <w:noProof/>
                <w:webHidden/>
              </w:rPr>
              <w:t>7</w:t>
            </w:r>
            <w:r>
              <w:rPr>
                <w:noProof/>
                <w:webHidden/>
              </w:rPr>
              <w:fldChar w:fldCharType="end"/>
            </w:r>
          </w:hyperlink>
        </w:p>
        <w:p w14:paraId="6CA41FCE" w14:textId="0CB0D602" w:rsidR="003A7B60" w:rsidRDefault="003A7B60">
          <w:pPr>
            <w:pStyle w:val="TOC3"/>
            <w:tabs>
              <w:tab w:val="right" w:leader="dot" w:pos="10790"/>
            </w:tabs>
            <w:rPr>
              <w:rFonts w:asciiTheme="minorHAnsi" w:eastAsiaTheme="minorEastAsia" w:hAnsiTheme="minorHAnsi" w:cstheme="minorBidi"/>
              <w:noProof/>
              <w:lang w:eastAsia="en-GB"/>
            </w:rPr>
          </w:pPr>
          <w:hyperlink w:anchor="_Toc496277331" w:history="1">
            <w:r w:rsidRPr="00735C6F">
              <w:rPr>
                <w:rStyle w:val="Hyperlink"/>
                <w:noProof/>
              </w:rPr>
              <w:t>Menus</w:t>
            </w:r>
            <w:r>
              <w:rPr>
                <w:noProof/>
                <w:webHidden/>
              </w:rPr>
              <w:tab/>
            </w:r>
            <w:r>
              <w:rPr>
                <w:noProof/>
                <w:webHidden/>
              </w:rPr>
              <w:fldChar w:fldCharType="begin"/>
            </w:r>
            <w:r>
              <w:rPr>
                <w:noProof/>
                <w:webHidden/>
              </w:rPr>
              <w:instrText xml:space="preserve"> PAGEREF _Toc496277331 \h </w:instrText>
            </w:r>
            <w:r>
              <w:rPr>
                <w:noProof/>
                <w:webHidden/>
              </w:rPr>
            </w:r>
            <w:r>
              <w:rPr>
                <w:noProof/>
                <w:webHidden/>
              </w:rPr>
              <w:fldChar w:fldCharType="separate"/>
            </w:r>
            <w:r>
              <w:rPr>
                <w:noProof/>
                <w:webHidden/>
              </w:rPr>
              <w:t>7</w:t>
            </w:r>
            <w:r>
              <w:rPr>
                <w:noProof/>
                <w:webHidden/>
              </w:rPr>
              <w:fldChar w:fldCharType="end"/>
            </w:r>
          </w:hyperlink>
        </w:p>
        <w:p w14:paraId="6F6509AF" w14:textId="08EA5C29" w:rsidR="003A7B60" w:rsidRDefault="003A7B60">
          <w:pPr>
            <w:pStyle w:val="TOC3"/>
            <w:tabs>
              <w:tab w:val="right" w:leader="dot" w:pos="10790"/>
            </w:tabs>
            <w:rPr>
              <w:rFonts w:asciiTheme="minorHAnsi" w:eastAsiaTheme="minorEastAsia" w:hAnsiTheme="minorHAnsi" w:cstheme="minorBidi"/>
              <w:noProof/>
              <w:lang w:eastAsia="en-GB"/>
            </w:rPr>
          </w:pPr>
          <w:hyperlink w:anchor="_Toc496277332" w:history="1">
            <w:r w:rsidRPr="00735C6F">
              <w:rPr>
                <w:rStyle w:val="Hyperlink"/>
                <w:noProof/>
              </w:rPr>
              <w:t>Error Handling</w:t>
            </w:r>
            <w:r>
              <w:rPr>
                <w:noProof/>
                <w:webHidden/>
              </w:rPr>
              <w:tab/>
            </w:r>
            <w:r>
              <w:rPr>
                <w:noProof/>
                <w:webHidden/>
              </w:rPr>
              <w:fldChar w:fldCharType="begin"/>
            </w:r>
            <w:r>
              <w:rPr>
                <w:noProof/>
                <w:webHidden/>
              </w:rPr>
              <w:instrText xml:space="preserve"> PAGEREF _Toc496277332 \h </w:instrText>
            </w:r>
            <w:r>
              <w:rPr>
                <w:noProof/>
                <w:webHidden/>
              </w:rPr>
            </w:r>
            <w:r>
              <w:rPr>
                <w:noProof/>
                <w:webHidden/>
              </w:rPr>
              <w:fldChar w:fldCharType="separate"/>
            </w:r>
            <w:r>
              <w:rPr>
                <w:noProof/>
                <w:webHidden/>
              </w:rPr>
              <w:t>7</w:t>
            </w:r>
            <w:r>
              <w:rPr>
                <w:noProof/>
                <w:webHidden/>
              </w:rPr>
              <w:fldChar w:fldCharType="end"/>
            </w:r>
          </w:hyperlink>
        </w:p>
        <w:p w14:paraId="1231757D" w14:textId="04BFDAB7" w:rsidR="003A7B60" w:rsidRDefault="003A7B60">
          <w:pPr>
            <w:pStyle w:val="TOC2"/>
            <w:tabs>
              <w:tab w:val="right" w:leader="dot" w:pos="10790"/>
            </w:tabs>
            <w:rPr>
              <w:rFonts w:asciiTheme="minorHAnsi" w:eastAsiaTheme="minorEastAsia" w:hAnsiTheme="minorHAnsi" w:cstheme="minorBidi"/>
              <w:noProof/>
              <w:lang w:eastAsia="en-GB"/>
            </w:rPr>
          </w:pPr>
          <w:hyperlink w:anchor="_Toc496277333" w:history="1">
            <w:r w:rsidRPr="00735C6F">
              <w:rPr>
                <w:rStyle w:val="Hyperlink"/>
                <w:noProof/>
              </w:rPr>
              <w:t>Reflection</w:t>
            </w:r>
            <w:r>
              <w:rPr>
                <w:noProof/>
                <w:webHidden/>
              </w:rPr>
              <w:tab/>
            </w:r>
            <w:r>
              <w:rPr>
                <w:noProof/>
                <w:webHidden/>
              </w:rPr>
              <w:fldChar w:fldCharType="begin"/>
            </w:r>
            <w:r>
              <w:rPr>
                <w:noProof/>
                <w:webHidden/>
              </w:rPr>
              <w:instrText xml:space="preserve"> PAGEREF _Toc496277333 \h </w:instrText>
            </w:r>
            <w:r>
              <w:rPr>
                <w:noProof/>
                <w:webHidden/>
              </w:rPr>
            </w:r>
            <w:r>
              <w:rPr>
                <w:noProof/>
                <w:webHidden/>
              </w:rPr>
              <w:fldChar w:fldCharType="separate"/>
            </w:r>
            <w:r>
              <w:rPr>
                <w:noProof/>
                <w:webHidden/>
              </w:rPr>
              <w:t>8</w:t>
            </w:r>
            <w:r>
              <w:rPr>
                <w:noProof/>
                <w:webHidden/>
              </w:rPr>
              <w:fldChar w:fldCharType="end"/>
            </w:r>
          </w:hyperlink>
        </w:p>
        <w:p w14:paraId="0E74FA14" w14:textId="729CBE50" w:rsidR="003A7B60" w:rsidRDefault="003A7B60">
          <w:pPr>
            <w:pStyle w:val="TOC3"/>
            <w:tabs>
              <w:tab w:val="right" w:leader="dot" w:pos="10790"/>
            </w:tabs>
            <w:rPr>
              <w:rFonts w:asciiTheme="minorHAnsi" w:eastAsiaTheme="minorEastAsia" w:hAnsiTheme="minorHAnsi" w:cstheme="minorBidi"/>
              <w:noProof/>
              <w:lang w:eastAsia="en-GB"/>
            </w:rPr>
          </w:pPr>
          <w:hyperlink w:anchor="_Toc496277334" w:history="1">
            <w:r w:rsidRPr="00735C6F">
              <w:rPr>
                <w:rStyle w:val="Hyperlink"/>
                <w:noProof/>
              </w:rPr>
              <w:t>Conclusion</w:t>
            </w:r>
            <w:r>
              <w:rPr>
                <w:noProof/>
                <w:webHidden/>
              </w:rPr>
              <w:tab/>
            </w:r>
            <w:r>
              <w:rPr>
                <w:noProof/>
                <w:webHidden/>
              </w:rPr>
              <w:fldChar w:fldCharType="begin"/>
            </w:r>
            <w:r>
              <w:rPr>
                <w:noProof/>
                <w:webHidden/>
              </w:rPr>
              <w:instrText xml:space="preserve"> PAGEREF _Toc496277334 \h </w:instrText>
            </w:r>
            <w:r>
              <w:rPr>
                <w:noProof/>
                <w:webHidden/>
              </w:rPr>
            </w:r>
            <w:r>
              <w:rPr>
                <w:noProof/>
                <w:webHidden/>
              </w:rPr>
              <w:fldChar w:fldCharType="separate"/>
            </w:r>
            <w:r>
              <w:rPr>
                <w:noProof/>
                <w:webHidden/>
              </w:rPr>
              <w:t>8</w:t>
            </w:r>
            <w:r>
              <w:rPr>
                <w:noProof/>
                <w:webHidden/>
              </w:rPr>
              <w:fldChar w:fldCharType="end"/>
            </w:r>
          </w:hyperlink>
        </w:p>
        <w:p w14:paraId="38AA978D" w14:textId="0A6AD0D7" w:rsidR="003A7B60" w:rsidRDefault="003A7B60">
          <w:pPr>
            <w:pStyle w:val="TOC1"/>
            <w:tabs>
              <w:tab w:val="right" w:leader="dot" w:pos="10790"/>
            </w:tabs>
            <w:rPr>
              <w:rFonts w:asciiTheme="minorHAnsi" w:eastAsiaTheme="minorEastAsia" w:hAnsiTheme="minorHAnsi" w:cstheme="minorBidi"/>
              <w:noProof/>
              <w:lang w:eastAsia="en-GB"/>
            </w:rPr>
          </w:pPr>
          <w:hyperlink w:anchor="_Toc496277335" w:history="1">
            <w:r w:rsidRPr="00735C6F">
              <w:rPr>
                <w:rStyle w:val="Hyperlink"/>
                <w:noProof/>
              </w:rPr>
              <w:t>Appendix A: Supporting Material</w:t>
            </w:r>
            <w:r>
              <w:rPr>
                <w:noProof/>
                <w:webHidden/>
              </w:rPr>
              <w:tab/>
            </w:r>
            <w:r>
              <w:rPr>
                <w:noProof/>
                <w:webHidden/>
              </w:rPr>
              <w:fldChar w:fldCharType="begin"/>
            </w:r>
            <w:r>
              <w:rPr>
                <w:noProof/>
                <w:webHidden/>
              </w:rPr>
              <w:instrText xml:space="preserve"> PAGEREF _Toc496277335 \h </w:instrText>
            </w:r>
            <w:r>
              <w:rPr>
                <w:noProof/>
                <w:webHidden/>
              </w:rPr>
            </w:r>
            <w:r>
              <w:rPr>
                <w:noProof/>
                <w:webHidden/>
              </w:rPr>
              <w:fldChar w:fldCharType="separate"/>
            </w:r>
            <w:r>
              <w:rPr>
                <w:noProof/>
                <w:webHidden/>
              </w:rPr>
              <w:t>9</w:t>
            </w:r>
            <w:r>
              <w:rPr>
                <w:noProof/>
                <w:webHidden/>
              </w:rPr>
              <w:fldChar w:fldCharType="end"/>
            </w:r>
          </w:hyperlink>
        </w:p>
        <w:p w14:paraId="0384BE3D" w14:textId="07CCE5C8" w:rsidR="003A7B60" w:rsidRDefault="003A7B60">
          <w:pPr>
            <w:pStyle w:val="TOC2"/>
            <w:tabs>
              <w:tab w:val="right" w:leader="dot" w:pos="10790"/>
            </w:tabs>
            <w:rPr>
              <w:rFonts w:asciiTheme="minorHAnsi" w:eastAsiaTheme="minorEastAsia" w:hAnsiTheme="minorHAnsi" w:cstheme="minorBidi"/>
              <w:noProof/>
              <w:lang w:eastAsia="en-GB"/>
            </w:rPr>
          </w:pPr>
          <w:hyperlink w:anchor="_Toc496277336" w:history="1">
            <w:r w:rsidRPr="00735C6F">
              <w:rPr>
                <w:rStyle w:val="Hyperlink"/>
                <w:noProof/>
              </w:rPr>
              <w:t>Project Inception (WBS 1.1)</w:t>
            </w:r>
            <w:r>
              <w:rPr>
                <w:noProof/>
                <w:webHidden/>
              </w:rPr>
              <w:tab/>
            </w:r>
            <w:r>
              <w:rPr>
                <w:noProof/>
                <w:webHidden/>
              </w:rPr>
              <w:fldChar w:fldCharType="begin"/>
            </w:r>
            <w:r>
              <w:rPr>
                <w:noProof/>
                <w:webHidden/>
              </w:rPr>
              <w:instrText xml:space="preserve"> PAGEREF _Toc496277336 \h </w:instrText>
            </w:r>
            <w:r>
              <w:rPr>
                <w:noProof/>
                <w:webHidden/>
              </w:rPr>
            </w:r>
            <w:r>
              <w:rPr>
                <w:noProof/>
                <w:webHidden/>
              </w:rPr>
              <w:fldChar w:fldCharType="separate"/>
            </w:r>
            <w:r>
              <w:rPr>
                <w:noProof/>
                <w:webHidden/>
              </w:rPr>
              <w:t>9</w:t>
            </w:r>
            <w:r>
              <w:rPr>
                <w:noProof/>
                <w:webHidden/>
              </w:rPr>
              <w:fldChar w:fldCharType="end"/>
            </w:r>
          </w:hyperlink>
        </w:p>
        <w:p w14:paraId="1682DE9D" w14:textId="6010FF1A" w:rsidR="003A7B60" w:rsidRDefault="003A7B60">
          <w:pPr>
            <w:pStyle w:val="TOC3"/>
            <w:tabs>
              <w:tab w:val="right" w:leader="dot" w:pos="10790"/>
            </w:tabs>
            <w:rPr>
              <w:rFonts w:asciiTheme="minorHAnsi" w:eastAsiaTheme="minorEastAsia" w:hAnsiTheme="minorHAnsi" w:cstheme="minorBidi"/>
              <w:noProof/>
              <w:lang w:eastAsia="en-GB"/>
            </w:rPr>
          </w:pPr>
          <w:hyperlink w:anchor="_Toc496277337" w:history="1">
            <w:r w:rsidRPr="00735C6F">
              <w:rPr>
                <w:rStyle w:val="Hyperlink"/>
                <w:noProof/>
                <w:lang w:val="en-US"/>
              </w:rPr>
              <w:t>Version control</w:t>
            </w:r>
            <w:r>
              <w:rPr>
                <w:noProof/>
                <w:webHidden/>
              </w:rPr>
              <w:tab/>
            </w:r>
            <w:r>
              <w:rPr>
                <w:noProof/>
                <w:webHidden/>
              </w:rPr>
              <w:fldChar w:fldCharType="begin"/>
            </w:r>
            <w:r>
              <w:rPr>
                <w:noProof/>
                <w:webHidden/>
              </w:rPr>
              <w:instrText xml:space="preserve"> PAGEREF _Toc496277337 \h </w:instrText>
            </w:r>
            <w:r>
              <w:rPr>
                <w:noProof/>
                <w:webHidden/>
              </w:rPr>
            </w:r>
            <w:r>
              <w:rPr>
                <w:noProof/>
                <w:webHidden/>
              </w:rPr>
              <w:fldChar w:fldCharType="separate"/>
            </w:r>
            <w:r>
              <w:rPr>
                <w:noProof/>
                <w:webHidden/>
              </w:rPr>
              <w:t>9</w:t>
            </w:r>
            <w:r>
              <w:rPr>
                <w:noProof/>
                <w:webHidden/>
              </w:rPr>
              <w:fldChar w:fldCharType="end"/>
            </w:r>
          </w:hyperlink>
        </w:p>
        <w:p w14:paraId="35A2E635" w14:textId="42DCC6E7" w:rsidR="003A7B60" w:rsidRDefault="003A7B60">
          <w:pPr>
            <w:pStyle w:val="TOC3"/>
            <w:tabs>
              <w:tab w:val="right" w:leader="dot" w:pos="10790"/>
            </w:tabs>
            <w:rPr>
              <w:rFonts w:asciiTheme="minorHAnsi" w:eastAsiaTheme="minorEastAsia" w:hAnsiTheme="minorHAnsi" w:cstheme="minorBidi"/>
              <w:noProof/>
              <w:lang w:eastAsia="en-GB"/>
            </w:rPr>
          </w:pPr>
          <w:hyperlink w:anchor="_Toc496277338" w:history="1">
            <w:r w:rsidRPr="00735C6F">
              <w:rPr>
                <w:rStyle w:val="Hyperlink"/>
                <w:noProof/>
                <w:lang w:val="en-US"/>
              </w:rPr>
              <w:t>Coordination and Team Info</w:t>
            </w:r>
            <w:r>
              <w:rPr>
                <w:noProof/>
                <w:webHidden/>
              </w:rPr>
              <w:tab/>
            </w:r>
            <w:r>
              <w:rPr>
                <w:noProof/>
                <w:webHidden/>
              </w:rPr>
              <w:fldChar w:fldCharType="begin"/>
            </w:r>
            <w:r>
              <w:rPr>
                <w:noProof/>
                <w:webHidden/>
              </w:rPr>
              <w:instrText xml:space="preserve"> PAGEREF _Toc496277338 \h </w:instrText>
            </w:r>
            <w:r>
              <w:rPr>
                <w:noProof/>
                <w:webHidden/>
              </w:rPr>
            </w:r>
            <w:r>
              <w:rPr>
                <w:noProof/>
                <w:webHidden/>
              </w:rPr>
              <w:fldChar w:fldCharType="separate"/>
            </w:r>
            <w:r>
              <w:rPr>
                <w:noProof/>
                <w:webHidden/>
              </w:rPr>
              <w:t>9</w:t>
            </w:r>
            <w:r>
              <w:rPr>
                <w:noProof/>
                <w:webHidden/>
              </w:rPr>
              <w:fldChar w:fldCharType="end"/>
            </w:r>
          </w:hyperlink>
        </w:p>
        <w:p w14:paraId="4566496F" w14:textId="056A9BB8" w:rsidR="003A7B60" w:rsidRDefault="003A7B60">
          <w:pPr>
            <w:pStyle w:val="TOC3"/>
            <w:tabs>
              <w:tab w:val="right" w:leader="dot" w:pos="10790"/>
            </w:tabs>
            <w:rPr>
              <w:rFonts w:asciiTheme="minorHAnsi" w:eastAsiaTheme="minorEastAsia" w:hAnsiTheme="minorHAnsi" w:cstheme="minorBidi"/>
              <w:noProof/>
              <w:lang w:eastAsia="en-GB"/>
            </w:rPr>
          </w:pPr>
          <w:hyperlink w:anchor="_Toc496277339" w:history="1">
            <w:r w:rsidRPr="00735C6F">
              <w:rPr>
                <w:rStyle w:val="Hyperlink"/>
                <w:noProof/>
              </w:rPr>
              <w:t>Concept Sketches (John McGrath)</w:t>
            </w:r>
            <w:r>
              <w:rPr>
                <w:noProof/>
                <w:webHidden/>
              </w:rPr>
              <w:tab/>
            </w:r>
            <w:r>
              <w:rPr>
                <w:noProof/>
                <w:webHidden/>
              </w:rPr>
              <w:fldChar w:fldCharType="begin"/>
            </w:r>
            <w:r>
              <w:rPr>
                <w:noProof/>
                <w:webHidden/>
              </w:rPr>
              <w:instrText xml:space="preserve"> PAGEREF _Toc496277339 \h </w:instrText>
            </w:r>
            <w:r>
              <w:rPr>
                <w:noProof/>
                <w:webHidden/>
              </w:rPr>
            </w:r>
            <w:r>
              <w:rPr>
                <w:noProof/>
                <w:webHidden/>
              </w:rPr>
              <w:fldChar w:fldCharType="separate"/>
            </w:r>
            <w:r>
              <w:rPr>
                <w:noProof/>
                <w:webHidden/>
              </w:rPr>
              <w:t>10</w:t>
            </w:r>
            <w:r>
              <w:rPr>
                <w:noProof/>
                <w:webHidden/>
              </w:rPr>
              <w:fldChar w:fldCharType="end"/>
            </w:r>
          </w:hyperlink>
        </w:p>
        <w:p w14:paraId="001BFA6D" w14:textId="3F32F317" w:rsidR="003A7B60" w:rsidRDefault="003A7B60">
          <w:pPr>
            <w:pStyle w:val="TOC3"/>
            <w:tabs>
              <w:tab w:val="right" w:leader="dot" w:pos="10790"/>
            </w:tabs>
            <w:rPr>
              <w:rFonts w:asciiTheme="minorHAnsi" w:eastAsiaTheme="minorEastAsia" w:hAnsiTheme="minorHAnsi" w:cstheme="minorBidi"/>
              <w:noProof/>
              <w:lang w:eastAsia="en-GB"/>
            </w:rPr>
          </w:pPr>
          <w:hyperlink w:anchor="_Toc496277340" w:history="1">
            <w:r w:rsidRPr="00735C6F">
              <w:rPr>
                <w:rStyle w:val="Hyperlink"/>
                <w:noProof/>
              </w:rPr>
              <w:t>Concept Map (John McGrath)</w:t>
            </w:r>
            <w:r>
              <w:rPr>
                <w:noProof/>
                <w:webHidden/>
              </w:rPr>
              <w:tab/>
            </w:r>
            <w:r>
              <w:rPr>
                <w:noProof/>
                <w:webHidden/>
              </w:rPr>
              <w:fldChar w:fldCharType="begin"/>
            </w:r>
            <w:r>
              <w:rPr>
                <w:noProof/>
                <w:webHidden/>
              </w:rPr>
              <w:instrText xml:space="preserve"> PAGEREF _Toc496277340 \h </w:instrText>
            </w:r>
            <w:r>
              <w:rPr>
                <w:noProof/>
                <w:webHidden/>
              </w:rPr>
            </w:r>
            <w:r>
              <w:rPr>
                <w:noProof/>
                <w:webHidden/>
              </w:rPr>
              <w:fldChar w:fldCharType="separate"/>
            </w:r>
            <w:r>
              <w:rPr>
                <w:noProof/>
                <w:webHidden/>
              </w:rPr>
              <w:t>11</w:t>
            </w:r>
            <w:r>
              <w:rPr>
                <w:noProof/>
                <w:webHidden/>
              </w:rPr>
              <w:fldChar w:fldCharType="end"/>
            </w:r>
          </w:hyperlink>
        </w:p>
        <w:p w14:paraId="4C62C592" w14:textId="20C98096" w:rsidR="003A7B60" w:rsidRDefault="003A7B60">
          <w:pPr>
            <w:pStyle w:val="TOC2"/>
            <w:tabs>
              <w:tab w:val="right" w:leader="dot" w:pos="10790"/>
            </w:tabs>
            <w:rPr>
              <w:rFonts w:asciiTheme="minorHAnsi" w:eastAsiaTheme="minorEastAsia" w:hAnsiTheme="minorHAnsi" w:cstheme="minorBidi"/>
              <w:noProof/>
              <w:lang w:eastAsia="en-GB"/>
            </w:rPr>
          </w:pPr>
          <w:hyperlink w:anchor="_Toc496277341" w:history="1">
            <w:r w:rsidRPr="00735C6F">
              <w:rPr>
                <w:rStyle w:val="Hyperlink"/>
                <w:noProof/>
              </w:rPr>
              <w:t>Planning (WBS 1.2)</w:t>
            </w:r>
            <w:r>
              <w:rPr>
                <w:noProof/>
                <w:webHidden/>
              </w:rPr>
              <w:tab/>
            </w:r>
            <w:r>
              <w:rPr>
                <w:noProof/>
                <w:webHidden/>
              </w:rPr>
              <w:fldChar w:fldCharType="begin"/>
            </w:r>
            <w:r>
              <w:rPr>
                <w:noProof/>
                <w:webHidden/>
              </w:rPr>
              <w:instrText xml:space="preserve"> PAGEREF _Toc496277341 \h </w:instrText>
            </w:r>
            <w:r>
              <w:rPr>
                <w:noProof/>
                <w:webHidden/>
              </w:rPr>
            </w:r>
            <w:r>
              <w:rPr>
                <w:noProof/>
                <w:webHidden/>
              </w:rPr>
              <w:fldChar w:fldCharType="separate"/>
            </w:r>
            <w:r>
              <w:rPr>
                <w:noProof/>
                <w:webHidden/>
              </w:rPr>
              <w:t>13</w:t>
            </w:r>
            <w:r>
              <w:rPr>
                <w:noProof/>
                <w:webHidden/>
              </w:rPr>
              <w:fldChar w:fldCharType="end"/>
            </w:r>
          </w:hyperlink>
        </w:p>
        <w:p w14:paraId="04423EB2" w14:textId="16AD5C2E" w:rsidR="003A7B60" w:rsidRDefault="003A7B60">
          <w:pPr>
            <w:pStyle w:val="TOC3"/>
            <w:tabs>
              <w:tab w:val="right" w:leader="dot" w:pos="10790"/>
            </w:tabs>
            <w:rPr>
              <w:rFonts w:asciiTheme="minorHAnsi" w:eastAsiaTheme="minorEastAsia" w:hAnsiTheme="minorHAnsi" w:cstheme="minorBidi"/>
              <w:noProof/>
              <w:lang w:eastAsia="en-GB"/>
            </w:rPr>
          </w:pPr>
          <w:hyperlink w:anchor="_Toc496277342" w:history="1">
            <w:r w:rsidRPr="00735C6F">
              <w:rPr>
                <w:rStyle w:val="Hyperlink"/>
                <w:noProof/>
                <w:lang w:val="en-US"/>
              </w:rPr>
              <w:t>Work Breakdown Structure (John McGrath)</w:t>
            </w:r>
            <w:r>
              <w:rPr>
                <w:noProof/>
                <w:webHidden/>
              </w:rPr>
              <w:tab/>
            </w:r>
            <w:r>
              <w:rPr>
                <w:noProof/>
                <w:webHidden/>
              </w:rPr>
              <w:fldChar w:fldCharType="begin"/>
            </w:r>
            <w:r>
              <w:rPr>
                <w:noProof/>
                <w:webHidden/>
              </w:rPr>
              <w:instrText xml:space="preserve"> PAGEREF _Toc496277342 \h </w:instrText>
            </w:r>
            <w:r>
              <w:rPr>
                <w:noProof/>
                <w:webHidden/>
              </w:rPr>
            </w:r>
            <w:r>
              <w:rPr>
                <w:noProof/>
                <w:webHidden/>
              </w:rPr>
              <w:fldChar w:fldCharType="separate"/>
            </w:r>
            <w:r>
              <w:rPr>
                <w:noProof/>
                <w:webHidden/>
              </w:rPr>
              <w:t>13</w:t>
            </w:r>
            <w:r>
              <w:rPr>
                <w:noProof/>
                <w:webHidden/>
              </w:rPr>
              <w:fldChar w:fldCharType="end"/>
            </w:r>
          </w:hyperlink>
        </w:p>
        <w:p w14:paraId="7C6BED8E" w14:textId="45E6230E" w:rsidR="003A7B60" w:rsidRDefault="003A7B60">
          <w:pPr>
            <w:pStyle w:val="TOC2"/>
            <w:tabs>
              <w:tab w:val="right" w:leader="dot" w:pos="10790"/>
            </w:tabs>
            <w:rPr>
              <w:rFonts w:asciiTheme="minorHAnsi" w:eastAsiaTheme="minorEastAsia" w:hAnsiTheme="minorHAnsi" w:cstheme="minorBidi"/>
              <w:noProof/>
              <w:lang w:eastAsia="en-GB"/>
            </w:rPr>
          </w:pPr>
          <w:hyperlink w:anchor="_Toc496277343" w:history="1">
            <w:r w:rsidRPr="00735C6F">
              <w:rPr>
                <w:rStyle w:val="Hyperlink"/>
                <w:noProof/>
              </w:rPr>
              <w:t>Analysis (WBS 1.3)</w:t>
            </w:r>
            <w:r>
              <w:rPr>
                <w:noProof/>
                <w:webHidden/>
              </w:rPr>
              <w:tab/>
            </w:r>
            <w:r>
              <w:rPr>
                <w:noProof/>
                <w:webHidden/>
              </w:rPr>
              <w:fldChar w:fldCharType="begin"/>
            </w:r>
            <w:r>
              <w:rPr>
                <w:noProof/>
                <w:webHidden/>
              </w:rPr>
              <w:instrText xml:space="preserve"> PAGEREF _Toc496277343 \h </w:instrText>
            </w:r>
            <w:r>
              <w:rPr>
                <w:noProof/>
                <w:webHidden/>
              </w:rPr>
            </w:r>
            <w:r>
              <w:rPr>
                <w:noProof/>
                <w:webHidden/>
              </w:rPr>
              <w:fldChar w:fldCharType="separate"/>
            </w:r>
            <w:r>
              <w:rPr>
                <w:noProof/>
                <w:webHidden/>
              </w:rPr>
              <w:t>15</w:t>
            </w:r>
            <w:r>
              <w:rPr>
                <w:noProof/>
                <w:webHidden/>
              </w:rPr>
              <w:fldChar w:fldCharType="end"/>
            </w:r>
          </w:hyperlink>
        </w:p>
        <w:p w14:paraId="538557F2" w14:textId="0A1E6BAD" w:rsidR="003A7B60" w:rsidRDefault="003A7B60">
          <w:pPr>
            <w:pStyle w:val="TOC2"/>
            <w:tabs>
              <w:tab w:val="right" w:leader="dot" w:pos="10790"/>
            </w:tabs>
            <w:rPr>
              <w:rFonts w:asciiTheme="minorHAnsi" w:eastAsiaTheme="minorEastAsia" w:hAnsiTheme="minorHAnsi" w:cstheme="minorBidi"/>
              <w:noProof/>
              <w:lang w:eastAsia="en-GB"/>
            </w:rPr>
          </w:pPr>
          <w:hyperlink w:anchor="_Toc496277344" w:history="1">
            <w:r w:rsidRPr="00735C6F">
              <w:rPr>
                <w:rStyle w:val="Hyperlink"/>
                <w:noProof/>
              </w:rPr>
              <w:t>Design (WBS 1.4)</w:t>
            </w:r>
            <w:r>
              <w:rPr>
                <w:noProof/>
                <w:webHidden/>
              </w:rPr>
              <w:tab/>
            </w:r>
            <w:r>
              <w:rPr>
                <w:noProof/>
                <w:webHidden/>
              </w:rPr>
              <w:fldChar w:fldCharType="begin"/>
            </w:r>
            <w:r>
              <w:rPr>
                <w:noProof/>
                <w:webHidden/>
              </w:rPr>
              <w:instrText xml:space="preserve"> PAGEREF _Toc496277344 \h </w:instrText>
            </w:r>
            <w:r>
              <w:rPr>
                <w:noProof/>
                <w:webHidden/>
              </w:rPr>
            </w:r>
            <w:r>
              <w:rPr>
                <w:noProof/>
                <w:webHidden/>
              </w:rPr>
              <w:fldChar w:fldCharType="separate"/>
            </w:r>
            <w:r>
              <w:rPr>
                <w:noProof/>
                <w:webHidden/>
              </w:rPr>
              <w:t>15</w:t>
            </w:r>
            <w:r>
              <w:rPr>
                <w:noProof/>
                <w:webHidden/>
              </w:rPr>
              <w:fldChar w:fldCharType="end"/>
            </w:r>
          </w:hyperlink>
        </w:p>
        <w:p w14:paraId="3D8BC664" w14:textId="1965076F" w:rsidR="003A7B60" w:rsidRDefault="003A7B60">
          <w:pPr>
            <w:pStyle w:val="TOC2"/>
            <w:tabs>
              <w:tab w:val="right" w:leader="dot" w:pos="10790"/>
            </w:tabs>
            <w:rPr>
              <w:rFonts w:asciiTheme="minorHAnsi" w:eastAsiaTheme="minorEastAsia" w:hAnsiTheme="minorHAnsi" w:cstheme="minorBidi"/>
              <w:noProof/>
              <w:lang w:eastAsia="en-GB"/>
            </w:rPr>
          </w:pPr>
          <w:hyperlink w:anchor="_Toc496277345" w:history="1">
            <w:r w:rsidRPr="00735C6F">
              <w:rPr>
                <w:rStyle w:val="Hyperlink"/>
                <w:noProof/>
              </w:rPr>
              <w:t>Testing (WBS 1.6)</w:t>
            </w:r>
            <w:r>
              <w:rPr>
                <w:noProof/>
                <w:webHidden/>
              </w:rPr>
              <w:tab/>
            </w:r>
            <w:r>
              <w:rPr>
                <w:noProof/>
                <w:webHidden/>
              </w:rPr>
              <w:fldChar w:fldCharType="begin"/>
            </w:r>
            <w:r>
              <w:rPr>
                <w:noProof/>
                <w:webHidden/>
              </w:rPr>
              <w:instrText xml:space="preserve"> PAGEREF _Toc496277345 \h </w:instrText>
            </w:r>
            <w:r>
              <w:rPr>
                <w:noProof/>
                <w:webHidden/>
              </w:rPr>
            </w:r>
            <w:r>
              <w:rPr>
                <w:noProof/>
                <w:webHidden/>
              </w:rPr>
              <w:fldChar w:fldCharType="separate"/>
            </w:r>
            <w:r>
              <w:rPr>
                <w:noProof/>
                <w:webHidden/>
              </w:rPr>
              <w:t>15</w:t>
            </w:r>
            <w:r>
              <w:rPr>
                <w:noProof/>
                <w:webHidden/>
              </w:rPr>
              <w:fldChar w:fldCharType="end"/>
            </w:r>
          </w:hyperlink>
        </w:p>
        <w:p w14:paraId="3646BE40" w14:textId="49F8292C" w:rsidR="003A7B60" w:rsidRDefault="003A7B60">
          <w:pPr>
            <w:pStyle w:val="TOC1"/>
            <w:tabs>
              <w:tab w:val="right" w:leader="dot" w:pos="10790"/>
            </w:tabs>
            <w:rPr>
              <w:rFonts w:asciiTheme="minorHAnsi" w:eastAsiaTheme="minorEastAsia" w:hAnsiTheme="minorHAnsi" w:cstheme="minorBidi"/>
              <w:noProof/>
              <w:lang w:eastAsia="en-GB"/>
            </w:rPr>
          </w:pPr>
          <w:hyperlink w:anchor="_Toc496277346" w:history="1">
            <w:r w:rsidRPr="00735C6F">
              <w:rPr>
                <w:rStyle w:val="Hyperlink"/>
                <w:noProof/>
              </w:rPr>
              <w:t>Appendix B: Game Definition Document</w:t>
            </w:r>
            <w:r>
              <w:rPr>
                <w:noProof/>
                <w:webHidden/>
              </w:rPr>
              <w:tab/>
            </w:r>
            <w:r>
              <w:rPr>
                <w:noProof/>
                <w:webHidden/>
              </w:rPr>
              <w:fldChar w:fldCharType="begin"/>
            </w:r>
            <w:r>
              <w:rPr>
                <w:noProof/>
                <w:webHidden/>
              </w:rPr>
              <w:instrText xml:space="preserve"> PAGEREF _Toc496277346 \h </w:instrText>
            </w:r>
            <w:r>
              <w:rPr>
                <w:noProof/>
                <w:webHidden/>
              </w:rPr>
            </w:r>
            <w:r>
              <w:rPr>
                <w:noProof/>
                <w:webHidden/>
              </w:rPr>
              <w:fldChar w:fldCharType="separate"/>
            </w:r>
            <w:r>
              <w:rPr>
                <w:noProof/>
                <w:webHidden/>
              </w:rPr>
              <w:t>16</w:t>
            </w:r>
            <w:r>
              <w:rPr>
                <w:noProof/>
                <w:webHidden/>
              </w:rPr>
              <w:fldChar w:fldCharType="end"/>
            </w:r>
          </w:hyperlink>
        </w:p>
        <w:p w14:paraId="52FD6182" w14:textId="1A28931B" w:rsidR="003A7B60" w:rsidRDefault="003A7B60">
          <w:pPr>
            <w:pStyle w:val="TOC2"/>
            <w:tabs>
              <w:tab w:val="right" w:leader="dot" w:pos="10790"/>
            </w:tabs>
            <w:rPr>
              <w:rFonts w:asciiTheme="minorHAnsi" w:eastAsiaTheme="minorEastAsia" w:hAnsiTheme="minorHAnsi" w:cstheme="minorBidi"/>
              <w:noProof/>
              <w:lang w:eastAsia="en-GB"/>
            </w:rPr>
          </w:pPr>
          <w:hyperlink w:anchor="_Toc496277347" w:history="1">
            <w:r w:rsidRPr="00735C6F">
              <w:rPr>
                <w:rStyle w:val="Hyperlink"/>
                <w:noProof/>
              </w:rPr>
              <w:t>Intro</w:t>
            </w:r>
            <w:r>
              <w:rPr>
                <w:noProof/>
                <w:webHidden/>
              </w:rPr>
              <w:tab/>
            </w:r>
            <w:r>
              <w:rPr>
                <w:noProof/>
                <w:webHidden/>
              </w:rPr>
              <w:fldChar w:fldCharType="begin"/>
            </w:r>
            <w:r>
              <w:rPr>
                <w:noProof/>
                <w:webHidden/>
              </w:rPr>
              <w:instrText xml:space="preserve"> PAGEREF _Toc496277347 \h </w:instrText>
            </w:r>
            <w:r>
              <w:rPr>
                <w:noProof/>
                <w:webHidden/>
              </w:rPr>
            </w:r>
            <w:r>
              <w:rPr>
                <w:noProof/>
                <w:webHidden/>
              </w:rPr>
              <w:fldChar w:fldCharType="separate"/>
            </w:r>
            <w:r>
              <w:rPr>
                <w:noProof/>
                <w:webHidden/>
              </w:rPr>
              <w:t>16</w:t>
            </w:r>
            <w:r>
              <w:rPr>
                <w:noProof/>
                <w:webHidden/>
              </w:rPr>
              <w:fldChar w:fldCharType="end"/>
            </w:r>
          </w:hyperlink>
        </w:p>
        <w:p w14:paraId="5D92A446" w14:textId="5F0D7964" w:rsidR="003A7B60" w:rsidRDefault="003A7B60">
          <w:pPr>
            <w:pStyle w:val="TOC2"/>
            <w:tabs>
              <w:tab w:val="right" w:leader="dot" w:pos="10790"/>
            </w:tabs>
            <w:rPr>
              <w:rFonts w:asciiTheme="minorHAnsi" w:eastAsiaTheme="minorEastAsia" w:hAnsiTheme="minorHAnsi" w:cstheme="minorBidi"/>
              <w:noProof/>
              <w:lang w:eastAsia="en-GB"/>
            </w:rPr>
          </w:pPr>
          <w:hyperlink w:anchor="_Toc496277348" w:history="1">
            <w:r w:rsidRPr="00735C6F">
              <w:rPr>
                <w:rStyle w:val="Hyperlink"/>
                <w:noProof/>
              </w:rPr>
              <w:t>Criteria</w:t>
            </w:r>
            <w:r>
              <w:rPr>
                <w:noProof/>
                <w:webHidden/>
              </w:rPr>
              <w:tab/>
            </w:r>
            <w:r>
              <w:rPr>
                <w:noProof/>
                <w:webHidden/>
              </w:rPr>
              <w:fldChar w:fldCharType="begin"/>
            </w:r>
            <w:r>
              <w:rPr>
                <w:noProof/>
                <w:webHidden/>
              </w:rPr>
              <w:instrText xml:space="preserve"> PAGEREF _Toc496277348 \h </w:instrText>
            </w:r>
            <w:r>
              <w:rPr>
                <w:noProof/>
                <w:webHidden/>
              </w:rPr>
            </w:r>
            <w:r>
              <w:rPr>
                <w:noProof/>
                <w:webHidden/>
              </w:rPr>
              <w:fldChar w:fldCharType="separate"/>
            </w:r>
            <w:r>
              <w:rPr>
                <w:noProof/>
                <w:webHidden/>
              </w:rPr>
              <w:t>16</w:t>
            </w:r>
            <w:r>
              <w:rPr>
                <w:noProof/>
                <w:webHidden/>
              </w:rPr>
              <w:fldChar w:fldCharType="end"/>
            </w:r>
          </w:hyperlink>
        </w:p>
        <w:p w14:paraId="5DB4E86C" w14:textId="0F3296B8" w:rsidR="003A7B60" w:rsidRDefault="003A7B60">
          <w:pPr>
            <w:pStyle w:val="TOC2"/>
            <w:tabs>
              <w:tab w:val="right" w:leader="dot" w:pos="10790"/>
            </w:tabs>
            <w:rPr>
              <w:rFonts w:asciiTheme="minorHAnsi" w:eastAsiaTheme="minorEastAsia" w:hAnsiTheme="minorHAnsi" w:cstheme="minorBidi"/>
              <w:noProof/>
              <w:lang w:eastAsia="en-GB"/>
            </w:rPr>
          </w:pPr>
          <w:hyperlink w:anchor="_Toc496277349" w:history="1">
            <w:r w:rsidRPr="00735C6F">
              <w:rPr>
                <w:rStyle w:val="Hyperlink"/>
                <w:noProof/>
              </w:rPr>
              <w:t>Game Definition</w:t>
            </w:r>
            <w:r>
              <w:rPr>
                <w:noProof/>
                <w:webHidden/>
              </w:rPr>
              <w:tab/>
            </w:r>
            <w:r>
              <w:rPr>
                <w:noProof/>
                <w:webHidden/>
              </w:rPr>
              <w:fldChar w:fldCharType="begin"/>
            </w:r>
            <w:r>
              <w:rPr>
                <w:noProof/>
                <w:webHidden/>
              </w:rPr>
              <w:instrText xml:space="preserve"> PAGEREF _Toc496277349 \h </w:instrText>
            </w:r>
            <w:r>
              <w:rPr>
                <w:noProof/>
                <w:webHidden/>
              </w:rPr>
            </w:r>
            <w:r>
              <w:rPr>
                <w:noProof/>
                <w:webHidden/>
              </w:rPr>
              <w:fldChar w:fldCharType="separate"/>
            </w:r>
            <w:r>
              <w:rPr>
                <w:noProof/>
                <w:webHidden/>
              </w:rPr>
              <w:t>16</w:t>
            </w:r>
            <w:r>
              <w:rPr>
                <w:noProof/>
                <w:webHidden/>
              </w:rPr>
              <w:fldChar w:fldCharType="end"/>
            </w:r>
          </w:hyperlink>
        </w:p>
        <w:p w14:paraId="00454CA8" w14:textId="22861D3F" w:rsidR="003A7B60" w:rsidRDefault="003A7B60">
          <w:pPr>
            <w:pStyle w:val="TOC3"/>
            <w:tabs>
              <w:tab w:val="right" w:leader="dot" w:pos="10790"/>
            </w:tabs>
            <w:rPr>
              <w:rFonts w:asciiTheme="minorHAnsi" w:eastAsiaTheme="minorEastAsia" w:hAnsiTheme="minorHAnsi" w:cstheme="minorBidi"/>
              <w:noProof/>
              <w:lang w:eastAsia="en-GB"/>
            </w:rPr>
          </w:pPr>
          <w:hyperlink w:anchor="_Toc496277350" w:history="1">
            <w:r w:rsidRPr="00735C6F">
              <w:rPr>
                <w:rStyle w:val="Hyperlink"/>
                <w:noProof/>
              </w:rPr>
              <w:t>Environment</w:t>
            </w:r>
            <w:r>
              <w:rPr>
                <w:noProof/>
                <w:webHidden/>
              </w:rPr>
              <w:tab/>
            </w:r>
            <w:r>
              <w:rPr>
                <w:noProof/>
                <w:webHidden/>
              </w:rPr>
              <w:fldChar w:fldCharType="begin"/>
            </w:r>
            <w:r>
              <w:rPr>
                <w:noProof/>
                <w:webHidden/>
              </w:rPr>
              <w:instrText xml:space="preserve"> PAGEREF _Toc496277350 \h </w:instrText>
            </w:r>
            <w:r>
              <w:rPr>
                <w:noProof/>
                <w:webHidden/>
              </w:rPr>
            </w:r>
            <w:r>
              <w:rPr>
                <w:noProof/>
                <w:webHidden/>
              </w:rPr>
              <w:fldChar w:fldCharType="separate"/>
            </w:r>
            <w:r>
              <w:rPr>
                <w:noProof/>
                <w:webHidden/>
              </w:rPr>
              <w:t>17</w:t>
            </w:r>
            <w:r>
              <w:rPr>
                <w:noProof/>
                <w:webHidden/>
              </w:rPr>
              <w:fldChar w:fldCharType="end"/>
            </w:r>
          </w:hyperlink>
        </w:p>
        <w:p w14:paraId="7D9A7F33" w14:textId="4BC58C36" w:rsidR="003A7B60" w:rsidRDefault="003A7B60">
          <w:pPr>
            <w:pStyle w:val="TOC3"/>
            <w:tabs>
              <w:tab w:val="right" w:leader="dot" w:pos="10790"/>
            </w:tabs>
            <w:rPr>
              <w:rFonts w:asciiTheme="minorHAnsi" w:eastAsiaTheme="minorEastAsia" w:hAnsiTheme="minorHAnsi" w:cstheme="minorBidi"/>
              <w:noProof/>
              <w:lang w:eastAsia="en-GB"/>
            </w:rPr>
          </w:pPr>
          <w:hyperlink w:anchor="_Toc496277351" w:history="1">
            <w:r w:rsidRPr="00735C6F">
              <w:rPr>
                <w:rStyle w:val="Hyperlink"/>
                <w:noProof/>
              </w:rPr>
              <w:t>Obstacles</w:t>
            </w:r>
            <w:r>
              <w:rPr>
                <w:noProof/>
                <w:webHidden/>
              </w:rPr>
              <w:tab/>
            </w:r>
            <w:r>
              <w:rPr>
                <w:noProof/>
                <w:webHidden/>
              </w:rPr>
              <w:fldChar w:fldCharType="begin"/>
            </w:r>
            <w:r>
              <w:rPr>
                <w:noProof/>
                <w:webHidden/>
              </w:rPr>
              <w:instrText xml:space="preserve"> PAGEREF _Toc496277351 \h </w:instrText>
            </w:r>
            <w:r>
              <w:rPr>
                <w:noProof/>
                <w:webHidden/>
              </w:rPr>
            </w:r>
            <w:r>
              <w:rPr>
                <w:noProof/>
                <w:webHidden/>
              </w:rPr>
              <w:fldChar w:fldCharType="separate"/>
            </w:r>
            <w:r>
              <w:rPr>
                <w:noProof/>
                <w:webHidden/>
              </w:rPr>
              <w:t>17</w:t>
            </w:r>
            <w:r>
              <w:rPr>
                <w:noProof/>
                <w:webHidden/>
              </w:rPr>
              <w:fldChar w:fldCharType="end"/>
            </w:r>
          </w:hyperlink>
        </w:p>
        <w:p w14:paraId="2B0ED43F" w14:textId="29F44252" w:rsidR="003A7B60" w:rsidRDefault="003A7B60">
          <w:pPr>
            <w:pStyle w:val="TOC3"/>
            <w:tabs>
              <w:tab w:val="right" w:leader="dot" w:pos="10790"/>
            </w:tabs>
            <w:rPr>
              <w:rFonts w:asciiTheme="minorHAnsi" w:eastAsiaTheme="minorEastAsia" w:hAnsiTheme="minorHAnsi" w:cstheme="minorBidi"/>
              <w:noProof/>
              <w:lang w:eastAsia="en-GB"/>
            </w:rPr>
          </w:pPr>
          <w:hyperlink w:anchor="_Toc496277352" w:history="1">
            <w:r w:rsidRPr="00735C6F">
              <w:rPr>
                <w:rStyle w:val="Hyperlink"/>
                <w:noProof/>
              </w:rPr>
              <w:t>Collectables</w:t>
            </w:r>
            <w:r>
              <w:rPr>
                <w:noProof/>
                <w:webHidden/>
              </w:rPr>
              <w:tab/>
            </w:r>
            <w:r>
              <w:rPr>
                <w:noProof/>
                <w:webHidden/>
              </w:rPr>
              <w:fldChar w:fldCharType="begin"/>
            </w:r>
            <w:r>
              <w:rPr>
                <w:noProof/>
                <w:webHidden/>
              </w:rPr>
              <w:instrText xml:space="preserve"> PAGEREF _Toc496277352 \h </w:instrText>
            </w:r>
            <w:r>
              <w:rPr>
                <w:noProof/>
                <w:webHidden/>
              </w:rPr>
            </w:r>
            <w:r>
              <w:rPr>
                <w:noProof/>
                <w:webHidden/>
              </w:rPr>
              <w:fldChar w:fldCharType="separate"/>
            </w:r>
            <w:r>
              <w:rPr>
                <w:noProof/>
                <w:webHidden/>
              </w:rPr>
              <w:t>17</w:t>
            </w:r>
            <w:r>
              <w:rPr>
                <w:noProof/>
                <w:webHidden/>
              </w:rPr>
              <w:fldChar w:fldCharType="end"/>
            </w:r>
          </w:hyperlink>
        </w:p>
        <w:p w14:paraId="72F13B64" w14:textId="040F39AF" w:rsidR="003A7B60" w:rsidRDefault="003A7B60">
          <w:pPr>
            <w:pStyle w:val="TOC3"/>
            <w:tabs>
              <w:tab w:val="right" w:leader="dot" w:pos="10790"/>
            </w:tabs>
            <w:rPr>
              <w:rFonts w:asciiTheme="minorHAnsi" w:eastAsiaTheme="minorEastAsia" w:hAnsiTheme="minorHAnsi" w:cstheme="minorBidi"/>
              <w:noProof/>
              <w:lang w:eastAsia="en-GB"/>
            </w:rPr>
          </w:pPr>
          <w:hyperlink w:anchor="_Toc496277353" w:history="1">
            <w:r w:rsidRPr="00735C6F">
              <w:rPr>
                <w:rStyle w:val="Hyperlink"/>
                <w:noProof/>
              </w:rPr>
              <w:t>Vehicles</w:t>
            </w:r>
            <w:r>
              <w:rPr>
                <w:noProof/>
                <w:webHidden/>
              </w:rPr>
              <w:tab/>
            </w:r>
            <w:r>
              <w:rPr>
                <w:noProof/>
                <w:webHidden/>
              </w:rPr>
              <w:fldChar w:fldCharType="begin"/>
            </w:r>
            <w:r>
              <w:rPr>
                <w:noProof/>
                <w:webHidden/>
              </w:rPr>
              <w:instrText xml:space="preserve"> PAGEREF _Toc496277353 \h </w:instrText>
            </w:r>
            <w:r>
              <w:rPr>
                <w:noProof/>
                <w:webHidden/>
              </w:rPr>
            </w:r>
            <w:r>
              <w:rPr>
                <w:noProof/>
                <w:webHidden/>
              </w:rPr>
              <w:fldChar w:fldCharType="separate"/>
            </w:r>
            <w:r>
              <w:rPr>
                <w:noProof/>
                <w:webHidden/>
              </w:rPr>
              <w:t>18</w:t>
            </w:r>
            <w:r>
              <w:rPr>
                <w:noProof/>
                <w:webHidden/>
              </w:rPr>
              <w:fldChar w:fldCharType="end"/>
            </w:r>
          </w:hyperlink>
        </w:p>
        <w:p w14:paraId="2B80689C" w14:textId="05CE477D" w:rsidR="003A7B60" w:rsidRDefault="003A7B60">
          <w:pPr>
            <w:pStyle w:val="TOC3"/>
            <w:tabs>
              <w:tab w:val="right" w:leader="dot" w:pos="10790"/>
            </w:tabs>
            <w:rPr>
              <w:rFonts w:asciiTheme="minorHAnsi" w:eastAsiaTheme="minorEastAsia" w:hAnsiTheme="minorHAnsi" w:cstheme="minorBidi"/>
              <w:noProof/>
              <w:lang w:eastAsia="en-GB"/>
            </w:rPr>
          </w:pPr>
          <w:hyperlink w:anchor="_Toc496277354" w:history="1">
            <w:r w:rsidRPr="00735C6F">
              <w:rPr>
                <w:rStyle w:val="Hyperlink"/>
                <w:noProof/>
              </w:rPr>
              <w:t>Controls</w:t>
            </w:r>
            <w:r>
              <w:rPr>
                <w:noProof/>
                <w:webHidden/>
              </w:rPr>
              <w:tab/>
            </w:r>
            <w:r>
              <w:rPr>
                <w:noProof/>
                <w:webHidden/>
              </w:rPr>
              <w:fldChar w:fldCharType="begin"/>
            </w:r>
            <w:r>
              <w:rPr>
                <w:noProof/>
                <w:webHidden/>
              </w:rPr>
              <w:instrText xml:space="preserve"> PAGEREF _Toc496277354 \h </w:instrText>
            </w:r>
            <w:r>
              <w:rPr>
                <w:noProof/>
                <w:webHidden/>
              </w:rPr>
            </w:r>
            <w:r>
              <w:rPr>
                <w:noProof/>
                <w:webHidden/>
              </w:rPr>
              <w:fldChar w:fldCharType="separate"/>
            </w:r>
            <w:r>
              <w:rPr>
                <w:noProof/>
                <w:webHidden/>
              </w:rPr>
              <w:t>18</w:t>
            </w:r>
            <w:r>
              <w:rPr>
                <w:noProof/>
                <w:webHidden/>
              </w:rPr>
              <w:fldChar w:fldCharType="end"/>
            </w:r>
          </w:hyperlink>
        </w:p>
        <w:p w14:paraId="7839F71E" w14:textId="4E54EB8D" w:rsidR="003A7B60" w:rsidRDefault="003A7B60">
          <w:pPr>
            <w:pStyle w:val="TOC3"/>
            <w:tabs>
              <w:tab w:val="right" w:leader="dot" w:pos="10790"/>
            </w:tabs>
            <w:rPr>
              <w:rFonts w:asciiTheme="minorHAnsi" w:eastAsiaTheme="minorEastAsia" w:hAnsiTheme="minorHAnsi" w:cstheme="minorBidi"/>
              <w:noProof/>
              <w:lang w:eastAsia="en-GB"/>
            </w:rPr>
          </w:pPr>
          <w:hyperlink w:anchor="_Toc496277355" w:history="1">
            <w:r w:rsidRPr="00735C6F">
              <w:rPr>
                <w:rStyle w:val="Hyperlink"/>
                <w:noProof/>
              </w:rPr>
              <w:t>Viewport</w:t>
            </w:r>
            <w:r>
              <w:rPr>
                <w:noProof/>
                <w:webHidden/>
              </w:rPr>
              <w:tab/>
            </w:r>
            <w:r>
              <w:rPr>
                <w:noProof/>
                <w:webHidden/>
              </w:rPr>
              <w:fldChar w:fldCharType="begin"/>
            </w:r>
            <w:r>
              <w:rPr>
                <w:noProof/>
                <w:webHidden/>
              </w:rPr>
              <w:instrText xml:space="preserve"> PAGEREF _Toc496277355 \h </w:instrText>
            </w:r>
            <w:r>
              <w:rPr>
                <w:noProof/>
                <w:webHidden/>
              </w:rPr>
            </w:r>
            <w:r>
              <w:rPr>
                <w:noProof/>
                <w:webHidden/>
              </w:rPr>
              <w:fldChar w:fldCharType="separate"/>
            </w:r>
            <w:r>
              <w:rPr>
                <w:noProof/>
                <w:webHidden/>
              </w:rPr>
              <w:t>18</w:t>
            </w:r>
            <w:r>
              <w:rPr>
                <w:noProof/>
                <w:webHidden/>
              </w:rPr>
              <w:fldChar w:fldCharType="end"/>
            </w:r>
          </w:hyperlink>
        </w:p>
        <w:p w14:paraId="62CA40EB" w14:textId="36E072E0" w:rsidR="003A7B60" w:rsidRDefault="003A7B60">
          <w:pPr>
            <w:pStyle w:val="TOC3"/>
            <w:tabs>
              <w:tab w:val="right" w:leader="dot" w:pos="10790"/>
            </w:tabs>
            <w:rPr>
              <w:rFonts w:asciiTheme="minorHAnsi" w:eastAsiaTheme="minorEastAsia" w:hAnsiTheme="minorHAnsi" w:cstheme="minorBidi"/>
              <w:noProof/>
              <w:lang w:eastAsia="en-GB"/>
            </w:rPr>
          </w:pPr>
          <w:hyperlink w:anchor="_Toc496277356" w:history="1">
            <w:r w:rsidRPr="00735C6F">
              <w:rPr>
                <w:rStyle w:val="Hyperlink"/>
                <w:noProof/>
              </w:rPr>
              <w:t>User Interface</w:t>
            </w:r>
            <w:r>
              <w:rPr>
                <w:noProof/>
                <w:webHidden/>
              </w:rPr>
              <w:tab/>
            </w:r>
            <w:r>
              <w:rPr>
                <w:noProof/>
                <w:webHidden/>
              </w:rPr>
              <w:fldChar w:fldCharType="begin"/>
            </w:r>
            <w:r>
              <w:rPr>
                <w:noProof/>
                <w:webHidden/>
              </w:rPr>
              <w:instrText xml:space="preserve"> PAGEREF _Toc496277356 \h </w:instrText>
            </w:r>
            <w:r>
              <w:rPr>
                <w:noProof/>
                <w:webHidden/>
              </w:rPr>
            </w:r>
            <w:r>
              <w:rPr>
                <w:noProof/>
                <w:webHidden/>
              </w:rPr>
              <w:fldChar w:fldCharType="separate"/>
            </w:r>
            <w:r>
              <w:rPr>
                <w:noProof/>
                <w:webHidden/>
              </w:rPr>
              <w:t>18</w:t>
            </w:r>
            <w:r>
              <w:rPr>
                <w:noProof/>
                <w:webHidden/>
              </w:rPr>
              <w:fldChar w:fldCharType="end"/>
            </w:r>
          </w:hyperlink>
        </w:p>
        <w:p w14:paraId="04295D81" w14:textId="64005040" w:rsidR="003A7B60" w:rsidRDefault="003A7B60">
          <w:pPr>
            <w:pStyle w:val="TOC1"/>
            <w:tabs>
              <w:tab w:val="right" w:leader="dot" w:pos="10790"/>
            </w:tabs>
            <w:rPr>
              <w:rFonts w:asciiTheme="minorHAnsi" w:eastAsiaTheme="minorEastAsia" w:hAnsiTheme="minorHAnsi" w:cstheme="minorBidi"/>
              <w:noProof/>
              <w:lang w:eastAsia="en-GB"/>
            </w:rPr>
          </w:pPr>
          <w:hyperlink w:anchor="_Toc496277357" w:history="1">
            <w:r w:rsidRPr="00735C6F">
              <w:rPr>
                <w:rStyle w:val="Hyperlink"/>
                <w:noProof/>
              </w:rPr>
              <w:t>Appendix C: Design by James Moran</w:t>
            </w:r>
            <w:r>
              <w:rPr>
                <w:noProof/>
                <w:webHidden/>
              </w:rPr>
              <w:tab/>
            </w:r>
            <w:r>
              <w:rPr>
                <w:noProof/>
                <w:webHidden/>
              </w:rPr>
              <w:fldChar w:fldCharType="begin"/>
            </w:r>
            <w:r>
              <w:rPr>
                <w:noProof/>
                <w:webHidden/>
              </w:rPr>
              <w:instrText xml:space="preserve"> PAGEREF _Toc496277357 \h </w:instrText>
            </w:r>
            <w:r>
              <w:rPr>
                <w:noProof/>
                <w:webHidden/>
              </w:rPr>
            </w:r>
            <w:r>
              <w:rPr>
                <w:noProof/>
                <w:webHidden/>
              </w:rPr>
              <w:fldChar w:fldCharType="separate"/>
            </w:r>
            <w:r>
              <w:rPr>
                <w:noProof/>
                <w:webHidden/>
              </w:rPr>
              <w:t>19</w:t>
            </w:r>
            <w:r>
              <w:rPr>
                <w:noProof/>
                <w:webHidden/>
              </w:rPr>
              <w:fldChar w:fldCharType="end"/>
            </w:r>
          </w:hyperlink>
        </w:p>
        <w:p w14:paraId="41F4C114" w14:textId="7B25383D" w:rsidR="003A7B60" w:rsidRDefault="003A7B60">
          <w:pPr>
            <w:pStyle w:val="TOC2"/>
            <w:tabs>
              <w:tab w:val="right" w:leader="dot" w:pos="10790"/>
            </w:tabs>
            <w:rPr>
              <w:rFonts w:asciiTheme="minorHAnsi" w:eastAsiaTheme="minorEastAsia" w:hAnsiTheme="minorHAnsi" w:cstheme="minorBidi"/>
              <w:noProof/>
              <w:lang w:eastAsia="en-GB"/>
            </w:rPr>
          </w:pPr>
          <w:hyperlink w:anchor="_Toc496277358" w:history="1">
            <w:r w:rsidRPr="00735C6F">
              <w:rPr>
                <w:rStyle w:val="Hyperlink"/>
                <w:noProof/>
              </w:rPr>
              <w:t>Class Diagrams</w:t>
            </w:r>
            <w:r>
              <w:rPr>
                <w:noProof/>
                <w:webHidden/>
              </w:rPr>
              <w:tab/>
            </w:r>
            <w:r>
              <w:rPr>
                <w:noProof/>
                <w:webHidden/>
              </w:rPr>
              <w:fldChar w:fldCharType="begin"/>
            </w:r>
            <w:r>
              <w:rPr>
                <w:noProof/>
                <w:webHidden/>
              </w:rPr>
              <w:instrText xml:space="preserve"> PAGEREF _Toc496277358 \h </w:instrText>
            </w:r>
            <w:r>
              <w:rPr>
                <w:noProof/>
                <w:webHidden/>
              </w:rPr>
            </w:r>
            <w:r>
              <w:rPr>
                <w:noProof/>
                <w:webHidden/>
              </w:rPr>
              <w:fldChar w:fldCharType="separate"/>
            </w:r>
            <w:r>
              <w:rPr>
                <w:noProof/>
                <w:webHidden/>
              </w:rPr>
              <w:t>19</w:t>
            </w:r>
            <w:r>
              <w:rPr>
                <w:noProof/>
                <w:webHidden/>
              </w:rPr>
              <w:fldChar w:fldCharType="end"/>
            </w:r>
          </w:hyperlink>
        </w:p>
        <w:p w14:paraId="65A00457" w14:textId="1C3339E5" w:rsidR="003A7B60" w:rsidRDefault="003A7B60">
          <w:pPr>
            <w:pStyle w:val="TOC3"/>
            <w:tabs>
              <w:tab w:val="right" w:leader="dot" w:pos="10790"/>
            </w:tabs>
            <w:rPr>
              <w:rFonts w:asciiTheme="minorHAnsi" w:eastAsiaTheme="minorEastAsia" w:hAnsiTheme="minorHAnsi" w:cstheme="minorBidi"/>
              <w:noProof/>
              <w:lang w:eastAsia="en-GB"/>
            </w:rPr>
          </w:pPr>
          <w:hyperlink w:anchor="_Toc496277359" w:history="1">
            <w:r w:rsidRPr="00735C6F">
              <w:rPr>
                <w:rStyle w:val="Hyperlink"/>
                <w:noProof/>
              </w:rPr>
              <w:t>Figure 1: High Level Class Diagram 1.0.5 (James Moran)</w:t>
            </w:r>
            <w:r>
              <w:rPr>
                <w:noProof/>
                <w:webHidden/>
              </w:rPr>
              <w:tab/>
            </w:r>
            <w:r>
              <w:rPr>
                <w:noProof/>
                <w:webHidden/>
              </w:rPr>
              <w:fldChar w:fldCharType="begin"/>
            </w:r>
            <w:r>
              <w:rPr>
                <w:noProof/>
                <w:webHidden/>
              </w:rPr>
              <w:instrText xml:space="preserve"> PAGEREF _Toc496277359 \h </w:instrText>
            </w:r>
            <w:r>
              <w:rPr>
                <w:noProof/>
                <w:webHidden/>
              </w:rPr>
            </w:r>
            <w:r>
              <w:rPr>
                <w:noProof/>
                <w:webHidden/>
              </w:rPr>
              <w:fldChar w:fldCharType="separate"/>
            </w:r>
            <w:r>
              <w:rPr>
                <w:noProof/>
                <w:webHidden/>
              </w:rPr>
              <w:t>19</w:t>
            </w:r>
            <w:r>
              <w:rPr>
                <w:noProof/>
                <w:webHidden/>
              </w:rPr>
              <w:fldChar w:fldCharType="end"/>
            </w:r>
          </w:hyperlink>
        </w:p>
        <w:p w14:paraId="46D362E9" w14:textId="30F7A5C1" w:rsidR="003A7B60" w:rsidRDefault="003A7B60">
          <w:pPr>
            <w:pStyle w:val="TOC2"/>
            <w:tabs>
              <w:tab w:val="right" w:leader="dot" w:pos="10790"/>
            </w:tabs>
            <w:rPr>
              <w:rFonts w:asciiTheme="minorHAnsi" w:eastAsiaTheme="minorEastAsia" w:hAnsiTheme="minorHAnsi" w:cstheme="minorBidi"/>
              <w:noProof/>
              <w:lang w:eastAsia="en-GB"/>
            </w:rPr>
          </w:pPr>
          <w:hyperlink w:anchor="_Toc496277360" w:history="1">
            <w:r w:rsidRPr="00735C6F">
              <w:rPr>
                <w:rStyle w:val="Hyperlink"/>
                <w:noProof/>
              </w:rPr>
              <w:t>Class Method Pseudocode</w:t>
            </w:r>
            <w:r>
              <w:rPr>
                <w:noProof/>
                <w:webHidden/>
              </w:rPr>
              <w:tab/>
            </w:r>
            <w:r>
              <w:rPr>
                <w:noProof/>
                <w:webHidden/>
              </w:rPr>
              <w:fldChar w:fldCharType="begin"/>
            </w:r>
            <w:r>
              <w:rPr>
                <w:noProof/>
                <w:webHidden/>
              </w:rPr>
              <w:instrText xml:space="preserve"> PAGEREF _Toc496277360 \h </w:instrText>
            </w:r>
            <w:r>
              <w:rPr>
                <w:noProof/>
                <w:webHidden/>
              </w:rPr>
            </w:r>
            <w:r>
              <w:rPr>
                <w:noProof/>
                <w:webHidden/>
              </w:rPr>
              <w:fldChar w:fldCharType="separate"/>
            </w:r>
            <w:r>
              <w:rPr>
                <w:noProof/>
                <w:webHidden/>
              </w:rPr>
              <w:t>19</w:t>
            </w:r>
            <w:r>
              <w:rPr>
                <w:noProof/>
                <w:webHidden/>
              </w:rPr>
              <w:fldChar w:fldCharType="end"/>
            </w:r>
          </w:hyperlink>
        </w:p>
        <w:p w14:paraId="36864E4D" w14:textId="427B5E41" w:rsidR="003A7B60" w:rsidRDefault="003A7B60">
          <w:pPr>
            <w:pStyle w:val="TOC3"/>
            <w:tabs>
              <w:tab w:val="right" w:leader="dot" w:pos="10790"/>
            </w:tabs>
            <w:rPr>
              <w:rFonts w:asciiTheme="minorHAnsi" w:eastAsiaTheme="minorEastAsia" w:hAnsiTheme="minorHAnsi" w:cstheme="minorBidi"/>
              <w:noProof/>
              <w:lang w:eastAsia="en-GB"/>
            </w:rPr>
          </w:pPr>
          <w:hyperlink w:anchor="_Toc496277361" w:history="1">
            <w:r w:rsidRPr="00735C6F">
              <w:rPr>
                <w:rStyle w:val="Hyperlink"/>
                <w:noProof/>
              </w:rPr>
              <w:t>GameObject (James Moran)</w:t>
            </w:r>
            <w:r>
              <w:rPr>
                <w:noProof/>
                <w:webHidden/>
              </w:rPr>
              <w:tab/>
            </w:r>
            <w:r>
              <w:rPr>
                <w:noProof/>
                <w:webHidden/>
              </w:rPr>
              <w:fldChar w:fldCharType="begin"/>
            </w:r>
            <w:r>
              <w:rPr>
                <w:noProof/>
                <w:webHidden/>
              </w:rPr>
              <w:instrText xml:space="preserve"> PAGEREF _Toc496277361 \h </w:instrText>
            </w:r>
            <w:r>
              <w:rPr>
                <w:noProof/>
                <w:webHidden/>
              </w:rPr>
            </w:r>
            <w:r>
              <w:rPr>
                <w:noProof/>
                <w:webHidden/>
              </w:rPr>
              <w:fldChar w:fldCharType="separate"/>
            </w:r>
            <w:r>
              <w:rPr>
                <w:noProof/>
                <w:webHidden/>
              </w:rPr>
              <w:t>19</w:t>
            </w:r>
            <w:r>
              <w:rPr>
                <w:noProof/>
                <w:webHidden/>
              </w:rPr>
              <w:fldChar w:fldCharType="end"/>
            </w:r>
          </w:hyperlink>
        </w:p>
        <w:p w14:paraId="5976A8A7" w14:textId="69654144" w:rsidR="003A7B60" w:rsidRDefault="003A7B60">
          <w:pPr>
            <w:pStyle w:val="TOC3"/>
            <w:tabs>
              <w:tab w:val="right" w:leader="dot" w:pos="10790"/>
            </w:tabs>
            <w:rPr>
              <w:rFonts w:asciiTheme="minorHAnsi" w:eastAsiaTheme="minorEastAsia" w:hAnsiTheme="minorHAnsi" w:cstheme="minorBidi"/>
              <w:noProof/>
              <w:lang w:eastAsia="en-GB"/>
            </w:rPr>
          </w:pPr>
          <w:hyperlink w:anchor="_Toc496277362" w:history="1">
            <w:r w:rsidRPr="00735C6F">
              <w:rPr>
                <w:rStyle w:val="Hyperlink"/>
                <w:noProof/>
              </w:rPr>
              <w:t>MoveableObject (James Moran)</w:t>
            </w:r>
            <w:r>
              <w:rPr>
                <w:noProof/>
                <w:webHidden/>
              </w:rPr>
              <w:tab/>
            </w:r>
            <w:r>
              <w:rPr>
                <w:noProof/>
                <w:webHidden/>
              </w:rPr>
              <w:fldChar w:fldCharType="begin"/>
            </w:r>
            <w:r>
              <w:rPr>
                <w:noProof/>
                <w:webHidden/>
              </w:rPr>
              <w:instrText xml:space="preserve"> PAGEREF _Toc496277362 \h </w:instrText>
            </w:r>
            <w:r>
              <w:rPr>
                <w:noProof/>
                <w:webHidden/>
              </w:rPr>
            </w:r>
            <w:r>
              <w:rPr>
                <w:noProof/>
                <w:webHidden/>
              </w:rPr>
              <w:fldChar w:fldCharType="separate"/>
            </w:r>
            <w:r>
              <w:rPr>
                <w:noProof/>
                <w:webHidden/>
              </w:rPr>
              <w:t>21</w:t>
            </w:r>
            <w:r>
              <w:rPr>
                <w:noProof/>
                <w:webHidden/>
              </w:rPr>
              <w:fldChar w:fldCharType="end"/>
            </w:r>
          </w:hyperlink>
        </w:p>
        <w:p w14:paraId="3830EFDA" w14:textId="3AD7DD3B" w:rsidR="003A7B60" w:rsidRDefault="003A7B60">
          <w:pPr>
            <w:pStyle w:val="TOC3"/>
            <w:tabs>
              <w:tab w:val="right" w:leader="dot" w:pos="10790"/>
            </w:tabs>
            <w:rPr>
              <w:rFonts w:asciiTheme="minorHAnsi" w:eastAsiaTheme="minorEastAsia" w:hAnsiTheme="minorHAnsi" w:cstheme="minorBidi"/>
              <w:noProof/>
              <w:lang w:eastAsia="en-GB"/>
            </w:rPr>
          </w:pPr>
          <w:hyperlink w:anchor="_Toc496277363" w:history="1">
            <w:r w:rsidRPr="00735C6F">
              <w:rPr>
                <w:rStyle w:val="Hyperlink"/>
                <w:noProof/>
              </w:rPr>
              <w:t>EntityControlledObject (James Moran)</w:t>
            </w:r>
            <w:r>
              <w:rPr>
                <w:noProof/>
                <w:webHidden/>
              </w:rPr>
              <w:tab/>
            </w:r>
            <w:r>
              <w:rPr>
                <w:noProof/>
                <w:webHidden/>
              </w:rPr>
              <w:fldChar w:fldCharType="begin"/>
            </w:r>
            <w:r>
              <w:rPr>
                <w:noProof/>
                <w:webHidden/>
              </w:rPr>
              <w:instrText xml:space="preserve"> PAGEREF _Toc496277363 \h </w:instrText>
            </w:r>
            <w:r>
              <w:rPr>
                <w:noProof/>
                <w:webHidden/>
              </w:rPr>
            </w:r>
            <w:r>
              <w:rPr>
                <w:noProof/>
                <w:webHidden/>
              </w:rPr>
              <w:fldChar w:fldCharType="separate"/>
            </w:r>
            <w:r>
              <w:rPr>
                <w:noProof/>
                <w:webHidden/>
              </w:rPr>
              <w:t>22</w:t>
            </w:r>
            <w:r>
              <w:rPr>
                <w:noProof/>
                <w:webHidden/>
              </w:rPr>
              <w:fldChar w:fldCharType="end"/>
            </w:r>
          </w:hyperlink>
        </w:p>
        <w:p w14:paraId="486E4839" w14:textId="4FF613E6" w:rsidR="003A7B60" w:rsidRDefault="003A7B60">
          <w:pPr>
            <w:pStyle w:val="TOC3"/>
            <w:tabs>
              <w:tab w:val="right" w:leader="dot" w:pos="10790"/>
            </w:tabs>
            <w:rPr>
              <w:rFonts w:asciiTheme="minorHAnsi" w:eastAsiaTheme="minorEastAsia" w:hAnsiTheme="minorHAnsi" w:cstheme="minorBidi"/>
              <w:noProof/>
              <w:lang w:eastAsia="en-GB"/>
            </w:rPr>
          </w:pPr>
          <w:hyperlink w:anchor="_Toc496277364" w:history="1">
            <w:r w:rsidRPr="00735C6F">
              <w:rPr>
                <w:rStyle w:val="Hyperlink"/>
                <w:noProof/>
              </w:rPr>
              <w:t>PlayerEntity (James Moran)</w:t>
            </w:r>
            <w:r>
              <w:rPr>
                <w:noProof/>
                <w:webHidden/>
              </w:rPr>
              <w:tab/>
            </w:r>
            <w:r>
              <w:rPr>
                <w:noProof/>
                <w:webHidden/>
              </w:rPr>
              <w:fldChar w:fldCharType="begin"/>
            </w:r>
            <w:r>
              <w:rPr>
                <w:noProof/>
                <w:webHidden/>
              </w:rPr>
              <w:instrText xml:space="preserve"> PAGEREF _Toc496277364 \h </w:instrText>
            </w:r>
            <w:r>
              <w:rPr>
                <w:noProof/>
                <w:webHidden/>
              </w:rPr>
            </w:r>
            <w:r>
              <w:rPr>
                <w:noProof/>
                <w:webHidden/>
              </w:rPr>
              <w:fldChar w:fldCharType="separate"/>
            </w:r>
            <w:r>
              <w:rPr>
                <w:noProof/>
                <w:webHidden/>
              </w:rPr>
              <w:t>22</w:t>
            </w:r>
            <w:r>
              <w:rPr>
                <w:noProof/>
                <w:webHidden/>
              </w:rPr>
              <w:fldChar w:fldCharType="end"/>
            </w:r>
          </w:hyperlink>
        </w:p>
        <w:p w14:paraId="49D59E3B" w14:textId="11208680" w:rsidR="003A7B60" w:rsidRDefault="003A7B60">
          <w:pPr>
            <w:pStyle w:val="TOC3"/>
            <w:tabs>
              <w:tab w:val="right" w:leader="dot" w:pos="10790"/>
            </w:tabs>
            <w:rPr>
              <w:rFonts w:asciiTheme="minorHAnsi" w:eastAsiaTheme="minorEastAsia" w:hAnsiTheme="minorHAnsi" w:cstheme="minorBidi"/>
              <w:noProof/>
              <w:lang w:eastAsia="en-GB"/>
            </w:rPr>
          </w:pPr>
          <w:hyperlink w:anchor="_Toc496277365" w:history="1">
            <w:r w:rsidRPr="00735C6F">
              <w:rPr>
                <w:rStyle w:val="Hyperlink"/>
                <w:noProof/>
              </w:rPr>
              <w:t>AIEntity (James Moran)</w:t>
            </w:r>
            <w:r>
              <w:rPr>
                <w:noProof/>
                <w:webHidden/>
              </w:rPr>
              <w:tab/>
            </w:r>
            <w:r>
              <w:rPr>
                <w:noProof/>
                <w:webHidden/>
              </w:rPr>
              <w:fldChar w:fldCharType="begin"/>
            </w:r>
            <w:r>
              <w:rPr>
                <w:noProof/>
                <w:webHidden/>
              </w:rPr>
              <w:instrText xml:space="preserve"> PAGEREF _Toc496277365 \h </w:instrText>
            </w:r>
            <w:r>
              <w:rPr>
                <w:noProof/>
                <w:webHidden/>
              </w:rPr>
            </w:r>
            <w:r>
              <w:rPr>
                <w:noProof/>
                <w:webHidden/>
              </w:rPr>
              <w:fldChar w:fldCharType="separate"/>
            </w:r>
            <w:r>
              <w:rPr>
                <w:noProof/>
                <w:webHidden/>
              </w:rPr>
              <w:t>23</w:t>
            </w:r>
            <w:r>
              <w:rPr>
                <w:noProof/>
                <w:webHidden/>
              </w:rPr>
              <w:fldChar w:fldCharType="end"/>
            </w:r>
          </w:hyperlink>
        </w:p>
        <w:p w14:paraId="23240A03" w14:textId="5F370F13" w:rsidR="003A7B60" w:rsidRDefault="003A7B60">
          <w:pPr>
            <w:pStyle w:val="TOC3"/>
            <w:tabs>
              <w:tab w:val="right" w:leader="dot" w:pos="10790"/>
            </w:tabs>
            <w:rPr>
              <w:rFonts w:asciiTheme="minorHAnsi" w:eastAsiaTheme="minorEastAsia" w:hAnsiTheme="minorHAnsi" w:cstheme="minorBidi"/>
              <w:noProof/>
              <w:lang w:eastAsia="en-GB"/>
            </w:rPr>
          </w:pPr>
          <w:hyperlink w:anchor="_Toc496277366" w:history="1">
            <w:r w:rsidRPr="00735C6F">
              <w:rPr>
                <w:rStyle w:val="Hyperlink"/>
                <w:noProof/>
              </w:rPr>
              <w:t>PlayerHUD (James Moran)</w:t>
            </w:r>
            <w:r>
              <w:rPr>
                <w:noProof/>
                <w:webHidden/>
              </w:rPr>
              <w:tab/>
            </w:r>
            <w:r>
              <w:rPr>
                <w:noProof/>
                <w:webHidden/>
              </w:rPr>
              <w:fldChar w:fldCharType="begin"/>
            </w:r>
            <w:r>
              <w:rPr>
                <w:noProof/>
                <w:webHidden/>
              </w:rPr>
              <w:instrText xml:space="preserve"> PAGEREF _Toc496277366 \h </w:instrText>
            </w:r>
            <w:r>
              <w:rPr>
                <w:noProof/>
                <w:webHidden/>
              </w:rPr>
            </w:r>
            <w:r>
              <w:rPr>
                <w:noProof/>
                <w:webHidden/>
              </w:rPr>
              <w:fldChar w:fldCharType="separate"/>
            </w:r>
            <w:r>
              <w:rPr>
                <w:noProof/>
                <w:webHidden/>
              </w:rPr>
              <w:t>24</w:t>
            </w:r>
            <w:r>
              <w:rPr>
                <w:noProof/>
                <w:webHidden/>
              </w:rPr>
              <w:fldChar w:fldCharType="end"/>
            </w:r>
          </w:hyperlink>
        </w:p>
        <w:p w14:paraId="38A0E0FE" w14:textId="3ECA02BB" w:rsidR="003A7B60" w:rsidRDefault="003A7B60">
          <w:pPr>
            <w:pStyle w:val="TOC3"/>
            <w:tabs>
              <w:tab w:val="right" w:leader="dot" w:pos="10790"/>
            </w:tabs>
            <w:rPr>
              <w:rFonts w:asciiTheme="minorHAnsi" w:eastAsiaTheme="minorEastAsia" w:hAnsiTheme="minorHAnsi" w:cstheme="minorBidi"/>
              <w:noProof/>
              <w:lang w:eastAsia="en-GB"/>
            </w:rPr>
          </w:pPr>
          <w:hyperlink w:anchor="_Toc496277367" w:history="1">
            <w:r w:rsidRPr="00735C6F">
              <w:rPr>
                <w:rStyle w:val="Hyperlink"/>
                <w:noProof/>
              </w:rPr>
              <w:t>CollisionManager (James Moran)</w:t>
            </w:r>
            <w:r>
              <w:rPr>
                <w:noProof/>
                <w:webHidden/>
              </w:rPr>
              <w:tab/>
            </w:r>
            <w:r>
              <w:rPr>
                <w:noProof/>
                <w:webHidden/>
              </w:rPr>
              <w:fldChar w:fldCharType="begin"/>
            </w:r>
            <w:r>
              <w:rPr>
                <w:noProof/>
                <w:webHidden/>
              </w:rPr>
              <w:instrText xml:space="preserve"> PAGEREF _Toc496277367 \h </w:instrText>
            </w:r>
            <w:r>
              <w:rPr>
                <w:noProof/>
                <w:webHidden/>
              </w:rPr>
            </w:r>
            <w:r>
              <w:rPr>
                <w:noProof/>
                <w:webHidden/>
              </w:rPr>
              <w:fldChar w:fldCharType="separate"/>
            </w:r>
            <w:r>
              <w:rPr>
                <w:noProof/>
                <w:webHidden/>
              </w:rPr>
              <w:t>24</w:t>
            </w:r>
            <w:r>
              <w:rPr>
                <w:noProof/>
                <w:webHidden/>
              </w:rPr>
              <w:fldChar w:fldCharType="end"/>
            </w:r>
          </w:hyperlink>
        </w:p>
        <w:p w14:paraId="0EE44A31" w14:textId="617566F5" w:rsidR="003A7B60" w:rsidRDefault="003A7B60">
          <w:pPr>
            <w:pStyle w:val="TOC3"/>
            <w:tabs>
              <w:tab w:val="right" w:leader="dot" w:pos="10790"/>
            </w:tabs>
            <w:rPr>
              <w:rFonts w:asciiTheme="minorHAnsi" w:eastAsiaTheme="minorEastAsia" w:hAnsiTheme="minorHAnsi" w:cstheme="minorBidi"/>
              <w:noProof/>
              <w:lang w:eastAsia="en-GB"/>
            </w:rPr>
          </w:pPr>
          <w:hyperlink w:anchor="_Toc496277368" w:history="1">
            <w:r w:rsidRPr="00735C6F">
              <w:rPr>
                <w:rStyle w:val="Hyperlink"/>
                <w:noProof/>
              </w:rPr>
              <w:t>AILogicSystem (James Moran)</w:t>
            </w:r>
            <w:r>
              <w:rPr>
                <w:noProof/>
                <w:webHidden/>
              </w:rPr>
              <w:tab/>
            </w:r>
            <w:r>
              <w:rPr>
                <w:noProof/>
                <w:webHidden/>
              </w:rPr>
              <w:fldChar w:fldCharType="begin"/>
            </w:r>
            <w:r>
              <w:rPr>
                <w:noProof/>
                <w:webHidden/>
              </w:rPr>
              <w:instrText xml:space="preserve"> PAGEREF _Toc496277368 \h </w:instrText>
            </w:r>
            <w:r>
              <w:rPr>
                <w:noProof/>
                <w:webHidden/>
              </w:rPr>
            </w:r>
            <w:r>
              <w:rPr>
                <w:noProof/>
                <w:webHidden/>
              </w:rPr>
              <w:fldChar w:fldCharType="separate"/>
            </w:r>
            <w:r>
              <w:rPr>
                <w:noProof/>
                <w:webHidden/>
              </w:rPr>
              <w:t>24</w:t>
            </w:r>
            <w:r>
              <w:rPr>
                <w:noProof/>
                <w:webHidden/>
              </w:rPr>
              <w:fldChar w:fldCharType="end"/>
            </w:r>
          </w:hyperlink>
        </w:p>
        <w:p w14:paraId="66FEEC13" w14:textId="6D613B86" w:rsidR="003A7B60" w:rsidRDefault="003A7B60">
          <w:pPr>
            <w:pStyle w:val="TOC2"/>
            <w:tabs>
              <w:tab w:val="right" w:leader="dot" w:pos="10790"/>
            </w:tabs>
            <w:rPr>
              <w:rFonts w:asciiTheme="minorHAnsi" w:eastAsiaTheme="minorEastAsia" w:hAnsiTheme="minorHAnsi" w:cstheme="minorBidi"/>
              <w:noProof/>
              <w:lang w:eastAsia="en-GB"/>
            </w:rPr>
          </w:pPr>
          <w:hyperlink w:anchor="_Toc496277369" w:history="1">
            <w:r w:rsidRPr="00735C6F">
              <w:rPr>
                <w:rStyle w:val="Hyperlink"/>
                <w:noProof/>
              </w:rPr>
              <w:t>Use-Case Diagrams (James Moran)</w:t>
            </w:r>
            <w:r>
              <w:rPr>
                <w:noProof/>
                <w:webHidden/>
              </w:rPr>
              <w:tab/>
            </w:r>
            <w:r>
              <w:rPr>
                <w:noProof/>
                <w:webHidden/>
              </w:rPr>
              <w:fldChar w:fldCharType="begin"/>
            </w:r>
            <w:r>
              <w:rPr>
                <w:noProof/>
                <w:webHidden/>
              </w:rPr>
              <w:instrText xml:space="preserve"> PAGEREF _Toc496277369 \h </w:instrText>
            </w:r>
            <w:r>
              <w:rPr>
                <w:noProof/>
                <w:webHidden/>
              </w:rPr>
            </w:r>
            <w:r>
              <w:rPr>
                <w:noProof/>
                <w:webHidden/>
              </w:rPr>
              <w:fldChar w:fldCharType="separate"/>
            </w:r>
            <w:r>
              <w:rPr>
                <w:noProof/>
                <w:webHidden/>
              </w:rPr>
              <w:t>25</w:t>
            </w:r>
            <w:r>
              <w:rPr>
                <w:noProof/>
                <w:webHidden/>
              </w:rPr>
              <w:fldChar w:fldCharType="end"/>
            </w:r>
          </w:hyperlink>
        </w:p>
        <w:p w14:paraId="5CB39088" w14:textId="07ED1F7E" w:rsidR="003A7B60" w:rsidRDefault="003A7B60">
          <w:pPr>
            <w:pStyle w:val="TOC3"/>
            <w:tabs>
              <w:tab w:val="right" w:leader="dot" w:pos="10790"/>
            </w:tabs>
            <w:rPr>
              <w:rFonts w:asciiTheme="minorHAnsi" w:eastAsiaTheme="minorEastAsia" w:hAnsiTheme="minorHAnsi" w:cstheme="minorBidi"/>
              <w:noProof/>
              <w:lang w:eastAsia="en-GB"/>
            </w:rPr>
          </w:pPr>
          <w:hyperlink w:anchor="_Toc496277370" w:history="1">
            <w:r w:rsidRPr="00735C6F">
              <w:rPr>
                <w:rStyle w:val="Hyperlink"/>
                <w:noProof/>
              </w:rPr>
              <w:t>Figure 2 (James Moran): GameObject Use-Case diagram.</w:t>
            </w:r>
            <w:r>
              <w:rPr>
                <w:noProof/>
                <w:webHidden/>
              </w:rPr>
              <w:tab/>
            </w:r>
            <w:r>
              <w:rPr>
                <w:noProof/>
                <w:webHidden/>
              </w:rPr>
              <w:fldChar w:fldCharType="begin"/>
            </w:r>
            <w:r>
              <w:rPr>
                <w:noProof/>
                <w:webHidden/>
              </w:rPr>
              <w:instrText xml:space="preserve"> PAGEREF _Toc496277370 \h </w:instrText>
            </w:r>
            <w:r>
              <w:rPr>
                <w:noProof/>
                <w:webHidden/>
              </w:rPr>
            </w:r>
            <w:r>
              <w:rPr>
                <w:noProof/>
                <w:webHidden/>
              </w:rPr>
              <w:fldChar w:fldCharType="separate"/>
            </w:r>
            <w:r>
              <w:rPr>
                <w:noProof/>
                <w:webHidden/>
              </w:rPr>
              <w:t>25</w:t>
            </w:r>
            <w:r>
              <w:rPr>
                <w:noProof/>
                <w:webHidden/>
              </w:rPr>
              <w:fldChar w:fldCharType="end"/>
            </w:r>
          </w:hyperlink>
        </w:p>
        <w:p w14:paraId="6FBCA65E" w14:textId="73E644F4" w:rsidR="003A7B60" w:rsidRDefault="003A7B60">
          <w:pPr>
            <w:pStyle w:val="TOC3"/>
            <w:tabs>
              <w:tab w:val="right" w:leader="dot" w:pos="10790"/>
            </w:tabs>
            <w:rPr>
              <w:rFonts w:asciiTheme="minorHAnsi" w:eastAsiaTheme="minorEastAsia" w:hAnsiTheme="minorHAnsi" w:cstheme="minorBidi"/>
              <w:noProof/>
              <w:lang w:eastAsia="en-GB"/>
            </w:rPr>
          </w:pPr>
          <w:hyperlink w:anchor="_Toc496277371" w:history="1">
            <w:r w:rsidRPr="00735C6F">
              <w:rPr>
                <w:rStyle w:val="Hyperlink"/>
                <w:noProof/>
              </w:rPr>
              <w:t>Figure 3 (James Moran): Hover-Tank Use-Case diagram.</w:t>
            </w:r>
            <w:r>
              <w:rPr>
                <w:noProof/>
                <w:webHidden/>
              </w:rPr>
              <w:tab/>
            </w:r>
            <w:r>
              <w:rPr>
                <w:noProof/>
                <w:webHidden/>
              </w:rPr>
              <w:fldChar w:fldCharType="begin"/>
            </w:r>
            <w:r>
              <w:rPr>
                <w:noProof/>
                <w:webHidden/>
              </w:rPr>
              <w:instrText xml:space="preserve"> PAGEREF _Toc496277371 \h </w:instrText>
            </w:r>
            <w:r>
              <w:rPr>
                <w:noProof/>
                <w:webHidden/>
              </w:rPr>
            </w:r>
            <w:r>
              <w:rPr>
                <w:noProof/>
                <w:webHidden/>
              </w:rPr>
              <w:fldChar w:fldCharType="separate"/>
            </w:r>
            <w:r>
              <w:rPr>
                <w:noProof/>
                <w:webHidden/>
              </w:rPr>
              <w:t>25</w:t>
            </w:r>
            <w:r>
              <w:rPr>
                <w:noProof/>
                <w:webHidden/>
              </w:rPr>
              <w:fldChar w:fldCharType="end"/>
            </w:r>
          </w:hyperlink>
        </w:p>
        <w:p w14:paraId="334752BE" w14:textId="01F15C77" w:rsidR="003A7B60" w:rsidRDefault="003A7B60">
          <w:pPr>
            <w:pStyle w:val="TOC3"/>
            <w:tabs>
              <w:tab w:val="right" w:leader="dot" w:pos="10790"/>
            </w:tabs>
            <w:rPr>
              <w:rFonts w:asciiTheme="minorHAnsi" w:eastAsiaTheme="minorEastAsia" w:hAnsiTheme="minorHAnsi" w:cstheme="minorBidi"/>
              <w:noProof/>
              <w:lang w:eastAsia="en-GB"/>
            </w:rPr>
          </w:pPr>
          <w:hyperlink w:anchor="_Toc496277372" w:history="1">
            <w:r w:rsidRPr="00735C6F">
              <w:rPr>
                <w:rStyle w:val="Hyperlink"/>
                <w:noProof/>
              </w:rPr>
              <w:t>Figure 4 (James Moran): Player Controlled Tank Use-Case diagram.</w:t>
            </w:r>
            <w:r>
              <w:rPr>
                <w:noProof/>
                <w:webHidden/>
              </w:rPr>
              <w:tab/>
            </w:r>
            <w:r>
              <w:rPr>
                <w:noProof/>
                <w:webHidden/>
              </w:rPr>
              <w:fldChar w:fldCharType="begin"/>
            </w:r>
            <w:r>
              <w:rPr>
                <w:noProof/>
                <w:webHidden/>
              </w:rPr>
              <w:instrText xml:space="preserve"> PAGEREF _Toc496277372 \h </w:instrText>
            </w:r>
            <w:r>
              <w:rPr>
                <w:noProof/>
                <w:webHidden/>
              </w:rPr>
            </w:r>
            <w:r>
              <w:rPr>
                <w:noProof/>
                <w:webHidden/>
              </w:rPr>
              <w:fldChar w:fldCharType="separate"/>
            </w:r>
            <w:r>
              <w:rPr>
                <w:noProof/>
                <w:webHidden/>
              </w:rPr>
              <w:t>27</w:t>
            </w:r>
            <w:r>
              <w:rPr>
                <w:noProof/>
                <w:webHidden/>
              </w:rPr>
              <w:fldChar w:fldCharType="end"/>
            </w:r>
          </w:hyperlink>
        </w:p>
        <w:p w14:paraId="523E20C2" w14:textId="26F40F46" w:rsidR="003A7B60" w:rsidRDefault="003A7B60">
          <w:pPr>
            <w:pStyle w:val="TOC3"/>
            <w:tabs>
              <w:tab w:val="right" w:leader="dot" w:pos="10790"/>
            </w:tabs>
            <w:rPr>
              <w:rFonts w:asciiTheme="minorHAnsi" w:eastAsiaTheme="minorEastAsia" w:hAnsiTheme="minorHAnsi" w:cstheme="minorBidi"/>
              <w:noProof/>
              <w:lang w:eastAsia="en-GB"/>
            </w:rPr>
          </w:pPr>
          <w:hyperlink w:anchor="_Toc496277373" w:history="1">
            <w:r w:rsidRPr="00735C6F">
              <w:rPr>
                <w:rStyle w:val="Hyperlink"/>
                <w:noProof/>
              </w:rPr>
              <w:t>Figure 5 (James Moran): AI Controlled Tank Use-Case diagram.</w:t>
            </w:r>
            <w:r>
              <w:rPr>
                <w:noProof/>
                <w:webHidden/>
              </w:rPr>
              <w:tab/>
            </w:r>
            <w:r>
              <w:rPr>
                <w:noProof/>
                <w:webHidden/>
              </w:rPr>
              <w:fldChar w:fldCharType="begin"/>
            </w:r>
            <w:r>
              <w:rPr>
                <w:noProof/>
                <w:webHidden/>
              </w:rPr>
              <w:instrText xml:space="preserve"> PAGEREF _Toc496277373 \h </w:instrText>
            </w:r>
            <w:r>
              <w:rPr>
                <w:noProof/>
                <w:webHidden/>
              </w:rPr>
            </w:r>
            <w:r>
              <w:rPr>
                <w:noProof/>
                <w:webHidden/>
              </w:rPr>
              <w:fldChar w:fldCharType="separate"/>
            </w:r>
            <w:r>
              <w:rPr>
                <w:noProof/>
                <w:webHidden/>
              </w:rPr>
              <w:t>27</w:t>
            </w:r>
            <w:r>
              <w:rPr>
                <w:noProof/>
                <w:webHidden/>
              </w:rPr>
              <w:fldChar w:fldCharType="end"/>
            </w:r>
          </w:hyperlink>
        </w:p>
        <w:p w14:paraId="347B953C" w14:textId="040D69F8" w:rsidR="003A7B60" w:rsidRDefault="003A7B60">
          <w:pPr>
            <w:pStyle w:val="TOC3"/>
            <w:tabs>
              <w:tab w:val="right" w:leader="dot" w:pos="10790"/>
            </w:tabs>
            <w:rPr>
              <w:rFonts w:asciiTheme="minorHAnsi" w:eastAsiaTheme="minorEastAsia" w:hAnsiTheme="minorHAnsi" w:cstheme="minorBidi"/>
              <w:noProof/>
              <w:lang w:eastAsia="en-GB"/>
            </w:rPr>
          </w:pPr>
          <w:hyperlink w:anchor="_Toc496277374" w:history="1">
            <w:r w:rsidRPr="00735C6F">
              <w:rPr>
                <w:rStyle w:val="Hyperlink"/>
                <w:noProof/>
              </w:rPr>
              <w:t>Figure 6 (James Moran): Static Obstacles Use-Case diagram.</w:t>
            </w:r>
            <w:r>
              <w:rPr>
                <w:noProof/>
                <w:webHidden/>
              </w:rPr>
              <w:tab/>
            </w:r>
            <w:r>
              <w:rPr>
                <w:noProof/>
                <w:webHidden/>
              </w:rPr>
              <w:fldChar w:fldCharType="begin"/>
            </w:r>
            <w:r>
              <w:rPr>
                <w:noProof/>
                <w:webHidden/>
              </w:rPr>
              <w:instrText xml:space="preserve"> PAGEREF _Toc496277374 \h </w:instrText>
            </w:r>
            <w:r>
              <w:rPr>
                <w:noProof/>
                <w:webHidden/>
              </w:rPr>
            </w:r>
            <w:r>
              <w:rPr>
                <w:noProof/>
                <w:webHidden/>
              </w:rPr>
              <w:fldChar w:fldCharType="separate"/>
            </w:r>
            <w:r>
              <w:rPr>
                <w:noProof/>
                <w:webHidden/>
              </w:rPr>
              <w:t>28</w:t>
            </w:r>
            <w:r>
              <w:rPr>
                <w:noProof/>
                <w:webHidden/>
              </w:rPr>
              <w:fldChar w:fldCharType="end"/>
            </w:r>
          </w:hyperlink>
        </w:p>
        <w:p w14:paraId="0418E1B6" w14:textId="04755695" w:rsidR="003A7B60" w:rsidRDefault="003A7B60">
          <w:pPr>
            <w:pStyle w:val="TOC3"/>
            <w:tabs>
              <w:tab w:val="right" w:leader="dot" w:pos="10790"/>
            </w:tabs>
            <w:rPr>
              <w:rFonts w:asciiTheme="minorHAnsi" w:eastAsiaTheme="minorEastAsia" w:hAnsiTheme="minorHAnsi" w:cstheme="minorBidi"/>
              <w:noProof/>
              <w:lang w:eastAsia="en-GB"/>
            </w:rPr>
          </w:pPr>
          <w:hyperlink w:anchor="_Toc496277375" w:history="1">
            <w:r w:rsidRPr="00735C6F">
              <w:rPr>
                <w:rStyle w:val="Hyperlink"/>
                <w:noProof/>
              </w:rPr>
              <w:t>Figure 7 (James Moran): Moveable Obstacles Use-Case diagram.</w:t>
            </w:r>
            <w:r>
              <w:rPr>
                <w:noProof/>
                <w:webHidden/>
              </w:rPr>
              <w:tab/>
            </w:r>
            <w:r>
              <w:rPr>
                <w:noProof/>
                <w:webHidden/>
              </w:rPr>
              <w:fldChar w:fldCharType="begin"/>
            </w:r>
            <w:r>
              <w:rPr>
                <w:noProof/>
                <w:webHidden/>
              </w:rPr>
              <w:instrText xml:space="preserve"> PAGEREF _Toc496277375 \h </w:instrText>
            </w:r>
            <w:r>
              <w:rPr>
                <w:noProof/>
                <w:webHidden/>
              </w:rPr>
            </w:r>
            <w:r>
              <w:rPr>
                <w:noProof/>
                <w:webHidden/>
              </w:rPr>
              <w:fldChar w:fldCharType="separate"/>
            </w:r>
            <w:r>
              <w:rPr>
                <w:noProof/>
                <w:webHidden/>
              </w:rPr>
              <w:t>28</w:t>
            </w:r>
            <w:r>
              <w:rPr>
                <w:noProof/>
                <w:webHidden/>
              </w:rPr>
              <w:fldChar w:fldCharType="end"/>
            </w:r>
          </w:hyperlink>
        </w:p>
        <w:p w14:paraId="4997BE76" w14:textId="53E72212" w:rsidR="003A7B60" w:rsidRDefault="003A7B60">
          <w:pPr>
            <w:pStyle w:val="TOC3"/>
            <w:tabs>
              <w:tab w:val="right" w:leader="dot" w:pos="10790"/>
            </w:tabs>
            <w:rPr>
              <w:rFonts w:asciiTheme="minorHAnsi" w:eastAsiaTheme="minorEastAsia" w:hAnsiTheme="minorHAnsi" w:cstheme="minorBidi"/>
              <w:noProof/>
              <w:lang w:eastAsia="en-GB"/>
            </w:rPr>
          </w:pPr>
          <w:hyperlink w:anchor="_Toc496277376" w:history="1">
            <w:r w:rsidRPr="00735C6F">
              <w:rPr>
                <w:rStyle w:val="Hyperlink"/>
                <w:noProof/>
              </w:rPr>
              <w:t>Figure 8 (James Moran): Collectables Use-Case diagram.</w:t>
            </w:r>
            <w:r>
              <w:rPr>
                <w:noProof/>
                <w:webHidden/>
              </w:rPr>
              <w:tab/>
            </w:r>
            <w:r>
              <w:rPr>
                <w:noProof/>
                <w:webHidden/>
              </w:rPr>
              <w:fldChar w:fldCharType="begin"/>
            </w:r>
            <w:r>
              <w:rPr>
                <w:noProof/>
                <w:webHidden/>
              </w:rPr>
              <w:instrText xml:space="preserve"> PAGEREF _Toc496277376 \h </w:instrText>
            </w:r>
            <w:r>
              <w:rPr>
                <w:noProof/>
                <w:webHidden/>
              </w:rPr>
            </w:r>
            <w:r>
              <w:rPr>
                <w:noProof/>
                <w:webHidden/>
              </w:rPr>
              <w:fldChar w:fldCharType="separate"/>
            </w:r>
            <w:r>
              <w:rPr>
                <w:noProof/>
                <w:webHidden/>
              </w:rPr>
              <w:t>29</w:t>
            </w:r>
            <w:r>
              <w:rPr>
                <w:noProof/>
                <w:webHidden/>
              </w:rPr>
              <w:fldChar w:fldCharType="end"/>
            </w:r>
          </w:hyperlink>
        </w:p>
        <w:p w14:paraId="5D72894F" w14:textId="5565CD18" w:rsidR="003A7B60" w:rsidRDefault="003A7B60">
          <w:pPr>
            <w:pStyle w:val="TOC3"/>
            <w:tabs>
              <w:tab w:val="right" w:leader="dot" w:pos="10790"/>
            </w:tabs>
            <w:rPr>
              <w:rFonts w:asciiTheme="minorHAnsi" w:eastAsiaTheme="minorEastAsia" w:hAnsiTheme="minorHAnsi" w:cstheme="minorBidi"/>
              <w:noProof/>
              <w:lang w:eastAsia="en-GB"/>
            </w:rPr>
          </w:pPr>
          <w:hyperlink w:anchor="_Toc496277377" w:history="1">
            <w:r w:rsidRPr="00735C6F">
              <w:rPr>
                <w:rStyle w:val="Hyperlink"/>
                <w:noProof/>
              </w:rPr>
              <w:t>Figure 9 (James Moran): Heads-Up-Display (HUD) Use-Case diagram.</w:t>
            </w:r>
            <w:r>
              <w:rPr>
                <w:noProof/>
                <w:webHidden/>
              </w:rPr>
              <w:tab/>
            </w:r>
            <w:r>
              <w:rPr>
                <w:noProof/>
                <w:webHidden/>
              </w:rPr>
              <w:fldChar w:fldCharType="begin"/>
            </w:r>
            <w:r>
              <w:rPr>
                <w:noProof/>
                <w:webHidden/>
              </w:rPr>
              <w:instrText xml:space="preserve"> PAGEREF _Toc496277377 \h </w:instrText>
            </w:r>
            <w:r>
              <w:rPr>
                <w:noProof/>
                <w:webHidden/>
              </w:rPr>
            </w:r>
            <w:r>
              <w:rPr>
                <w:noProof/>
                <w:webHidden/>
              </w:rPr>
              <w:fldChar w:fldCharType="separate"/>
            </w:r>
            <w:r>
              <w:rPr>
                <w:noProof/>
                <w:webHidden/>
              </w:rPr>
              <w:t>29</w:t>
            </w:r>
            <w:r>
              <w:rPr>
                <w:noProof/>
                <w:webHidden/>
              </w:rPr>
              <w:fldChar w:fldCharType="end"/>
            </w:r>
          </w:hyperlink>
        </w:p>
        <w:p w14:paraId="0E0A90BE" w14:textId="687264C2" w:rsidR="003A7B60" w:rsidRDefault="003A7B60">
          <w:pPr>
            <w:pStyle w:val="TOC3"/>
            <w:tabs>
              <w:tab w:val="right" w:leader="dot" w:pos="10790"/>
            </w:tabs>
            <w:rPr>
              <w:rFonts w:asciiTheme="minorHAnsi" w:eastAsiaTheme="minorEastAsia" w:hAnsiTheme="minorHAnsi" w:cstheme="minorBidi"/>
              <w:noProof/>
              <w:lang w:eastAsia="en-GB"/>
            </w:rPr>
          </w:pPr>
          <w:hyperlink w:anchor="_Toc496277378" w:history="1">
            <w:r w:rsidRPr="00735C6F">
              <w:rPr>
                <w:rStyle w:val="Hyperlink"/>
                <w:noProof/>
              </w:rPr>
              <w:t>Figure 10 (James Moran): Lighting Use-Case diagram.</w:t>
            </w:r>
            <w:r>
              <w:rPr>
                <w:noProof/>
                <w:webHidden/>
              </w:rPr>
              <w:tab/>
            </w:r>
            <w:r>
              <w:rPr>
                <w:noProof/>
                <w:webHidden/>
              </w:rPr>
              <w:fldChar w:fldCharType="begin"/>
            </w:r>
            <w:r>
              <w:rPr>
                <w:noProof/>
                <w:webHidden/>
              </w:rPr>
              <w:instrText xml:space="preserve"> PAGEREF _Toc496277378 \h </w:instrText>
            </w:r>
            <w:r>
              <w:rPr>
                <w:noProof/>
                <w:webHidden/>
              </w:rPr>
            </w:r>
            <w:r>
              <w:rPr>
                <w:noProof/>
                <w:webHidden/>
              </w:rPr>
              <w:fldChar w:fldCharType="separate"/>
            </w:r>
            <w:r>
              <w:rPr>
                <w:noProof/>
                <w:webHidden/>
              </w:rPr>
              <w:t>30</w:t>
            </w:r>
            <w:r>
              <w:rPr>
                <w:noProof/>
                <w:webHidden/>
              </w:rPr>
              <w:fldChar w:fldCharType="end"/>
            </w:r>
          </w:hyperlink>
        </w:p>
        <w:p w14:paraId="465F71DC" w14:textId="3EC189B7" w:rsidR="003A7B60" w:rsidRDefault="003A7B60">
          <w:pPr>
            <w:pStyle w:val="TOC3"/>
            <w:tabs>
              <w:tab w:val="right" w:leader="dot" w:pos="10790"/>
            </w:tabs>
            <w:rPr>
              <w:rFonts w:asciiTheme="minorHAnsi" w:eastAsiaTheme="minorEastAsia" w:hAnsiTheme="minorHAnsi" w:cstheme="minorBidi"/>
              <w:noProof/>
              <w:lang w:eastAsia="en-GB"/>
            </w:rPr>
          </w:pPr>
          <w:hyperlink w:anchor="_Toc496277379" w:history="1">
            <w:r w:rsidRPr="00735C6F">
              <w:rPr>
                <w:rStyle w:val="Hyperlink"/>
                <w:noProof/>
              </w:rPr>
              <w:t>Figure 11 (James Moran): Collision Management System Use-Case diagram.</w:t>
            </w:r>
            <w:r>
              <w:rPr>
                <w:noProof/>
                <w:webHidden/>
              </w:rPr>
              <w:tab/>
            </w:r>
            <w:r>
              <w:rPr>
                <w:noProof/>
                <w:webHidden/>
              </w:rPr>
              <w:fldChar w:fldCharType="begin"/>
            </w:r>
            <w:r>
              <w:rPr>
                <w:noProof/>
                <w:webHidden/>
              </w:rPr>
              <w:instrText xml:space="preserve"> PAGEREF _Toc496277379 \h </w:instrText>
            </w:r>
            <w:r>
              <w:rPr>
                <w:noProof/>
                <w:webHidden/>
              </w:rPr>
            </w:r>
            <w:r>
              <w:rPr>
                <w:noProof/>
                <w:webHidden/>
              </w:rPr>
              <w:fldChar w:fldCharType="separate"/>
            </w:r>
            <w:r>
              <w:rPr>
                <w:noProof/>
                <w:webHidden/>
              </w:rPr>
              <w:t>30</w:t>
            </w:r>
            <w:r>
              <w:rPr>
                <w:noProof/>
                <w:webHidden/>
              </w:rPr>
              <w:fldChar w:fldCharType="end"/>
            </w:r>
          </w:hyperlink>
        </w:p>
        <w:p w14:paraId="569FDE89" w14:textId="5D31FB92" w:rsidR="003A7B60" w:rsidRDefault="003A7B60">
          <w:pPr>
            <w:pStyle w:val="TOC1"/>
            <w:tabs>
              <w:tab w:val="right" w:leader="dot" w:pos="10790"/>
            </w:tabs>
            <w:rPr>
              <w:rFonts w:asciiTheme="minorHAnsi" w:eastAsiaTheme="minorEastAsia" w:hAnsiTheme="minorHAnsi" w:cstheme="minorBidi"/>
              <w:noProof/>
              <w:lang w:eastAsia="en-GB"/>
            </w:rPr>
          </w:pPr>
          <w:hyperlink w:anchor="_Toc496277380" w:history="1">
            <w:r w:rsidRPr="00735C6F">
              <w:rPr>
                <w:rStyle w:val="Hyperlink"/>
                <w:noProof/>
              </w:rPr>
              <w:t>Appendix D: Design by John McGrath</w:t>
            </w:r>
            <w:r>
              <w:rPr>
                <w:noProof/>
                <w:webHidden/>
              </w:rPr>
              <w:tab/>
            </w:r>
            <w:r>
              <w:rPr>
                <w:noProof/>
                <w:webHidden/>
              </w:rPr>
              <w:fldChar w:fldCharType="begin"/>
            </w:r>
            <w:r>
              <w:rPr>
                <w:noProof/>
                <w:webHidden/>
              </w:rPr>
              <w:instrText xml:space="preserve"> PAGEREF _Toc496277380 \h </w:instrText>
            </w:r>
            <w:r>
              <w:rPr>
                <w:noProof/>
                <w:webHidden/>
              </w:rPr>
            </w:r>
            <w:r>
              <w:rPr>
                <w:noProof/>
                <w:webHidden/>
              </w:rPr>
              <w:fldChar w:fldCharType="separate"/>
            </w:r>
            <w:r>
              <w:rPr>
                <w:noProof/>
                <w:webHidden/>
              </w:rPr>
              <w:t>31</w:t>
            </w:r>
            <w:r>
              <w:rPr>
                <w:noProof/>
                <w:webHidden/>
              </w:rPr>
              <w:fldChar w:fldCharType="end"/>
            </w:r>
          </w:hyperlink>
        </w:p>
        <w:p w14:paraId="4E2910E6" w14:textId="44AE186C" w:rsidR="003A7B60" w:rsidRDefault="003A7B60">
          <w:pPr>
            <w:pStyle w:val="TOC1"/>
            <w:tabs>
              <w:tab w:val="right" w:leader="dot" w:pos="10790"/>
            </w:tabs>
            <w:rPr>
              <w:rFonts w:asciiTheme="minorHAnsi" w:eastAsiaTheme="minorEastAsia" w:hAnsiTheme="minorHAnsi" w:cstheme="minorBidi"/>
              <w:noProof/>
              <w:lang w:eastAsia="en-GB"/>
            </w:rPr>
          </w:pPr>
          <w:hyperlink w:anchor="_Toc496277381" w:history="1">
            <w:r w:rsidRPr="00735C6F">
              <w:rPr>
                <w:rStyle w:val="Hyperlink"/>
                <w:noProof/>
              </w:rPr>
              <w:t>Framework</w:t>
            </w:r>
            <w:r>
              <w:rPr>
                <w:noProof/>
                <w:webHidden/>
              </w:rPr>
              <w:tab/>
            </w:r>
            <w:r>
              <w:rPr>
                <w:noProof/>
                <w:webHidden/>
              </w:rPr>
              <w:fldChar w:fldCharType="begin"/>
            </w:r>
            <w:r>
              <w:rPr>
                <w:noProof/>
                <w:webHidden/>
              </w:rPr>
              <w:instrText xml:space="preserve"> PAGEREF _Toc496277381 \h </w:instrText>
            </w:r>
            <w:r>
              <w:rPr>
                <w:noProof/>
                <w:webHidden/>
              </w:rPr>
            </w:r>
            <w:r>
              <w:rPr>
                <w:noProof/>
                <w:webHidden/>
              </w:rPr>
              <w:fldChar w:fldCharType="separate"/>
            </w:r>
            <w:r>
              <w:rPr>
                <w:noProof/>
                <w:webHidden/>
              </w:rPr>
              <w:t>32</w:t>
            </w:r>
            <w:r>
              <w:rPr>
                <w:noProof/>
                <w:webHidden/>
              </w:rPr>
              <w:fldChar w:fldCharType="end"/>
            </w:r>
          </w:hyperlink>
        </w:p>
        <w:p w14:paraId="187A2D4F" w14:textId="3E6E2649" w:rsidR="003A7B60" w:rsidRDefault="003A7B60">
          <w:pPr>
            <w:pStyle w:val="TOC2"/>
            <w:tabs>
              <w:tab w:val="right" w:leader="dot" w:pos="10790"/>
            </w:tabs>
            <w:rPr>
              <w:rFonts w:asciiTheme="minorHAnsi" w:eastAsiaTheme="minorEastAsia" w:hAnsiTheme="minorHAnsi" w:cstheme="minorBidi"/>
              <w:noProof/>
              <w:lang w:eastAsia="en-GB"/>
            </w:rPr>
          </w:pPr>
          <w:hyperlink w:anchor="_Toc496277382" w:history="1">
            <w:r w:rsidRPr="00735C6F">
              <w:rPr>
                <w:rStyle w:val="Hyperlink"/>
                <w:noProof/>
              </w:rPr>
              <w:t>Pseudocode</w:t>
            </w:r>
            <w:r>
              <w:rPr>
                <w:noProof/>
                <w:webHidden/>
              </w:rPr>
              <w:tab/>
            </w:r>
            <w:r>
              <w:rPr>
                <w:noProof/>
                <w:webHidden/>
              </w:rPr>
              <w:fldChar w:fldCharType="begin"/>
            </w:r>
            <w:r>
              <w:rPr>
                <w:noProof/>
                <w:webHidden/>
              </w:rPr>
              <w:instrText xml:space="preserve"> PAGEREF _Toc496277382 \h </w:instrText>
            </w:r>
            <w:r>
              <w:rPr>
                <w:noProof/>
                <w:webHidden/>
              </w:rPr>
            </w:r>
            <w:r>
              <w:rPr>
                <w:noProof/>
                <w:webHidden/>
              </w:rPr>
              <w:fldChar w:fldCharType="separate"/>
            </w:r>
            <w:r>
              <w:rPr>
                <w:noProof/>
                <w:webHidden/>
              </w:rPr>
              <w:t>32</w:t>
            </w:r>
            <w:r>
              <w:rPr>
                <w:noProof/>
                <w:webHidden/>
              </w:rPr>
              <w:fldChar w:fldCharType="end"/>
            </w:r>
          </w:hyperlink>
        </w:p>
        <w:p w14:paraId="2228FCCD" w14:textId="3192C148" w:rsidR="003A7B60" w:rsidRDefault="003A7B60">
          <w:pPr>
            <w:pStyle w:val="TOC1"/>
            <w:tabs>
              <w:tab w:val="right" w:leader="dot" w:pos="10790"/>
            </w:tabs>
            <w:rPr>
              <w:rFonts w:asciiTheme="minorHAnsi" w:eastAsiaTheme="minorEastAsia" w:hAnsiTheme="minorHAnsi" w:cstheme="minorBidi"/>
              <w:noProof/>
              <w:lang w:eastAsia="en-GB"/>
            </w:rPr>
          </w:pPr>
          <w:hyperlink w:anchor="_Toc496277383" w:history="1">
            <w:r w:rsidRPr="00735C6F">
              <w:rPr>
                <w:rStyle w:val="Hyperlink"/>
                <w:noProof/>
              </w:rPr>
              <w:t>Input Manager</w:t>
            </w:r>
            <w:r>
              <w:rPr>
                <w:noProof/>
                <w:webHidden/>
              </w:rPr>
              <w:tab/>
            </w:r>
            <w:r>
              <w:rPr>
                <w:noProof/>
                <w:webHidden/>
              </w:rPr>
              <w:fldChar w:fldCharType="begin"/>
            </w:r>
            <w:r>
              <w:rPr>
                <w:noProof/>
                <w:webHidden/>
              </w:rPr>
              <w:instrText xml:space="preserve"> PAGEREF _Toc496277383 \h </w:instrText>
            </w:r>
            <w:r>
              <w:rPr>
                <w:noProof/>
                <w:webHidden/>
              </w:rPr>
            </w:r>
            <w:r>
              <w:rPr>
                <w:noProof/>
                <w:webHidden/>
              </w:rPr>
              <w:fldChar w:fldCharType="separate"/>
            </w:r>
            <w:r>
              <w:rPr>
                <w:noProof/>
                <w:webHidden/>
              </w:rPr>
              <w:t>33</w:t>
            </w:r>
            <w:r>
              <w:rPr>
                <w:noProof/>
                <w:webHidden/>
              </w:rPr>
              <w:fldChar w:fldCharType="end"/>
            </w:r>
          </w:hyperlink>
        </w:p>
        <w:p w14:paraId="19771ACB" w14:textId="12F72E9A" w:rsidR="003A7B60" w:rsidRDefault="003A7B60">
          <w:pPr>
            <w:pStyle w:val="TOC1"/>
            <w:tabs>
              <w:tab w:val="right" w:leader="dot" w:pos="10790"/>
            </w:tabs>
            <w:rPr>
              <w:rFonts w:asciiTheme="minorHAnsi" w:eastAsiaTheme="minorEastAsia" w:hAnsiTheme="minorHAnsi" w:cstheme="minorBidi"/>
              <w:noProof/>
              <w:lang w:eastAsia="en-GB"/>
            </w:rPr>
          </w:pPr>
          <w:hyperlink w:anchor="_Toc496277384" w:history="1">
            <w:r w:rsidRPr="00735C6F">
              <w:rPr>
                <w:rStyle w:val="Hyperlink"/>
                <w:noProof/>
              </w:rPr>
              <w:t>Asset Manager</w:t>
            </w:r>
            <w:r>
              <w:rPr>
                <w:noProof/>
                <w:webHidden/>
              </w:rPr>
              <w:tab/>
            </w:r>
            <w:r>
              <w:rPr>
                <w:noProof/>
                <w:webHidden/>
              </w:rPr>
              <w:fldChar w:fldCharType="begin"/>
            </w:r>
            <w:r>
              <w:rPr>
                <w:noProof/>
                <w:webHidden/>
              </w:rPr>
              <w:instrText xml:space="preserve"> PAGEREF _Toc496277384 \h </w:instrText>
            </w:r>
            <w:r>
              <w:rPr>
                <w:noProof/>
                <w:webHidden/>
              </w:rPr>
            </w:r>
            <w:r>
              <w:rPr>
                <w:noProof/>
                <w:webHidden/>
              </w:rPr>
              <w:fldChar w:fldCharType="separate"/>
            </w:r>
            <w:r>
              <w:rPr>
                <w:noProof/>
                <w:webHidden/>
              </w:rPr>
              <w:t>34</w:t>
            </w:r>
            <w:r>
              <w:rPr>
                <w:noProof/>
                <w:webHidden/>
              </w:rPr>
              <w:fldChar w:fldCharType="end"/>
            </w:r>
          </w:hyperlink>
        </w:p>
        <w:p w14:paraId="094B9AD1" w14:textId="73B93812" w:rsidR="003A7B60" w:rsidRDefault="003A7B60">
          <w:pPr>
            <w:pStyle w:val="TOC1"/>
            <w:tabs>
              <w:tab w:val="right" w:leader="dot" w:pos="10790"/>
            </w:tabs>
            <w:rPr>
              <w:rFonts w:asciiTheme="minorHAnsi" w:eastAsiaTheme="minorEastAsia" w:hAnsiTheme="minorHAnsi" w:cstheme="minorBidi"/>
              <w:noProof/>
              <w:lang w:eastAsia="en-GB"/>
            </w:rPr>
          </w:pPr>
          <w:hyperlink w:anchor="_Toc496277385" w:history="1">
            <w:r w:rsidRPr="00735C6F">
              <w:rPr>
                <w:rStyle w:val="Hyperlink"/>
                <w:noProof/>
              </w:rPr>
              <w:t>Scene Manager</w:t>
            </w:r>
            <w:r>
              <w:rPr>
                <w:noProof/>
                <w:webHidden/>
              </w:rPr>
              <w:tab/>
            </w:r>
            <w:r>
              <w:rPr>
                <w:noProof/>
                <w:webHidden/>
              </w:rPr>
              <w:fldChar w:fldCharType="begin"/>
            </w:r>
            <w:r>
              <w:rPr>
                <w:noProof/>
                <w:webHidden/>
              </w:rPr>
              <w:instrText xml:space="preserve"> PAGEREF _Toc496277385 \h </w:instrText>
            </w:r>
            <w:r>
              <w:rPr>
                <w:noProof/>
                <w:webHidden/>
              </w:rPr>
            </w:r>
            <w:r>
              <w:rPr>
                <w:noProof/>
                <w:webHidden/>
              </w:rPr>
              <w:fldChar w:fldCharType="separate"/>
            </w:r>
            <w:r>
              <w:rPr>
                <w:noProof/>
                <w:webHidden/>
              </w:rPr>
              <w:t>35</w:t>
            </w:r>
            <w:r>
              <w:rPr>
                <w:noProof/>
                <w:webHidden/>
              </w:rPr>
              <w:fldChar w:fldCharType="end"/>
            </w:r>
          </w:hyperlink>
        </w:p>
        <w:p w14:paraId="347EF8D4" w14:textId="44D1A06F" w:rsidR="003A7B60" w:rsidRDefault="003A7B60">
          <w:pPr>
            <w:pStyle w:val="TOC2"/>
            <w:tabs>
              <w:tab w:val="right" w:leader="dot" w:pos="10790"/>
            </w:tabs>
            <w:rPr>
              <w:rFonts w:asciiTheme="minorHAnsi" w:eastAsiaTheme="minorEastAsia" w:hAnsiTheme="minorHAnsi" w:cstheme="minorBidi"/>
              <w:noProof/>
              <w:lang w:eastAsia="en-GB"/>
            </w:rPr>
          </w:pPr>
          <w:hyperlink w:anchor="_Toc496277386" w:history="1">
            <w:r w:rsidRPr="00735C6F">
              <w:rPr>
                <w:rStyle w:val="Hyperlink"/>
                <w:noProof/>
              </w:rPr>
              <w:t>Menus</w:t>
            </w:r>
            <w:r>
              <w:rPr>
                <w:noProof/>
                <w:webHidden/>
              </w:rPr>
              <w:tab/>
            </w:r>
            <w:r>
              <w:rPr>
                <w:noProof/>
                <w:webHidden/>
              </w:rPr>
              <w:fldChar w:fldCharType="begin"/>
            </w:r>
            <w:r>
              <w:rPr>
                <w:noProof/>
                <w:webHidden/>
              </w:rPr>
              <w:instrText xml:space="preserve"> PAGEREF _Toc496277386 \h </w:instrText>
            </w:r>
            <w:r>
              <w:rPr>
                <w:noProof/>
                <w:webHidden/>
              </w:rPr>
            </w:r>
            <w:r>
              <w:rPr>
                <w:noProof/>
                <w:webHidden/>
              </w:rPr>
              <w:fldChar w:fldCharType="separate"/>
            </w:r>
            <w:r>
              <w:rPr>
                <w:noProof/>
                <w:webHidden/>
              </w:rPr>
              <w:t>36</w:t>
            </w:r>
            <w:r>
              <w:rPr>
                <w:noProof/>
                <w:webHidden/>
              </w:rPr>
              <w:fldChar w:fldCharType="end"/>
            </w:r>
          </w:hyperlink>
        </w:p>
        <w:p w14:paraId="061C99A3" w14:textId="348234E4" w:rsidR="003A7B60" w:rsidRDefault="003A7B60">
          <w:pPr>
            <w:pStyle w:val="TOC1"/>
            <w:tabs>
              <w:tab w:val="right" w:leader="dot" w:pos="10790"/>
            </w:tabs>
            <w:rPr>
              <w:rFonts w:asciiTheme="minorHAnsi" w:eastAsiaTheme="minorEastAsia" w:hAnsiTheme="minorHAnsi" w:cstheme="minorBidi"/>
              <w:noProof/>
              <w:lang w:eastAsia="en-GB"/>
            </w:rPr>
          </w:pPr>
          <w:hyperlink w:anchor="_Toc496277387" w:history="1">
            <w:r w:rsidRPr="00735C6F">
              <w:rPr>
                <w:rStyle w:val="Hyperlink"/>
                <w:noProof/>
              </w:rPr>
              <w:t>Appendix E: References</w:t>
            </w:r>
            <w:r>
              <w:rPr>
                <w:noProof/>
                <w:webHidden/>
              </w:rPr>
              <w:tab/>
            </w:r>
            <w:r>
              <w:rPr>
                <w:noProof/>
                <w:webHidden/>
              </w:rPr>
              <w:fldChar w:fldCharType="begin"/>
            </w:r>
            <w:r>
              <w:rPr>
                <w:noProof/>
                <w:webHidden/>
              </w:rPr>
              <w:instrText xml:space="preserve"> PAGEREF _Toc496277387 \h </w:instrText>
            </w:r>
            <w:r>
              <w:rPr>
                <w:noProof/>
                <w:webHidden/>
              </w:rPr>
            </w:r>
            <w:r>
              <w:rPr>
                <w:noProof/>
                <w:webHidden/>
              </w:rPr>
              <w:fldChar w:fldCharType="separate"/>
            </w:r>
            <w:r>
              <w:rPr>
                <w:noProof/>
                <w:webHidden/>
              </w:rPr>
              <w:t>37</w:t>
            </w:r>
            <w:r>
              <w:rPr>
                <w:noProof/>
                <w:webHidden/>
              </w:rPr>
              <w:fldChar w:fldCharType="end"/>
            </w:r>
          </w:hyperlink>
        </w:p>
        <w:p w14:paraId="2209CCD9" w14:textId="542B401A" w:rsidR="006C0C60" w:rsidRDefault="006C0C60">
          <w:r>
            <w:rPr>
              <w:b/>
              <w:bCs/>
              <w:noProof/>
            </w:rPr>
            <w:fldChar w:fldCharType="end"/>
          </w:r>
        </w:p>
      </w:sdtContent>
    </w:sdt>
    <w:p w14:paraId="70951E76" w14:textId="77777777" w:rsidR="00AF691C" w:rsidRPr="00AF691C" w:rsidRDefault="00AF691C" w:rsidP="00AF691C"/>
    <w:p w14:paraId="23BE7A19" w14:textId="77777777" w:rsidR="00AF691C" w:rsidRPr="00AF691C" w:rsidRDefault="00AF691C" w:rsidP="00AF691C">
      <w:bookmarkStart w:id="0" w:name="_GoBack"/>
      <w:bookmarkEnd w:id="0"/>
    </w:p>
    <w:p w14:paraId="5D5ED3D7" w14:textId="77777777" w:rsidR="00EC6FF9" w:rsidRPr="001F096A" w:rsidRDefault="00EC6FF9">
      <w:pPr>
        <w:spacing w:after="0" w:line="240" w:lineRule="auto"/>
        <w:sectPr w:rsidR="00EC6FF9" w:rsidRPr="001F096A" w:rsidSect="002150E7">
          <w:headerReference w:type="default" r:id="rId12"/>
          <w:pgSz w:w="12240" w:h="15840"/>
          <w:pgMar w:top="720" w:right="720" w:bottom="720" w:left="720" w:header="283" w:footer="283" w:gutter="0"/>
          <w:pgNumType w:start="1"/>
          <w:cols w:space="720"/>
          <w:docGrid w:linePitch="299"/>
        </w:sectPr>
      </w:pPr>
    </w:p>
    <w:p w14:paraId="0020424F" w14:textId="77777777" w:rsidR="00E339D4" w:rsidRDefault="00E339D4" w:rsidP="00E339D4">
      <w:pPr>
        <w:pStyle w:val="Heading1"/>
      </w:pPr>
      <w:bookmarkStart w:id="1" w:name="_Toc496277303"/>
      <w:r>
        <w:lastRenderedPageBreak/>
        <w:t xml:space="preserve">Individual Report </w:t>
      </w:r>
      <w:r w:rsidR="00067700">
        <w:t>(</w:t>
      </w:r>
      <w:r>
        <w:t>James Moran</w:t>
      </w:r>
      <w:r w:rsidR="00067700">
        <w:t>)</w:t>
      </w:r>
      <w:bookmarkEnd w:id="1"/>
    </w:p>
    <w:p w14:paraId="709C89B8" w14:textId="77777777" w:rsidR="0014302F" w:rsidRDefault="0014302F" w:rsidP="0014302F">
      <w:pPr>
        <w:rPr>
          <w:lang w:val="en-US"/>
        </w:rPr>
        <w:sectPr w:rsidR="0014302F" w:rsidSect="00B363D3">
          <w:headerReference w:type="default" r:id="rId13"/>
          <w:footerReference w:type="default" r:id="rId14"/>
          <w:pgSz w:w="11909" w:h="16834" w:code="9"/>
          <w:pgMar w:top="720" w:right="720" w:bottom="720" w:left="720" w:header="283" w:footer="283" w:gutter="0"/>
          <w:cols w:space="720"/>
          <w:docGrid w:linePitch="326"/>
        </w:sectPr>
      </w:pPr>
    </w:p>
    <w:p w14:paraId="405C3A73" w14:textId="77777777" w:rsidR="0014302F" w:rsidRPr="0096068B" w:rsidRDefault="0014302F" w:rsidP="0014302F">
      <w:pPr>
        <w:pStyle w:val="Heading2"/>
      </w:pPr>
      <w:bookmarkStart w:id="2" w:name="_Toc496271754"/>
      <w:bookmarkStart w:id="3" w:name="_Toc496277304"/>
      <w:r>
        <w:t>Task Breakdown</w:t>
      </w:r>
      <w:bookmarkEnd w:id="2"/>
      <w:bookmarkEnd w:id="3"/>
    </w:p>
    <w:p w14:paraId="2D3B3781" w14:textId="77777777" w:rsidR="0014302F" w:rsidRDefault="0014302F" w:rsidP="0014302F">
      <w:pPr>
        <w:pStyle w:val="Heading3"/>
      </w:pPr>
      <w:bookmarkStart w:id="4" w:name="_Toc496271755"/>
      <w:bookmarkStart w:id="5" w:name="_Toc496277305"/>
      <w:r>
        <w:t>Game Object</w:t>
      </w:r>
      <w:bookmarkEnd w:id="4"/>
      <w:bookmarkEnd w:id="5"/>
    </w:p>
    <w:p w14:paraId="53CD0EA7" w14:textId="77777777" w:rsidR="0014302F" w:rsidRDefault="0014302F" w:rsidP="0014302F">
      <w:r>
        <w:t>This class is for all objects within a level (such as any hover-tanks, static obstacles etc.). Encapsulating similar elements for other classes to build on.</w:t>
      </w:r>
    </w:p>
    <w:p w14:paraId="7CB7FEBF" w14:textId="77777777" w:rsidR="0014302F" w:rsidRDefault="0014302F" w:rsidP="0014302F">
      <w:r>
        <w:t>This class is to be used as a base (abstract) class, for all entities within a scene. This class will hence, have basic properties that can be applied to all sub-class instances (such as their current location, rotation and scale), as well as manipulation of these properties (e.g. by moving, rotating or transforming the game object). The scene class (as detailed by John), will have a collection of all game objects within it, so that one can find any particular game object, no matter what sub-class it belongs to. (See Figure 2 of Appendix C1: Design by James Moran, for a Use-Case diagram of this class)</w:t>
      </w:r>
    </w:p>
    <w:p w14:paraId="39B4DCAC" w14:textId="77777777" w:rsidR="0014302F" w:rsidRDefault="0014302F" w:rsidP="0014302F">
      <w:pPr>
        <w:pStyle w:val="Heading3"/>
      </w:pPr>
      <w:bookmarkStart w:id="6" w:name="_Toc496271756"/>
      <w:bookmarkStart w:id="7" w:name="_Toc496277306"/>
      <w:r>
        <w:t>Hover-Tank</w:t>
      </w:r>
      <w:bookmarkEnd w:id="6"/>
      <w:bookmarkEnd w:id="7"/>
    </w:p>
    <w:p w14:paraId="6A8292EA" w14:textId="77777777" w:rsidR="0014302F" w:rsidRDefault="0014302F" w:rsidP="0014302F">
      <w:r>
        <w:t xml:space="preserve">The Hover-tank class inherits from the GameObject class and is in of itself, the super class for all controllable entities within the game (whether they are controlled by the Player via external input, or by an AI system, with internal input from the game). </w:t>
      </w:r>
    </w:p>
    <w:p w14:paraId="2E4B1272" w14:textId="77777777" w:rsidR="0014302F" w:rsidRPr="009412DF" w:rsidRDefault="0014302F" w:rsidP="0014302F">
      <w:r>
        <w:t>Any instance of this class can ‘float’ around the level, causing interactable obstacles to move or disperse, whilst static obstacles, will stop the tank and block movement into the area of such an object. (See Figure 3 of Appendix C1: Design by James Moran, for a Use-Case diagram of this class)</w:t>
      </w:r>
    </w:p>
    <w:p w14:paraId="110F676C" w14:textId="77777777" w:rsidR="0014302F" w:rsidRDefault="0014302F" w:rsidP="0014302F">
      <w:pPr>
        <w:pStyle w:val="Heading3"/>
      </w:pPr>
      <w:bookmarkStart w:id="8" w:name="_Toc496271757"/>
      <w:bookmarkStart w:id="9" w:name="_Toc496277307"/>
      <w:r>
        <w:t>Player Controlled Tank</w:t>
      </w:r>
      <w:bookmarkEnd w:id="8"/>
      <w:bookmarkEnd w:id="9"/>
    </w:p>
    <w:p w14:paraId="16FF6311" w14:textId="77777777" w:rsidR="0014302F" w:rsidRPr="003F2EC3" w:rsidRDefault="0014302F" w:rsidP="0014302F">
      <w:r>
        <w:t xml:space="preserve">The Player controlled tank is controlled by the Player, via external input (from a keyboard and mouse, or other control method such as a gamepad). This has the same functionality as the Hover-Tank base class, with the addition of being able to collect Energy Capsules (Collectibles), within the level area. If the Player collects these before time runs out, they will have completed the primary (and sole) objective for the level. The Player will have to </w:t>
      </w:r>
      <w:r>
        <w:t>attempt to avoid any static obstacles that get in their way, as well as any AI Controlled Tanks, that will actively try to harass the Player (causing them to lose time, that could be spent picking up the Energy Capsules in the level). (See Figure 4 of Appendix C1: Design by James Moran, for a Use-Case diagram of this class)</w:t>
      </w:r>
    </w:p>
    <w:p w14:paraId="5E884BEE" w14:textId="77777777" w:rsidR="0014302F" w:rsidRDefault="0014302F" w:rsidP="0014302F">
      <w:pPr>
        <w:pStyle w:val="Heading3"/>
      </w:pPr>
      <w:bookmarkStart w:id="10" w:name="_Toc496271758"/>
      <w:bookmarkStart w:id="11" w:name="_Toc496277308"/>
      <w:r>
        <w:t>AI Controlled Tank</w:t>
      </w:r>
      <w:bookmarkEnd w:id="10"/>
      <w:bookmarkEnd w:id="11"/>
    </w:p>
    <w:p w14:paraId="2DD5D19D" w14:textId="77777777" w:rsidR="0014302F" w:rsidRPr="008925FF" w:rsidRDefault="0014302F" w:rsidP="0014302F">
      <w:r>
        <w:t>The AI Controlled Tank is controlled by an AI System, granting input to this type of tank, internally. This sub-class also has the same functionality as the Hover-Tank base class, but as per the AI System this sub-class has, instances of this class will attempt to collide with the Player’s Hover-tank, interrupting them and wasting their time. The AI System of this class will have instances that simply move to the Player in a straight line, attempting to collide with them so as to waste the Player’s time. (See Figure 5 of Appendix C1: Design by James Moran, for a Use-Case diagram of this class)</w:t>
      </w:r>
    </w:p>
    <w:p w14:paraId="7ED739F1" w14:textId="77777777" w:rsidR="0014302F" w:rsidRDefault="0014302F" w:rsidP="0014302F">
      <w:pPr>
        <w:pStyle w:val="Heading3"/>
      </w:pPr>
      <w:bookmarkStart w:id="12" w:name="_Toc496271759"/>
      <w:bookmarkStart w:id="13" w:name="_Toc496277309"/>
      <w:r>
        <w:t>Static Obstacles</w:t>
      </w:r>
      <w:bookmarkEnd w:id="12"/>
      <w:bookmarkEnd w:id="13"/>
    </w:p>
    <w:p w14:paraId="21D6BE73" w14:textId="77777777" w:rsidR="0014302F" w:rsidRPr="00346B89" w:rsidRDefault="0014302F" w:rsidP="0014302F">
      <w:r>
        <w:t>These are obstacles in the level, which are not movable by both the Player and any AI Controlled Tanks, blocking movement into their bounds, for both types of tanks. Both types of tanks will also have no interaction with these obstacles, other than colliding with them, to have their movement blocked by them. (See Figure 6 of Appendix C1: Design by James Moran, for a Use-Case diagram of this class)</w:t>
      </w:r>
    </w:p>
    <w:p w14:paraId="46550AD5" w14:textId="77777777" w:rsidR="0014302F" w:rsidRDefault="0014302F" w:rsidP="0014302F">
      <w:pPr>
        <w:pStyle w:val="Heading3"/>
      </w:pPr>
      <w:bookmarkStart w:id="14" w:name="_Toc496271760"/>
      <w:bookmarkStart w:id="15" w:name="_Toc496277310"/>
      <w:r>
        <w:t>Moveable Obstacles</w:t>
      </w:r>
      <w:bookmarkEnd w:id="14"/>
      <w:bookmarkEnd w:id="15"/>
      <w:r>
        <w:t xml:space="preserve"> </w:t>
      </w:r>
    </w:p>
    <w:p w14:paraId="478D6B0A" w14:textId="77777777" w:rsidR="0014302F" w:rsidRPr="00D864C4" w:rsidRDefault="0014302F" w:rsidP="0014302F">
      <w:r>
        <w:t>These are also obstacles in the level, which are moveable by both types of tanks (receiving translation to their position, or by getting scattered). These types of obstacles will also hinder movement to an extent (not by much if they are scatter-able, otherwise, they will impede movement appropriately), depending on the Hover-tank’s velocity. (See Figure 7 of Appendix C1: Design by James Moran, for a Use-Case diagram of this class)</w:t>
      </w:r>
    </w:p>
    <w:p w14:paraId="17503A6C" w14:textId="77777777" w:rsidR="0014302F" w:rsidRDefault="0014302F" w:rsidP="0014302F">
      <w:pPr>
        <w:pStyle w:val="Heading3"/>
      </w:pPr>
      <w:bookmarkStart w:id="16" w:name="_Toc496271761"/>
      <w:bookmarkStart w:id="17" w:name="_Toc496277311"/>
      <w:r>
        <w:t>Collectibles</w:t>
      </w:r>
      <w:bookmarkEnd w:id="16"/>
      <w:bookmarkEnd w:id="17"/>
    </w:p>
    <w:p w14:paraId="7BDE0843" w14:textId="77777777" w:rsidR="0014302F" w:rsidRPr="0057734A" w:rsidRDefault="0014302F" w:rsidP="0014302F">
      <w:r>
        <w:t xml:space="preserve">These are not obstacles (as they will not impede movement) and only interact with the Player </w:t>
      </w:r>
      <w:r>
        <w:lastRenderedPageBreak/>
        <w:t>Controlled Tank. These are known as Energy Capsules, with the primary objective for the Player, being that of collecting them. AI Controlled Tanks will have no interaction with them. (See Figure 8 of Appendix C1: Design by James Moran, for a Use-Case diagram of this class)</w:t>
      </w:r>
    </w:p>
    <w:p w14:paraId="0FEFFA0A" w14:textId="77777777" w:rsidR="0014302F" w:rsidRDefault="0014302F" w:rsidP="0014302F">
      <w:pPr>
        <w:pStyle w:val="Heading3"/>
      </w:pPr>
      <w:bookmarkStart w:id="18" w:name="_Toc496271762"/>
      <w:bookmarkStart w:id="19" w:name="_Toc496277312"/>
      <w:r>
        <w:t>Heads-Up-Display (HUD)</w:t>
      </w:r>
      <w:bookmarkEnd w:id="18"/>
      <w:bookmarkEnd w:id="19"/>
    </w:p>
    <w:p w14:paraId="04580350" w14:textId="77777777" w:rsidR="0014302F" w:rsidRPr="001876F1" w:rsidRDefault="0014302F" w:rsidP="0014302F">
      <w:r>
        <w:t>This will not be a 3D-HUD (based within objects in the game world), but a 2D-HUD superimposed upon the Player’s viewport.  This will show the Player how much time they have left, as well as how many Energy Capsules they have collected and how many Energy Capsules remain in the level, to be collected. This will be reset for every level that the Player is loaded into, as per the number of Energy Capsules in that particular level. (See Figure 9 of Appendix C1: Design by James Moran, for a Use-Case diagram of this class)</w:t>
      </w:r>
    </w:p>
    <w:p w14:paraId="3F83D7F3" w14:textId="77777777" w:rsidR="0014302F" w:rsidRDefault="0014302F" w:rsidP="0014302F">
      <w:pPr>
        <w:pStyle w:val="Heading3"/>
      </w:pPr>
      <w:bookmarkStart w:id="20" w:name="_Toc496271763"/>
      <w:bookmarkStart w:id="21" w:name="_Toc496277313"/>
      <w:r>
        <w:t>Lighting</w:t>
      </w:r>
      <w:bookmarkEnd w:id="20"/>
      <w:bookmarkEnd w:id="21"/>
    </w:p>
    <w:p w14:paraId="40004E7C" w14:textId="77777777" w:rsidR="0014302F" w:rsidRPr="001876F1" w:rsidRDefault="0014302F" w:rsidP="0014302F">
      <w:r>
        <w:t>Lighting in the game will either exist on a per-object basis, for each GameObject. Or as a global ‘sky-light’ granting lighting to all GameObjects in a scene. (See Figure 10 of Appendix C1: Design by James Moran, for a Use-Case diagram of this class)</w:t>
      </w:r>
    </w:p>
    <w:p w14:paraId="66CFB047" w14:textId="77777777" w:rsidR="0014302F" w:rsidRDefault="0014302F" w:rsidP="0014302F">
      <w:pPr>
        <w:pStyle w:val="Heading3"/>
      </w:pPr>
      <w:bookmarkStart w:id="22" w:name="_Toc496271764"/>
      <w:bookmarkStart w:id="23" w:name="_Toc496277314"/>
      <w:r>
        <w:t>Collision Management System</w:t>
      </w:r>
      <w:bookmarkEnd w:id="22"/>
      <w:bookmarkEnd w:id="23"/>
    </w:p>
    <w:p w14:paraId="48AA8DB3" w14:textId="77777777" w:rsidR="0014302F" w:rsidRDefault="0014302F" w:rsidP="0014302F">
      <w:r>
        <w:t>This is for handling collisions for each GameObject in the scene, that is to collide with or receive collision from other appropriate GameObjects (Any Hover-tanks, Static Obstacles and Moveable Obstacles), will be handled by Axis-Aligned Bounding Boxes (AABB). (See Figure 11 of Appendix C1: Design by James Moran, for a Use-Case diagram of this class)</w:t>
      </w:r>
    </w:p>
    <w:p w14:paraId="520AFA2C" w14:textId="77777777" w:rsidR="0014302F" w:rsidRDefault="0014302F" w:rsidP="0014302F">
      <w:r>
        <w:t>Please see Figure 1 of Appendix C1: Design by James Moran, for a complete class diagram, for all of the user stories discussed here.</w:t>
      </w:r>
    </w:p>
    <w:p w14:paraId="0A2C4447" w14:textId="77777777" w:rsidR="0014302F" w:rsidRDefault="0014302F" w:rsidP="0014302F">
      <w:pPr>
        <w:pStyle w:val="Heading2"/>
      </w:pPr>
      <w:bookmarkStart w:id="24" w:name="_Toc496271765"/>
      <w:bookmarkStart w:id="25" w:name="_Toc496277315"/>
      <w:r>
        <w:t>Critical Reflection and Discussion of Group Work</w:t>
      </w:r>
      <w:bookmarkEnd w:id="24"/>
      <w:bookmarkEnd w:id="25"/>
    </w:p>
    <w:p w14:paraId="5F44068C" w14:textId="77777777" w:rsidR="0014302F" w:rsidRDefault="0014302F">
      <w:pPr>
        <w:spacing w:after="0" w:line="240" w:lineRule="auto"/>
        <w:sectPr w:rsidR="0014302F" w:rsidSect="00B363D3">
          <w:type w:val="continuous"/>
          <w:pgSz w:w="11909" w:h="16834" w:code="9"/>
          <w:pgMar w:top="720" w:right="720" w:bottom="720" w:left="720" w:header="283" w:footer="283" w:gutter="0"/>
          <w:cols w:num="2" w:space="720"/>
          <w:docGrid w:linePitch="326"/>
        </w:sectPr>
      </w:pPr>
      <w:r>
        <w:t>(Section not attempted)</w:t>
      </w:r>
    </w:p>
    <w:p w14:paraId="4FBC0FE3" w14:textId="77777777" w:rsidR="00E339D4" w:rsidRDefault="00067700" w:rsidP="00E339D4">
      <w:pPr>
        <w:pStyle w:val="Heading1"/>
      </w:pPr>
      <w:bookmarkStart w:id="26" w:name="_Toc496277316"/>
      <w:r>
        <w:lastRenderedPageBreak/>
        <w:t>Individual Report (</w:t>
      </w:r>
      <w:r w:rsidR="00E339D4">
        <w:t>John McGrath</w:t>
      </w:r>
      <w:r>
        <w:t>)</w:t>
      </w:r>
      <w:bookmarkEnd w:id="26"/>
    </w:p>
    <w:p w14:paraId="7CBA47EF" w14:textId="77777777" w:rsidR="0014302F" w:rsidRDefault="0014302F" w:rsidP="0014302F">
      <w:pPr>
        <w:rPr>
          <w:lang w:val="en-US"/>
        </w:rPr>
        <w:sectPr w:rsidR="0014302F" w:rsidSect="00B363D3">
          <w:pgSz w:w="11909" w:h="16834" w:code="9"/>
          <w:pgMar w:top="720" w:right="720" w:bottom="720" w:left="720" w:header="283" w:footer="283" w:gutter="0"/>
          <w:cols w:space="720"/>
          <w:docGrid w:linePitch="326"/>
        </w:sectPr>
      </w:pPr>
    </w:p>
    <w:p w14:paraId="11669F2D" w14:textId="77777777" w:rsidR="0014302F" w:rsidRPr="00DF2F28" w:rsidRDefault="0014302F" w:rsidP="0014302F">
      <w:pPr>
        <w:jc w:val="both"/>
      </w:pPr>
      <w:r w:rsidRPr="00DF2F28">
        <w:t>This report documents the design process for a 3D game, as specified by the Advanced Games Programming AE1 assessment brief. As this was a group project, I teamed up with class mate James Moran. Supporting material can be found in the appendices.</w:t>
      </w:r>
    </w:p>
    <w:p w14:paraId="28F544DC" w14:textId="77777777" w:rsidR="0014302F" w:rsidRPr="00DF2F28" w:rsidRDefault="0014302F" w:rsidP="0014302F">
      <w:pPr>
        <w:pStyle w:val="Heading2"/>
        <w:rPr>
          <w:i/>
          <w:lang w:val="en-GB"/>
        </w:rPr>
      </w:pPr>
      <w:bookmarkStart w:id="27" w:name="_Toc496277317"/>
      <w:r w:rsidRPr="00DF2F28">
        <w:rPr>
          <w:lang w:val="en-GB"/>
        </w:rPr>
        <w:t>Project Inception</w:t>
      </w:r>
      <w:bookmarkEnd w:id="27"/>
    </w:p>
    <w:p w14:paraId="645F78A6" w14:textId="77777777" w:rsidR="0014302F" w:rsidRDefault="0014302F" w:rsidP="0014302F">
      <w:pPr>
        <w:jc w:val="both"/>
      </w:pPr>
      <w:r w:rsidRPr="00DF2F28">
        <w:t>After analysis of the assessment brief, it was felt that a simple open map driving game would easily fulfil all minimum requirements. In the interest of keeping vehicle models simple, the concept of ‘hover-tanks’ was suggested, as hover-tank models don’t need any moving parts to float over the map.</w:t>
      </w:r>
    </w:p>
    <w:p w14:paraId="3DA45225" w14:textId="77777777" w:rsidR="0014302F" w:rsidRDefault="0014302F" w:rsidP="0014302F">
      <w:pPr>
        <w:pStyle w:val="Heading3"/>
      </w:pPr>
      <w:bookmarkStart w:id="28" w:name="_Toc496277318"/>
      <w:r>
        <w:t>Team Coordination</w:t>
      </w:r>
      <w:bookmarkEnd w:id="28"/>
    </w:p>
    <w:p w14:paraId="63F0271D" w14:textId="77777777" w:rsidR="0014302F" w:rsidRDefault="0014302F" w:rsidP="0014302F">
      <w:pPr>
        <w:jc w:val="both"/>
      </w:pPr>
      <w:r>
        <w:t>The Trello application had been introduced to us in a previous unit and had proven a useful tool for organising a project, so we opted to use it for this assessment (Trello, 2017). The board was divided into ‘TODO’, ‘In progress’, and ‘Done’ lists, with tasks moving from list to list as appropriate. Additional lists held miscellaneous information, such as contact details (appendix A).</w:t>
      </w:r>
    </w:p>
    <w:p w14:paraId="0F195CEE" w14:textId="77777777" w:rsidR="0014302F" w:rsidRDefault="0014302F" w:rsidP="0014302F">
      <w:pPr>
        <w:pStyle w:val="Heading3"/>
      </w:pPr>
      <w:bookmarkStart w:id="29" w:name="_Toc496277319"/>
      <w:r>
        <w:t>Version Control</w:t>
      </w:r>
      <w:bookmarkEnd w:id="29"/>
    </w:p>
    <w:p w14:paraId="5B0EBE52" w14:textId="77777777" w:rsidR="0014302F" w:rsidRDefault="0014302F" w:rsidP="0014302F">
      <w:pPr>
        <w:jc w:val="both"/>
      </w:pPr>
      <w:r>
        <w:t>GitHub version control was considered for centralising our documents, but it was felt would be simpler and more convenient to use Google Docs for non-code documents (Google).</w:t>
      </w:r>
    </w:p>
    <w:p w14:paraId="5FA841E7" w14:textId="77777777" w:rsidR="0014302F" w:rsidRDefault="0014302F" w:rsidP="0014302F">
      <w:pPr>
        <w:pStyle w:val="Heading3"/>
      </w:pPr>
      <w:bookmarkStart w:id="30" w:name="_Toc496277320"/>
      <w:r>
        <w:t>Game Definition</w:t>
      </w:r>
      <w:bookmarkEnd w:id="30"/>
    </w:p>
    <w:p w14:paraId="54F52D42" w14:textId="77777777" w:rsidR="0014302F" w:rsidRPr="00DF2F28" w:rsidRDefault="0014302F" w:rsidP="0014302F">
      <w:pPr>
        <w:jc w:val="both"/>
      </w:pPr>
      <w:r w:rsidRPr="00DF2F28">
        <w:t xml:space="preserve">The concept was </w:t>
      </w:r>
      <w:r>
        <w:t>refined further in a ‘Game Definition’ document (appendix B), which included a table of assessment requirements and justifications. This ensured that all minimum requirements would be met and highlighted additional features that might earn extra credit.</w:t>
      </w:r>
    </w:p>
    <w:p w14:paraId="5CD61DDB" w14:textId="77777777" w:rsidR="0014302F" w:rsidRDefault="0014302F" w:rsidP="0014302F">
      <w:pPr>
        <w:jc w:val="both"/>
      </w:pPr>
      <w:r>
        <w:t>Some concept s</w:t>
      </w:r>
      <w:r w:rsidRPr="00DF2F28">
        <w:t>ketches</w:t>
      </w:r>
      <w:r>
        <w:t xml:space="preserve"> were drawn to aid visualisation of the game (appendix A).</w:t>
      </w:r>
    </w:p>
    <w:p w14:paraId="1D445572" w14:textId="77777777" w:rsidR="0014302F" w:rsidRDefault="0014302F" w:rsidP="0014302F">
      <w:pPr>
        <w:jc w:val="both"/>
      </w:pPr>
      <w:r>
        <w:t>A concept map covering the basic assessment requirements was created, and then modified according to the game definition.</w:t>
      </w:r>
    </w:p>
    <w:p w14:paraId="618EA5B1" w14:textId="77777777" w:rsidR="0014302F" w:rsidRDefault="0014302F" w:rsidP="0014302F">
      <w:pPr>
        <w:jc w:val="both"/>
      </w:pPr>
      <w:r>
        <w:t>A high-level class diagram was also drawn up.</w:t>
      </w:r>
    </w:p>
    <w:p w14:paraId="387768BE" w14:textId="77777777" w:rsidR="0014302F" w:rsidRPr="00DF2F28" w:rsidRDefault="0014302F" w:rsidP="0014302F">
      <w:pPr>
        <w:jc w:val="both"/>
      </w:pPr>
      <w:r>
        <w:t>These sketches, maps, and diagrams helped to further refine the game definition.</w:t>
      </w:r>
    </w:p>
    <w:p w14:paraId="57FA1B03" w14:textId="77777777" w:rsidR="0014302F" w:rsidRDefault="0014302F" w:rsidP="0014302F">
      <w:pPr>
        <w:pStyle w:val="Heading2"/>
      </w:pPr>
      <w:bookmarkStart w:id="31" w:name="_Toc496277321"/>
      <w:r>
        <w:t>Planning</w:t>
      </w:r>
      <w:bookmarkEnd w:id="31"/>
    </w:p>
    <w:p w14:paraId="30EB21B3" w14:textId="77777777" w:rsidR="0014302F" w:rsidRDefault="0014302F" w:rsidP="0014302F">
      <w:r>
        <w:t>The Engineering Software Systems (ESS) unit provided us with some direction to help plan and push the project onwards.</w:t>
      </w:r>
    </w:p>
    <w:p w14:paraId="4778A12D" w14:textId="77777777" w:rsidR="0014302F" w:rsidRDefault="0014302F" w:rsidP="0014302F">
      <w:pPr>
        <w:pStyle w:val="Heading3"/>
      </w:pPr>
      <w:bookmarkStart w:id="32" w:name="_Toc496277322"/>
      <w:r>
        <w:t>Work Breakdown Structure (WBS)</w:t>
      </w:r>
      <w:bookmarkEnd w:id="32"/>
    </w:p>
    <w:p w14:paraId="79CC0A52" w14:textId="77777777" w:rsidR="0014302F" w:rsidRDefault="0014302F" w:rsidP="0014302F">
      <w:r>
        <w:t>The project was broken down into six phases of development: Inception, Planning, Analysis, Design, Implementation, and testing. These were recorded on a WBS dictionary table (appendix A), as demonstrated by M. Piscopo (2017). Each phase was populated with tasks as suggested by the ESS unit. The table was updated throughout the planning and analysis phases.</w:t>
      </w:r>
    </w:p>
    <w:p w14:paraId="23B4D6DD" w14:textId="77777777" w:rsidR="0014302F" w:rsidRDefault="0014302F" w:rsidP="0014302F">
      <w:pPr>
        <w:pStyle w:val="Heading3"/>
      </w:pPr>
      <w:bookmarkStart w:id="33" w:name="_Toc496277323"/>
      <w:r>
        <w:t>Software Development Methodology (SDM)</w:t>
      </w:r>
      <w:bookmarkEnd w:id="33"/>
    </w:p>
    <w:p w14:paraId="6BA3A57D" w14:textId="77777777" w:rsidR="0014302F" w:rsidRPr="009C078A" w:rsidRDefault="0014302F" w:rsidP="0014302F">
      <w:r>
        <w:t>A brief discussion about choices of SDM led us to agree that an iterative approach (Agile) would suit development of our project better than the waterfall model, as the game could be built in layers, starting with a basic framework and adding to it for each iteration.</w:t>
      </w:r>
    </w:p>
    <w:p w14:paraId="00109803" w14:textId="77777777" w:rsidR="0014302F" w:rsidRDefault="0014302F" w:rsidP="0014302F">
      <w:pPr>
        <w:pStyle w:val="Heading2"/>
      </w:pPr>
      <w:bookmarkStart w:id="34" w:name="_Toc496277324"/>
      <w:r>
        <w:t>Analysis</w:t>
      </w:r>
      <w:bookmarkEnd w:id="34"/>
    </w:p>
    <w:p w14:paraId="17A45846" w14:textId="77777777" w:rsidR="0014302F" w:rsidRDefault="0014302F" w:rsidP="0014302F">
      <w:r>
        <w:t>With a reasonably solid game definition in place, we set about attempting to break the project into smaller tasks. This was accomplished mostly through analysis of the concept map and game definition, and task were added to the design phase section of the WBS.</w:t>
      </w:r>
    </w:p>
    <w:p w14:paraId="16DB3D37" w14:textId="77777777" w:rsidR="0014302F" w:rsidRDefault="0014302F" w:rsidP="0014302F">
      <w:pPr>
        <w:pStyle w:val="Heading3"/>
      </w:pPr>
      <w:bookmarkStart w:id="35" w:name="_Toc496277325"/>
      <w:r>
        <w:t>Task Allocation</w:t>
      </w:r>
      <w:bookmarkEnd w:id="35"/>
    </w:p>
    <w:p w14:paraId="73C8288F" w14:textId="77777777" w:rsidR="0014302F" w:rsidRDefault="0014302F" w:rsidP="0014302F">
      <w:r>
        <w:t>After a brief discussion, it was clear that James had a preference for the game mechanics, while I had already worked on the core framework on previous projects. Allocation of task was a simple division between game mechanics and everything else. On the WBS this divided into an approximately equal number of tasks each, and the division kept most connected systems together.</w:t>
      </w:r>
    </w:p>
    <w:p w14:paraId="60C8EBD4" w14:textId="77777777" w:rsidR="0014302F" w:rsidRDefault="0014302F" w:rsidP="0014302F">
      <w:pPr>
        <w:pStyle w:val="Heading2"/>
      </w:pPr>
      <w:bookmarkStart w:id="36" w:name="_Toc496277326"/>
      <w:r>
        <w:t>Design</w:t>
      </w:r>
      <w:bookmarkEnd w:id="36"/>
    </w:p>
    <w:p w14:paraId="170C11CA" w14:textId="77777777" w:rsidR="0014302F" w:rsidRPr="004B0182" w:rsidRDefault="0014302F" w:rsidP="0014302F">
      <w:r>
        <w:lastRenderedPageBreak/>
        <w:t>With tasks assigned, we each set about the design process. My assigned tasks began with a class relationship diagram, showing how the framework and core components fitted together. These were designed with reusability in mind, intended to be useful as a generic base for applications to build on. Refer to appendix D for supporting material for these design tasks.</w:t>
      </w:r>
    </w:p>
    <w:p w14:paraId="451329D4" w14:textId="77777777" w:rsidR="0014302F" w:rsidRDefault="0014302F" w:rsidP="0014302F">
      <w:pPr>
        <w:pStyle w:val="Heading3"/>
      </w:pPr>
      <w:bookmarkStart w:id="37" w:name="_Toc496277327"/>
      <w:r>
        <w:t>Framework</w:t>
      </w:r>
      <w:bookmarkEnd w:id="37"/>
    </w:p>
    <w:p w14:paraId="0B3893BE" w14:textId="77777777" w:rsidR="0014302F" w:rsidRPr="00B06865" w:rsidRDefault="0014302F" w:rsidP="0014302F">
      <w:r w:rsidRPr="00B06865">
        <w:t>The Windows</w:t>
      </w:r>
      <w:r>
        <w:t xml:space="preserve"> </w:t>
      </w:r>
      <w:r w:rsidRPr="00B06865">
        <w:t>Application and D3D</w:t>
      </w:r>
      <w:r>
        <w:t xml:space="preserve"> </w:t>
      </w:r>
      <w:r w:rsidRPr="00B06865">
        <w:t>Application classes encapsulate Windows and Direct3D specific functionality respectively, thereby decoupling game code from the complexity of the underlying code, and separating Windows code from DirectX.</w:t>
      </w:r>
      <w:r>
        <w:br/>
      </w:r>
      <w:r w:rsidRPr="00B06865">
        <w:t>This allows the Windows</w:t>
      </w:r>
      <w:r>
        <w:t xml:space="preserve"> </w:t>
      </w:r>
      <w:r w:rsidRPr="00B06865">
        <w:t xml:space="preserve">Application class to be reused, as it is designed to be used as a base class for wrapper classes using different APIs, such as DirectX, Vulkan, SDL, or </w:t>
      </w:r>
      <w:r>
        <w:t xml:space="preserve">just as it is, </w:t>
      </w:r>
      <w:r w:rsidRPr="00B06865">
        <w:t>plain Win32.</w:t>
      </w:r>
    </w:p>
    <w:p w14:paraId="14889ED1" w14:textId="77777777" w:rsidR="0014302F" w:rsidRDefault="0014302F" w:rsidP="0014302F">
      <w:pPr>
        <w:pStyle w:val="Heading3"/>
      </w:pPr>
      <w:bookmarkStart w:id="38" w:name="_Toc496277328"/>
      <w:r>
        <w:t>Input Manager</w:t>
      </w:r>
      <w:bookmarkEnd w:id="38"/>
    </w:p>
    <w:p w14:paraId="584173A4" w14:textId="77777777" w:rsidR="0014302F" w:rsidRPr="000A0333" w:rsidRDefault="0014302F" w:rsidP="0014302F">
      <w:r w:rsidRPr="000A0333">
        <w:t>The Input</w:t>
      </w:r>
      <w:r>
        <w:t xml:space="preserve"> </w:t>
      </w:r>
      <w:r w:rsidRPr="000A0333">
        <w:t xml:space="preserve">Manager class records user input sent from the Windows message handler via the </w:t>
      </w:r>
      <w:r w:rsidRPr="00E73912">
        <w:rPr>
          <w:rStyle w:val="InlineCodeChar"/>
        </w:rPr>
        <w:t>ProcessMessage</w:t>
      </w:r>
      <w:r>
        <w:rPr>
          <w:rStyle w:val="InlineCodeChar"/>
        </w:rPr>
        <w:t>()</w:t>
      </w:r>
      <w:r w:rsidRPr="000A0333">
        <w:t xml:space="preserve"> method.</w:t>
      </w:r>
      <w:r w:rsidRPr="000A0333">
        <w:br/>
        <w:t xml:space="preserve">Only keys already present in the map container need be recorded, other key presses will be ignored. Keys can be added to the map by requesting the key status via the </w:t>
      </w:r>
      <w:r w:rsidRPr="00F31E8A">
        <w:rPr>
          <w:rStyle w:val="InlineCodeChar"/>
        </w:rPr>
        <w:t>IsKeyDown()</w:t>
      </w:r>
      <w:r w:rsidRPr="000A0333">
        <w:t xml:space="preserve"> method.</w:t>
      </w:r>
    </w:p>
    <w:p w14:paraId="61FE51DD" w14:textId="77777777" w:rsidR="0014302F" w:rsidRDefault="0014302F" w:rsidP="0014302F">
      <w:pPr>
        <w:pStyle w:val="Heading3"/>
      </w:pPr>
      <w:bookmarkStart w:id="39" w:name="_Toc496277329"/>
      <w:r>
        <w:t>Asset Manager</w:t>
      </w:r>
      <w:bookmarkEnd w:id="39"/>
    </w:p>
    <w:p w14:paraId="74976BB7" w14:textId="77777777" w:rsidR="0014302F" w:rsidRDefault="0014302F" w:rsidP="0014302F">
      <w:r>
        <w:t>The Asset Manager class handles the loading and unloading of assets. Each type of asset (images, fonts, sounds, videos, etc) has its own class, which are in turn derived from an abstract base Asset class. These assets classes can only be requested via a templatised method in the Asset Manager class. Successfully created assets are stored by the manager in a map container, where they can be retrieved or destroyed.</w:t>
      </w:r>
    </w:p>
    <w:p w14:paraId="700C42EA" w14:textId="77777777" w:rsidR="0014302F" w:rsidRDefault="0014302F" w:rsidP="0014302F">
      <w:r>
        <w:t>Asset data may be loaded and unloaded at any time, allowing memory to be freed without destroying the asset.</w:t>
      </w:r>
    </w:p>
    <w:p w14:paraId="216FF987" w14:textId="77777777" w:rsidR="0014302F" w:rsidRDefault="0014302F" w:rsidP="0014302F">
      <w:pPr>
        <w:pStyle w:val="Heading3"/>
      </w:pPr>
      <w:bookmarkStart w:id="40" w:name="_Toc496277330"/>
      <w:r>
        <w:t>Scene Manager</w:t>
      </w:r>
      <w:bookmarkEnd w:id="40"/>
    </w:p>
    <w:p w14:paraId="5FC486E2" w14:textId="77777777" w:rsidR="0014302F" w:rsidRPr="00CB7D60" w:rsidRDefault="0014302F" w:rsidP="0014302F">
      <w:r w:rsidRPr="00CB7D60">
        <w:t>The application will utilise a modified state pattern (</w:t>
      </w:r>
      <w:r>
        <w:t>Gamma et al, 1995</w:t>
      </w:r>
      <w:r w:rsidRPr="00CB7D60">
        <w:t xml:space="preserve">) to manage ‘scenes’, where each scene represents a </w:t>
      </w:r>
      <w:r w:rsidRPr="00CB7D60">
        <w:t>separate area of the application (intro screen, menu, a game level, etc).</w:t>
      </w:r>
    </w:p>
    <w:p w14:paraId="117779F3" w14:textId="77777777" w:rsidR="0014302F" w:rsidRPr="00CB7D60" w:rsidRDefault="0014302F" w:rsidP="0014302F">
      <w:r w:rsidRPr="00CB7D60">
        <w:t xml:space="preserve">The </w:t>
      </w:r>
      <w:r w:rsidRPr="00CB7D60">
        <w:rPr>
          <w:rStyle w:val="InlineCodeChar"/>
        </w:rPr>
        <w:t>SceneManager</w:t>
      </w:r>
      <w:r w:rsidRPr="00CB7D60">
        <w:t xml:space="preserve"> class contains a collection of objects that extend the abstract </w:t>
      </w:r>
      <w:r w:rsidRPr="00CB7D60">
        <w:rPr>
          <w:rStyle w:val="InlineCodeChar"/>
        </w:rPr>
        <w:t>Scene</w:t>
      </w:r>
      <w:r w:rsidRPr="00CB7D60">
        <w:t xml:space="preserve"> base class, which are updated each frame using the </w:t>
      </w:r>
      <w:r w:rsidRPr="00CB7D60">
        <w:rPr>
          <w:rStyle w:val="InlineCodeChar"/>
        </w:rPr>
        <w:t>SceneManager</w:t>
      </w:r>
      <w:r w:rsidRPr="00CB7D60">
        <w:t xml:space="preserve"> </w:t>
      </w:r>
      <w:r w:rsidRPr="00CB7D60">
        <w:rPr>
          <w:rStyle w:val="InlineCodeChar"/>
        </w:rPr>
        <w:t>Update()</w:t>
      </w:r>
      <w:r w:rsidRPr="00CB7D60">
        <w:t xml:space="preserve"> method.</w:t>
      </w:r>
    </w:p>
    <w:p w14:paraId="2F8E1DB2" w14:textId="77777777" w:rsidR="0014302F" w:rsidRPr="00CB7D60" w:rsidRDefault="0014302F" w:rsidP="0014302F">
      <w:r w:rsidRPr="00CB7D60">
        <w:t xml:space="preserve">The </w:t>
      </w:r>
      <w:r w:rsidRPr="00CB7D60">
        <w:rPr>
          <w:rStyle w:val="InlineCodeChar"/>
        </w:rPr>
        <w:t>Update()</w:t>
      </w:r>
      <w:r w:rsidRPr="00CB7D60">
        <w:t xml:space="preserve"> method returns true if there is at least one </w:t>
      </w:r>
      <w:r w:rsidRPr="00CB7D60">
        <w:rPr>
          <w:rStyle w:val="InlineCodeChar"/>
        </w:rPr>
        <w:t>Scene</w:t>
      </w:r>
      <w:r w:rsidRPr="00CB7D60">
        <w:t xml:space="preserve"> present, otherwise it returns false, giving a convenient way for the main loop to detect when to quit the application.</w:t>
      </w:r>
    </w:p>
    <w:p w14:paraId="7A15F4E6" w14:textId="77777777" w:rsidR="0014302F" w:rsidRPr="00CB7D60" w:rsidRDefault="0014302F" w:rsidP="0014302F">
      <w:r w:rsidRPr="00CB7D60">
        <w:t xml:space="preserve">All </w:t>
      </w:r>
      <w:r w:rsidRPr="00CB7D60">
        <w:rPr>
          <w:rStyle w:val="InlineCodeChar"/>
        </w:rPr>
        <w:t>Scenes</w:t>
      </w:r>
      <w:r w:rsidRPr="00CB7D60">
        <w:t xml:space="preserve"> are updated, from oldest to newest, allowing for paused </w:t>
      </w:r>
      <w:r w:rsidRPr="00CB7D60">
        <w:rPr>
          <w:rStyle w:val="InlineCodeChar"/>
        </w:rPr>
        <w:t>Scenes</w:t>
      </w:r>
      <w:r w:rsidRPr="00CB7D60">
        <w:t xml:space="preserve"> to continue animating, or to display a spoiler.</w:t>
      </w:r>
    </w:p>
    <w:p w14:paraId="37612772" w14:textId="77777777" w:rsidR="0014302F" w:rsidRPr="00CB7D60" w:rsidRDefault="0014302F" w:rsidP="0014302F">
      <w:r w:rsidRPr="00CB7D60">
        <w:t xml:space="preserve">The </w:t>
      </w:r>
      <w:r w:rsidRPr="00CB7D60">
        <w:rPr>
          <w:rStyle w:val="InlineCodeChar"/>
        </w:rPr>
        <w:t>AddScene()</w:t>
      </w:r>
      <w:r w:rsidRPr="00CB7D60">
        <w:t xml:space="preserve"> method adds a new </w:t>
      </w:r>
      <w:r w:rsidRPr="00CB7D60">
        <w:rPr>
          <w:rStyle w:val="InlineCodeChar"/>
        </w:rPr>
        <w:t>Scene</w:t>
      </w:r>
      <w:r w:rsidRPr="00CB7D60">
        <w:t xml:space="preserve"> as the current </w:t>
      </w:r>
      <w:r w:rsidRPr="00CB7D60">
        <w:rPr>
          <w:rStyle w:val="InlineCodeChar"/>
        </w:rPr>
        <w:t>scene</w:t>
      </w:r>
      <w:r w:rsidRPr="00CB7D60">
        <w:t xml:space="preserve">, pausing the previous </w:t>
      </w:r>
      <w:r w:rsidRPr="00CB7D60">
        <w:rPr>
          <w:rStyle w:val="InlineCodeChar"/>
        </w:rPr>
        <w:t>Scene</w:t>
      </w:r>
      <w:r w:rsidRPr="00CB7D60">
        <w:t xml:space="preserve"> (if present).</w:t>
      </w:r>
    </w:p>
    <w:p w14:paraId="25331F0D" w14:textId="77777777" w:rsidR="0014302F" w:rsidRPr="00CB7D60" w:rsidRDefault="0014302F" w:rsidP="0014302F">
      <w:r w:rsidRPr="00CB7D60">
        <w:t xml:space="preserve">The </w:t>
      </w:r>
      <w:r w:rsidRPr="00CB7D60">
        <w:rPr>
          <w:rStyle w:val="InlineCodeChar"/>
        </w:rPr>
        <w:t>ChangeScene()</w:t>
      </w:r>
      <w:r w:rsidRPr="00CB7D60">
        <w:t xml:space="preserve"> method adds a new </w:t>
      </w:r>
      <w:r w:rsidRPr="00CB7D60">
        <w:rPr>
          <w:rStyle w:val="InlineCodeChar"/>
        </w:rPr>
        <w:t>Scene</w:t>
      </w:r>
      <w:r w:rsidRPr="00CB7D60">
        <w:t xml:space="preserve"> as the current </w:t>
      </w:r>
      <w:r w:rsidRPr="00CB7D60">
        <w:rPr>
          <w:rStyle w:val="InlineCodeChar"/>
        </w:rPr>
        <w:t>scene</w:t>
      </w:r>
      <w:r w:rsidRPr="00CB7D60">
        <w:t xml:space="preserve"> and removes the previous </w:t>
      </w:r>
      <w:r w:rsidRPr="00CB7D60">
        <w:rPr>
          <w:rStyle w:val="InlineCodeChar"/>
        </w:rPr>
        <w:t>Scene</w:t>
      </w:r>
      <w:r w:rsidRPr="00CB7D60">
        <w:t xml:space="preserve"> (if present). </w:t>
      </w:r>
    </w:p>
    <w:p w14:paraId="353AF902" w14:textId="77777777" w:rsidR="0014302F" w:rsidRPr="00CB7D60" w:rsidRDefault="0014302F" w:rsidP="0014302F">
      <w:r w:rsidRPr="00CB7D60">
        <w:t xml:space="preserve">Any time a </w:t>
      </w:r>
      <w:r w:rsidRPr="00CB7D60">
        <w:rPr>
          <w:rStyle w:val="InlineCodeChar"/>
        </w:rPr>
        <w:t>Scene</w:t>
      </w:r>
      <w:r w:rsidRPr="00CB7D60">
        <w:t xml:space="preserve"> is added, the </w:t>
      </w:r>
      <w:r w:rsidRPr="00CB7D60">
        <w:rPr>
          <w:rStyle w:val="InlineCodeChar"/>
        </w:rPr>
        <w:t>SceneManager</w:t>
      </w:r>
      <w:r w:rsidRPr="00CB7D60">
        <w:t xml:space="preserve"> will call its </w:t>
      </w:r>
      <w:r w:rsidRPr="00CB7D60">
        <w:rPr>
          <w:rStyle w:val="InlineCodeChar"/>
        </w:rPr>
        <w:t>OnStart()</w:t>
      </w:r>
      <w:r w:rsidRPr="00CB7D60">
        <w:t xml:space="preserve"> method.</w:t>
      </w:r>
      <w:r w:rsidRPr="00CB7D60">
        <w:br/>
        <w:t xml:space="preserve">Any time a </w:t>
      </w:r>
      <w:r w:rsidRPr="00CB7D60">
        <w:rPr>
          <w:rStyle w:val="InlineCodeChar"/>
        </w:rPr>
        <w:t>Scene</w:t>
      </w:r>
      <w:r w:rsidRPr="00CB7D60">
        <w:t xml:space="preserve"> is removed, the </w:t>
      </w:r>
      <w:r w:rsidRPr="00CB7D60">
        <w:rPr>
          <w:rStyle w:val="InlineCodeChar"/>
        </w:rPr>
        <w:t>SceneManager</w:t>
      </w:r>
      <w:r w:rsidRPr="00CB7D60">
        <w:t xml:space="preserve"> will call its </w:t>
      </w:r>
      <w:r w:rsidRPr="00CB7D60">
        <w:rPr>
          <w:rStyle w:val="InlineCodeChar"/>
        </w:rPr>
        <w:t>OnExit()</w:t>
      </w:r>
      <w:r w:rsidRPr="00CB7D60">
        <w:t xml:space="preserve"> method, and </w:t>
      </w:r>
      <w:r w:rsidRPr="00CB7D60">
        <w:rPr>
          <w:rStyle w:val="InlineCodeChar"/>
        </w:rPr>
        <w:t>Resume()</w:t>
      </w:r>
      <w:r w:rsidRPr="00CB7D60">
        <w:t xml:space="preserve"> the previous </w:t>
      </w:r>
      <w:r w:rsidRPr="00CB7D60">
        <w:rPr>
          <w:rStyle w:val="InlineCodeChar"/>
        </w:rPr>
        <w:t>State</w:t>
      </w:r>
      <w:r w:rsidRPr="00CB7D60">
        <w:t xml:space="preserve"> (if present).</w:t>
      </w:r>
    </w:p>
    <w:p w14:paraId="326F9FEA" w14:textId="77777777" w:rsidR="0014302F" w:rsidRDefault="0014302F" w:rsidP="0014302F">
      <w:pPr>
        <w:pStyle w:val="Heading3"/>
      </w:pPr>
      <w:bookmarkStart w:id="41" w:name="_Toc496277331"/>
      <w:r>
        <w:t>Menus</w:t>
      </w:r>
      <w:bookmarkEnd w:id="41"/>
    </w:p>
    <w:p w14:paraId="7F5693D8" w14:textId="77777777" w:rsidR="0014302F" w:rsidRDefault="0014302F" w:rsidP="0014302F">
      <w:r>
        <w:t>The Menu class is generic, allowing it to be reused for many purposes. In this case we have three menus: The front-end menu, an options menu, and an in-game menu.</w:t>
      </w:r>
    </w:p>
    <w:p w14:paraId="3772BC61" w14:textId="77777777" w:rsidR="0014302F" w:rsidRPr="00B63FD6" w:rsidRDefault="0014302F" w:rsidP="0014302F">
      <w:r>
        <w:t>Once instantiated, a Menu must be initialised with its location and size (Rectangle), a background texture, button size, a sprite sheet with three button images for on/off/hover states, and text to display on the buttons.</w:t>
      </w:r>
    </w:p>
    <w:p w14:paraId="47B1B944" w14:textId="77777777" w:rsidR="0014302F" w:rsidRDefault="0014302F" w:rsidP="0014302F">
      <w:pPr>
        <w:pStyle w:val="Heading3"/>
      </w:pPr>
      <w:bookmarkStart w:id="42" w:name="_Toc496277332"/>
      <w:r>
        <w:t>Error Handling</w:t>
      </w:r>
      <w:bookmarkEnd w:id="42"/>
    </w:p>
    <w:p w14:paraId="081D525A" w14:textId="77777777" w:rsidR="0014302F" w:rsidRPr="00B63FD6" w:rsidRDefault="0014302F" w:rsidP="0014302F">
      <w:r w:rsidRPr="00CB7D60">
        <w:t xml:space="preserve">This application will throw exceptions </w:t>
      </w:r>
      <w:r>
        <w:t>(</w:t>
      </w:r>
      <w:r w:rsidRPr="008304EA">
        <w:rPr>
          <w:rStyle w:val="InlineCodeChar"/>
        </w:rPr>
        <w:t>std::runtime_error</w:t>
      </w:r>
      <w:r>
        <w:t xml:space="preserve">) </w:t>
      </w:r>
      <w:r w:rsidRPr="00CB7D60">
        <w:t xml:space="preserve">as they provide good feedback for debugging, allow for graceful exits, and they make the code relatively tidy. Consequently, most functions and methods have a </w:t>
      </w:r>
      <w:r w:rsidRPr="00CB7D60">
        <w:rPr>
          <w:rStyle w:val="InlineCodeChar"/>
        </w:rPr>
        <w:t>void</w:t>
      </w:r>
      <w:r w:rsidRPr="00CB7D60">
        <w:t xml:space="preserve"> return type.</w:t>
      </w:r>
    </w:p>
    <w:p w14:paraId="67ED08B4" w14:textId="77777777" w:rsidR="0014302F" w:rsidRPr="00DF2F28" w:rsidRDefault="0014302F" w:rsidP="0014302F">
      <w:pPr>
        <w:pStyle w:val="Heading2"/>
        <w:rPr>
          <w:lang w:val="en-GB"/>
        </w:rPr>
      </w:pPr>
      <w:bookmarkStart w:id="43" w:name="_Toc496277333"/>
      <w:r w:rsidRPr="00DF2F28">
        <w:rPr>
          <w:lang w:val="en-GB"/>
        </w:rPr>
        <w:lastRenderedPageBreak/>
        <w:t>Reflection</w:t>
      </w:r>
      <w:bookmarkEnd w:id="43"/>
    </w:p>
    <w:p w14:paraId="0B73E292" w14:textId="77777777" w:rsidR="0014302F" w:rsidRDefault="0014302F" w:rsidP="0014302F">
      <w:r>
        <w:t>Most of the design work I have done for this project has been to reuse code and techniques used in previous assessments and personal projects, so new design work has been minimal.</w:t>
      </w:r>
    </w:p>
    <w:p w14:paraId="77C7B435" w14:textId="77777777" w:rsidR="0014302F" w:rsidRDefault="0014302F" w:rsidP="0014302F">
      <w:r>
        <w:t>I found many of the software engineering diagrams to be confusing and unhelpful, particularly when using existing concepts instead of designing from scratch.</w:t>
      </w:r>
    </w:p>
    <w:p w14:paraId="435945CC" w14:textId="77777777" w:rsidR="0014302F" w:rsidRDefault="0014302F" w:rsidP="0014302F">
      <w:r>
        <w:t>The concept map proved to be useful: its visual representation and expansive nature make the project details more obvious, allowing design gaps to be filled. A good concept map quite easily translates into a class relationship diagram, and from there into more detailed individual class diagrams.</w:t>
      </w:r>
    </w:p>
    <w:p w14:paraId="52D7765B" w14:textId="77777777" w:rsidR="0014302F" w:rsidRDefault="0014302F" w:rsidP="0014302F">
      <w:r>
        <w:t>Time management was once again an issue, with a few holes in the design and an incomplete report resulting from leaving things till the last minute.</w:t>
      </w:r>
    </w:p>
    <w:p w14:paraId="2EE45355" w14:textId="77777777" w:rsidR="0014302F" w:rsidRDefault="0014302F" w:rsidP="0014302F">
      <w:r>
        <w:t>The Trello application has obvious benefits and useful features that largely went unused or were abandoned when time became short.</w:t>
      </w:r>
    </w:p>
    <w:p w14:paraId="085DA84B" w14:textId="77777777" w:rsidR="0014302F" w:rsidRDefault="0014302F" w:rsidP="0014302F">
      <w:pPr>
        <w:pStyle w:val="Heading3"/>
      </w:pPr>
      <w:bookmarkStart w:id="44" w:name="_Toc496277334"/>
      <w:r>
        <w:t>Conclusion</w:t>
      </w:r>
      <w:bookmarkEnd w:id="44"/>
    </w:p>
    <w:p w14:paraId="0C0DF282" w14:textId="77777777" w:rsidR="008149DF" w:rsidRDefault="0014302F" w:rsidP="008149DF">
      <w:pPr>
        <w:sectPr w:rsidR="008149DF" w:rsidSect="00B363D3">
          <w:type w:val="continuous"/>
          <w:pgSz w:w="11909" w:h="16834" w:code="9"/>
          <w:pgMar w:top="720" w:right="720" w:bottom="720" w:left="720" w:header="283" w:footer="283" w:gutter="0"/>
          <w:cols w:num="2" w:space="720"/>
          <w:docGrid w:linePitch="326"/>
        </w:sectPr>
      </w:pPr>
      <w:r>
        <w:t>Better time management will improve results. Given a preference for iterative development methodologies, I will attempt to employ Agile techniques to future projects. Making full use of tools such as Trello and Microsoft Project may help with this.</w:t>
      </w:r>
    </w:p>
    <w:p w14:paraId="0E1D0D9E" w14:textId="77777777" w:rsidR="001709D2" w:rsidRDefault="001709D2" w:rsidP="001709D2">
      <w:pPr>
        <w:pStyle w:val="Heading1"/>
      </w:pPr>
      <w:bookmarkStart w:id="45" w:name="_Toc496277335"/>
      <w:r w:rsidRPr="001F096A">
        <w:lastRenderedPageBreak/>
        <w:t>Appendix</w:t>
      </w:r>
      <w:r>
        <w:t xml:space="preserve"> A</w:t>
      </w:r>
      <w:r w:rsidRPr="001F096A">
        <w:t xml:space="preserve">: </w:t>
      </w:r>
      <w:r>
        <w:t>Supporting Material</w:t>
      </w:r>
      <w:bookmarkEnd w:id="45"/>
    </w:p>
    <w:p w14:paraId="0BA01635" w14:textId="77777777" w:rsidR="00507B31" w:rsidRPr="00507B31" w:rsidRDefault="00507B31" w:rsidP="00507B31">
      <w:pPr>
        <w:rPr>
          <w:lang w:val="en-US"/>
        </w:rPr>
      </w:pPr>
      <w:r>
        <w:rPr>
          <w:lang w:val="en-US"/>
        </w:rPr>
        <w:t>This appendix consists of notes, images, diagrams, and other artefacts produced during for the CGP600 AE1 assignment. All work listed here is a joint effort, except where noted.</w:t>
      </w:r>
    </w:p>
    <w:p w14:paraId="17809E63" w14:textId="77777777" w:rsidR="00B76BFB" w:rsidRDefault="00B76BFB" w:rsidP="00B76BFB">
      <w:pPr>
        <w:pStyle w:val="Heading2"/>
      </w:pPr>
      <w:bookmarkStart w:id="46" w:name="_Toc496277336"/>
      <w:r>
        <w:t>Project Inception</w:t>
      </w:r>
      <w:r w:rsidR="00A66F2E">
        <w:t xml:space="preserve"> (WBS 1.1)</w:t>
      </w:r>
      <w:bookmarkEnd w:id="46"/>
    </w:p>
    <w:p w14:paraId="3C48F91B" w14:textId="77777777" w:rsidR="00A66F2E" w:rsidRDefault="00A66F2E" w:rsidP="00A66F2E">
      <w:pPr>
        <w:pStyle w:val="Heading3"/>
        <w:rPr>
          <w:lang w:val="en-US"/>
        </w:rPr>
      </w:pPr>
      <w:bookmarkStart w:id="47" w:name="_Toc496277337"/>
      <w:r>
        <w:rPr>
          <w:lang w:val="en-US"/>
        </w:rPr>
        <w:t>Version control</w:t>
      </w:r>
      <w:bookmarkEnd w:id="47"/>
    </w:p>
    <w:p w14:paraId="5689630A" w14:textId="77777777" w:rsidR="00507B31" w:rsidRPr="00507B31" w:rsidRDefault="00507B31" w:rsidP="00507B31">
      <w:pPr>
        <w:rPr>
          <w:lang w:val="en-US"/>
        </w:rPr>
      </w:pPr>
      <w:r>
        <w:rPr>
          <w:lang w:val="en-US"/>
        </w:rPr>
        <w:t>To keep our work together, we opted to use Google Docs</w:t>
      </w:r>
      <w:r w:rsidR="00946585">
        <w:rPr>
          <w:lang w:val="en-US"/>
        </w:rPr>
        <w:t xml:space="preserve"> as this works well for sharing and working on live documents</w:t>
      </w:r>
      <w:r>
        <w:rPr>
          <w:lang w:val="en-US"/>
        </w:rPr>
        <w:t>.  For the second assignment we would use GitHub version control</w:t>
      </w:r>
      <w:r w:rsidR="00946585">
        <w:rPr>
          <w:lang w:val="en-US"/>
        </w:rPr>
        <w:t xml:space="preserve"> to manage code</w:t>
      </w:r>
      <w:r>
        <w:rPr>
          <w:lang w:val="en-US"/>
        </w:rPr>
        <w:t>.</w:t>
      </w:r>
    </w:p>
    <w:p w14:paraId="6FA9557D" w14:textId="77777777" w:rsidR="00A66F2E" w:rsidRDefault="00946585" w:rsidP="00A66F2E">
      <w:pPr>
        <w:pStyle w:val="Heading3"/>
        <w:rPr>
          <w:lang w:val="en-US"/>
        </w:rPr>
      </w:pPr>
      <w:bookmarkStart w:id="48" w:name="_Toc496277338"/>
      <w:r>
        <w:rPr>
          <w:lang w:val="en-US"/>
        </w:rPr>
        <w:t>Coordination and Team Info</w:t>
      </w:r>
      <w:bookmarkEnd w:id="48"/>
    </w:p>
    <w:p w14:paraId="4E419AF7" w14:textId="77777777" w:rsidR="00A66F2E" w:rsidRPr="00A66F2E" w:rsidRDefault="00507B31" w:rsidP="00A66F2E">
      <w:pPr>
        <w:rPr>
          <w:lang w:val="en-US"/>
        </w:rPr>
      </w:pPr>
      <w:r>
        <w:rPr>
          <w:lang w:val="en-US"/>
        </w:rPr>
        <w:t xml:space="preserve">To coordinate our team, we opted use </w:t>
      </w:r>
      <w:r w:rsidR="00946585">
        <w:rPr>
          <w:lang w:val="en-US"/>
        </w:rPr>
        <w:t xml:space="preserve">a </w:t>
      </w:r>
      <w:r>
        <w:rPr>
          <w:lang w:val="en-US"/>
        </w:rPr>
        <w:t>Trello</w:t>
      </w:r>
      <w:r w:rsidR="00946585">
        <w:rPr>
          <w:lang w:val="en-US"/>
        </w:rPr>
        <w:t xml:space="preserve"> board due to its useful features</w:t>
      </w:r>
      <w:r>
        <w:rPr>
          <w:lang w:val="en-US"/>
        </w:rPr>
        <w:t>.</w:t>
      </w:r>
      <w:r w:rsidR="00946585">
        <w:rPr>
          <w:lang w:val="en-US"/>
        </w:rPr>
        <w:t xml:space="preserve"> We kept contact details for team members here.</w:t>
      </w:r>
    </w:p>
    <w:p w14:paraId="45E2C7A1" w14:textId="77777777" w:rsidR="00DD3642" w:rsidRPr="00DD3642" w:rsidRDefault="00A66F2E" w:rsidP="00AF691C">
      <w:pPr>
        <w:rPr>
          <w:rFonts w:eastAsia="Times New Roman"/>
          <w:color w:val="7030A0"/>
          <w:sz w:val="28"/>
          <w:szCs w:val="32"/>
        </w:rPr>
      </w:pPr>
      <w:r>
        <w:rPr>
          <w:noProof/>
        </w:rPr>
        <w:drawing>
          <wp:inline distT="0" distB="0" distL="0" distR="0" wp14:anchorId="5E4F7A1D" wp14:editId="2A0CA5DE">
            <wp:extent cx="6705600" cy="3829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853" t="5216" r="24742" b="35498"/>
                    <a:stretch/>
                  </pic:blipFill>
                  <pic:spPr bwMode="auto">
                    <a:xfrm>
                      <a:off x="0" y="0"/>
                      <a:ext cx="6712851" cy="3833190"/>
                    </a:xfrm>
                    <a:prstGeom prst="rect">
                      <a:avLst/>
                    </a:prstGeom>
                    <a:ln>
                      <a:noFill/>
                    </a:ln>
                    <a:extLst>
                      <a:ext uri="{53640926-AAD7-44D8-BBD7-CCE9431645EC}">
                        <a14:shadowObscured xmlns:a14="http://schemas.microsoft.com/office/drawing/2010/main"/>
                      </a:ext>
                    </a:extLst>
                  </pic:spPr>
                </pic:pic>
              </a:graphicData>
            </a:graphic>
          </wp:inline>
        </w:drawing>
      </w:r>
      <w:r w:rsidR="00DD3642">
        <w:br w:type="page"/>
      </w:r>
    </w:p>
    <w:p w14:paraId="2811336C" w14:textId="77777777" w:rsidR="00946585" w:rsidRDefault="00946585" w:rsidP="00946585">
      <w:pPr>
        <w:pStyle w:val="Heading3"/>
      </w:pPr>
      <w:bookmarkStart w:id="49" w:name="_Toc496277339"/>
      <w:r>
        <w:lastRenderedPageBreak/>
        <w:t>Concept Sketches</w:t>
      </w:r>
      <w:r w:rsidR="00DD3642">
        <w:t xml:space="preserve"> (John McGrath)</w:t>
      </w:r>
      <w:bookmarkEnd w:id="49"/>
    </w:p>
    <w:tbl>
      <w:tblPr>
        <w:tblStyle w:val="TableGrid"/>
        <w:tblW w:w="0" w:type="auto"/>
        <w:tblLook w:val="04A0" w:firstRow="1" w:lastRow="0" w:firstColumn="1" w:lastColumn="0" w:noHBand="0" w:noVBand="1"/>
      </w:tblPr>
      <w:tblGrid>
        <w:gridCol w:w="10459"/>
      </w:tblGrid>
      <w:tr w:rsidR="00DD3642" w14:paraId="758223F5" w14:textId="77777777" w:rsidTr="00DD3642">
        <w:tc>
          <w:tcPr>
            <w:tcW w:w="10459" w:type="dxa"/>
          </w:tcPr>
          <w:p w14:paraId="36EE7819" w14:textId="77777777" w:rsidR="00DD3642" w:rsidRDefault="00DD3642" w:rsidP="00DD3642">
            <w:pPr>
              <w:jc w:val="center"/>
            </w:pPr>
            <w:r>
              <w:rPr>
                <w:noProof/>
              </w:rPr>
              <w:drawing>
                <wp:inline distT="0" distB="0" distL="0" distR="0" wp14:anchorId="42440EBD" wp14:editId="47F64160">
                  <wp:extent cx="5343525" cy="5343525"/>
                  <wp:effectExtent l="0" t="0" r="9525" b="9525"/>
                  <wp:docPr id="34" name="Picture 34" descr="C:\Users\drayc\AppData\Local\Microsoft\Windows\INetCache\Content.Word\concep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yc\AppData\Local\Microsoft\Windows\INetCache\Content.Word\concept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3525" cy="5343525"/>
                          </a:xfrm>
                          <a:prstGeom prst="rect">
                            <a:avLst/>
                          </a:prstGeom>
                          <a:noFill/>
                          <a:ln>
                            <a:noFill/>
                          </a:ln>
                        </pic:spPr>
                      </pic:pic>
                    </a:graphicData>
                  </a:graphic>
                </wp:inline>
              </w:drawing>
            </w:r>
          </w:p>
        </w:tc>
      </w:tr>
      <w:tr w:rsidR="00DD3642" w14:paraId="4DA9A329" w14:textId="77777777" w:rsidTr="00DD3642">
        <w:tc>
          <w:tcPr>
            <w:tcW w:w="10459" w:type="dxa"/>
          </w:tcPr>
          <w:p w14:paraId="1CAA55C8" w14:textId="77777777" w:rsidR="00DD3642" w:rsidRDefault="00DD3642" w:rsidP="00DD3642">
            <w:r>
              <w:rPr>
                <w:noProof/>
              </w:rPr>
              <w:drawing>
                <wp:inline distT="0" distB="0" distL="0" distR="0" wp14:anchorId="4D36DC1C" wp14:editId="4CA70F03">
                  <wp:extent cx="6638925" cy="2486025"/>
                  <wp:effectExtent l="0" t="0" r="9525" b="9525"/>
                  <wp:docPr id="36" name="Picture 36" descr="C:\Users\drayc\AppData\Local\Microsoft\Windows\INetCache\Content.Word\concep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ayc\AppData\Local\Microsoft\Windows\INetCache\Content.Word\concept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2486025"/>
                          </a:xfrm>
                          <a:prstGeom prst="rect">
                            <a:avLst/>
                          </a:prstGeom>
                          <a:noFill/>
                          <a:ln>
                            <a:noFill/>
                          </a:ln>
                        </pic:spPr>
                      </pic:pic>
                    </a:graphicData>
                  </a:graphic>
                </wp:inline>
              </w:drawing>
            </w:r>
          </w:p>
        </w:tc>
      </w:tr>
    </w:tbl>
    <w:p w14:paraId="7FE53CFF" w14:textId="77777777" w:rsidR="00DD3642" w:rsidRDefault="00DD3642">
      <w:pPr>
        <w:spacing w:after="0" w:line="240" w:lineRule="auto"/>
      </w:pPr>
      <w:r>
        <w:br w:type="page"/>
      </w:r>
    </w:p>
    <w:p w14:paraId="1862126D" w14:textId="77777777" w:rsidR="00DD3642" w:rsidRDefault="00DD3642" w:rsidP="00DD3642">
      <w:pPr>
        <w:pStyle w:val="Heading3"/>
      </w:pPr>
      <w:bookmarkStart w:id="50" w:name="_Toc496277340"/>
      <w:r>
        <w:lastRenderedPageBreak/>
        <w:t>Concept Map (John McGrath)</w:t>
      </w:r>
      <w:bookmarkEnd w:id="50"/>
    </w:p>
    <w:p w14:paraId="0569A8F5" w14:textId="77777777" w:rsidR="00DD3642" w:rsidRDefault="00DD3642" w:rsidP="00DD3642">
      <w:r>
        <w:rPr>
          <w:noProof/>
        </w:rPr>
        <w:drawing>
          <wp:inline distT="0" distB="0" distL="0" distR="0" wp14:anchorId="3FF7D50F" wp14:editId="21B57AAA">
            <wp:extent cx="8634413" cy="6689502"/>
            <wp:effectExtent l="953" t="0" r="0" b="0"/>
            <wp:docPr id="37" name="Picture 37" descr="C:\Users\drayc\AppData\Local\Microsoft\Windows\INetCache\Content.Word\CMap 01 - What is our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ayc\AppData\Local\Microsoft\Windows\INetCache\Content.Word\CMap 01 - What is our produc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8651756" cy="6702939"/>
                    </a:xfrm>
                    <a:prstGeom prst="rect">
                      <a:avLst/>
                    </a:prstGeom>
                    <a:noFill/>
                    <a:ln>
                      <a:noFill/>
                    </a:ln>
                  </pic:spPr>
                </pic:pic>
              </a:graphicData>
            </a:graphic>
          </wp:inline>
        </w:drawing>
      </w:r>
    </w:p>
    <w:p w14:paraId="41836BD0" w14:textId="77777777" w:rsidR="00DD3642" w:rsidRDefault="00DD3642">
      <w:pPr>
        <w:spacing w:after="0" w:line="240" w:lineRule="auto"/>
      </w:pPr>
      <w:r>
        <w:lastRenderedPageBreak/>
        <w:br w:type="page"/>
      </w:r>
    </w:p>
    <w:p w14:paraId="69CBD5DD" w14:textId="77777777" w:rsidR="00C55921" w:rsidRDefault="00C55921" w:rsidP="00C55921">
      <w:pPr>
        <w:pStyle w:val="Heading2"/>
      </w:pPr>
      <w:bookmarkStart w:id="51" w:name="_Toc496277341"/>
      <w:r>
        <w:lastRenderedPageBreak/>
        <w:t>Planning (WBS 1.2)</w:t>
      </w:r>
      <w:bookmarkEnd w:id="51"/>
    </w:p>
    <w:p w14:paraId="4BD86E2E" w14:textId="77777777" w:rsidR="00C55921" w:rsidRDefault="00C55921" w:rsidP="00C55921">
      <w:pPr>
        <w:rPr>
          <w:lang w:val="en-US"/>
        </w:rPr>
      </w:pPr>
      <w:r>
        <w:rPr>
          <w:lang w:val="en-US"/>
        </w:rPr>
        <w:t>WBS, SDM, Time, Requirements</w:t>
      </w:r>
    </w:p>
    <w:p w14:paraId="4907ADF5" w14:textId="77777777" w:rsidR="004E5B3D" w:rsidRDefault="004E5B3D" w:rsidP="004E5B3D">
      <w:pPr>
        <w:pStyle w:val="Heading3"/>
        <w:rPr>
          <w:lang w:val="en-US"/>
        </w:rPr>
      </w:pPr>
      <w:bookmarkStart w:id="52" w:name="_Toc496277342"/>
      <w:r>
        <w:rPr>
          <w:lang w:val="en-US"/>
        </w:rPr>
        <w:t>Work Breakdown Structure (John McGrath)</w:t>
      </w:r>
      <w:bookmarkEnd w:id="52"/>
    </w:p>
    <w:tbl>
      <w:tblPr>
        <w:tblStyle w:val="TableGrid"/>
        <w:tblW w:w="10485" w:type="dxa"/>
        <w:tblLook w:val="04A0" w:firstRow="1" w:lastRow="0" w:firstColumn="1" w:lastColumn="0" w:noHBand="0" w:noVBand="1"/>
      </w:tblPr>
      <w:tblGrid>
        <w:gridCol w:w="856"/>
        <w:gridCol w:w="1308"/>
        <w:gridCol w:w="2052"/>
        <w:gridCol w:w="6269"/>
      </w:tblGrid>
      <w:tr w:rsidR="004E5B3D" w14:paraId="43C4A7C6" w14:textId="77777777" w:rsidTr="008149DF">
        <w:tc>
          <w:tcPr>
            <w:tcW w:w="856" w:type="dxa"/>
            <w:shd w:val="clear" w:color="auto" w:fill="BFBFBF" w:themeFill="background1" w:themeFillShade="BF"/>
            <w:vAlign w:val="center"/>
          </w:tcPr>
          <w:p w14:paraId="46A96246" w14:textId="77777777" w:rsidR="004E5B3D" w:rsidRPr="000D351B" w:rsidRDefault="004E5B3D" w:rsidP="008149DF">
            <w:pPr>
              <w:rPr>
                <w:b/>
              </w:rPr>
            </w:pPr>
            <w:r w:rsidRPr="000D351B">
              <w:rPr>
                <w:b/>
              </w:rPr>
              <w:t>Level</w:t>
            </w:r>
          </w:p>
        </w:tc>
        <w:tc>
          <w:tcPr>
            <w:tcW w:w="1308" w:type="dxa"/>
            <w:shd w:val="clear" w:color="auto" w:fill="BFBFBF" w:themeFill="background1" w:themeFillShade="BF"/>
            <w:vAlign w:val="center"/>
          </w:tcPr>
          <w:p w14:paraId="6B2C0233" w14:textId="77777777" w:rsidR="004E5B3D" w:rsidRPr="000D351B" w:rsidRDefault="004E5B3D" w:rsidP="008149DF">
            <w:pPr>
              <w:rPr>
                <w:b/>
              </w:rPr>
            </w:pPr>
            <w:r w:rsidRPr="000D351B">
              <w:rPr>
                <w:b/>
              </w:rPr>
              <w:t>WBS Code</w:t>
            </w:r>
          </w:p>
        </w:tc>
        <w:tc>
          <w:tcPr>
            <w:tcW w:w="2052" w:type="dxa"/>
            <w:shd w:val="clear" w:color="auto" w:fill="BFBFBF" w:themeFill="background1" w:themeFillShade="BF"/>
            <w:vAlign w:val="center"/>
          </w:tcPr>
          <w:p w14:paraId="125D5884" w14:textId="77777777" w:rsidR="004E5B3D" w:rsidRPr="000D351B" w:rsidRDefault="004E5B3D" w:rsidP="008149DF">
            <w:pPr>
              <w:rPr>
                <w:b/>
              </w:rPr>
            </w:pPr>
            <w:r w:rsidRPr="000D351B">
              <w:rPr>
                <w:b/>
              </w:rPr>
              <w:t xml:space="preserve">WBS </w:t>
            </w:r>
            <w:r>
              <w:rPr>
                <w:b/>
              </w:rPr>
              <w:t>Label</w:t>
            </w:r>
          </w:p>
        </w:tc>
        <w:tc>
          <w:tcPr>
            <w:tcW w:w="6269" w:type="dxa"/>
            <w:shd w:val="clear" w:color="auto" w:fill="BFBFBF" w:themeFill="background1" w:themeFillShade="BF"/>
            <w:vAlign w:val="center"/>
          </w:tcPr>
          <w:p w14:paraId="22196857" w14:textId="77777777" w:rsidR="004E5B3D" w:rsidRPr="000D351B" w:rsidRDefault="004E5B3D" w:rsidP="008149DF">
            <w:pPr>
              <w:rPr>
                <w:b/>
              </w:rPr>
            </w:pPr>
            <w:r w:rsidRPr="000D351B">
              <w:rPr>
                <w:b/>
              </w:rPr>
              <w:t>Definition</w:t>
            </w:r>
          </w:p>
        </w:tc>
      </w:tr>
      <w:tr w:rsidR="004E5B3D" w14:paraId="263F9721" w14:textId="77777777" w:rsidTr="008149DF">
        <w:tc>
          <w:tcPr>
            <w:tcW w:w="856" w:type="dxa"/>
            <w:shd w:val="clear" w:color="auto" w:fill="9BB3E9" w:themeFill="accent6" w:themeFillTint="99"/>
            <w:vAlign w:val="center"/>
          </w:tcPr>
          <w:p w14:paraId="6A652C6C" w14:textId="77777777" w:rsidR="004E5B3D" w:rsidRDefault="004E5B3D" w:rsidP="008149DF">
            <w:pPr>
              <w:jc w:val="center"/>
            </w:pPr>
            <w:r>
              <w:t>1</w:t>
            </w:r>
          </w:p>
        </w:tc>
        <w:tc>
          <w:tcPr>
            <w:tcW w:w="1308" w:type="dxa"/>
            <w:shd w:val="clear" w:color="auto" w:fill="D9D9D9" w:themeFill="background1" w:themeFillShade="D9"/>
            <w:vAlign w:val="center"/>
          </w:tcPr>
          <w:p w14:paraId="46660EBD" w14:textId="77777777" w:rsidR="004E5B3D" w:rsidRDefault="004E5B3D" w:rsidP="008149DF">
            <w:r>
              <w:t>1.</w:t>
            </w:r>
          </w:p>
        </w:tc>
        <w:tc>
          <w:tcPr>
            <w:tcW w:w="2052" w:type="dxa"/>
            <w:shd w:val="clear" w:color="auto" w:fill="D9D9D9" w:themeFill="background1" w:themeFillShade="D9"/>
            <w:vAlign w:val="center"/>
          </w:tcPr>
          <w:p w14:paraId="54504AE4" w14:textId="77777777" w:rsidR="004E5B3D" w:rsidRDefault="004E5B3D" w:rsidP="008149DF">
            <w:r>
              <w:t>CGP600 3D Game</w:t>
            </w:r>
          </w:p>
        </w:tc>
        <w:tc>
          <w:tcPr>
            <w:tcW w:w="6269" w:type="dxa"/>
            <w:shd w:val="clear" w:color="auto" w:fill="D9D9D9" w:themeFill="background1" w:themeFillShade="D9"/>
            <w:vAlign w:val="center"/>
          </w:tcPr>
          <w:p w14:paraId="2755EBB0" w14:textId="77777777" w:rsidR="004E5B3D" w:rsidRDefault="004E5B3D" w:rsidP="008149DF">
            <w:r>
              <w:t>Work to Implement the 3D game for the Advanced Games Development assignment.</w:t>
            </w:r>
          </w:p>
        </w:tc>
      </w:tr>
      <w:tr w:rsidR="004E5B3D" w14:paraId="0E2D3330" w14:textId="77777777" w:rsidTr="008149DF">
        <w:tc>
          <w:tcPr>
            <w:tcW w:w="856" w:type="dxa"/>
            <w:shd w:val="clear" w:color="auto" w:fill="BCCCF0" w:themeFill="accent6" w:themeFillTint="66"/>
            <w:vAlign w:val="center"/>
          </w:tcPr>
          <w:p w14:paraId="70959ECF" w14:textId="77777777" w:rsidR="004E5B3D" w:rsidRDefault="004E5B3D" w:rsidP="008149DF">
            <w:pPr>
              <w:jc w:val="center"/>
            </w:pPr>
            <w:r>
              <w:t>2</w:t>
            </w:r>
          </w:p>
        </w:tc>
        <w:tc>
          <w:tcPr>
            <w:tcW w:w="1308" w:type="dxa"/>
            <w:shd w:val="clear" w:color="auto" w:fill="F2F2F2" w:themeFill="background1" w:themeFillShade="F2"/>
            <w:vAlign w:val="center"/>
          </w:tcPr>
          <w:p w14:paraId="36FA5287" w14:textId="77777777" w:rsidR="004E5B3D" w:rsidRDefault="004E5B3D" w:rsidP="008149DF">
            <w:r>
              <w:t>1.1</w:t>
            </w:r>
          </w:p>
        </w:tc>
        <w:tc>
          <w:tcPr>
            <w:tcW w:w="2052" w:type="dxa"/>
            <w:shd w:val="clear" w:color="auto" w:fill="F2F2F2" w:themeFill="background1" w:themeFillShade="F2"/>
            <w:vAlign w:val="center"/>
          </w:tcPr>
          <w:p w14:paraId="3C3CCB1A" w14:textId="77777777" w:rsidR="004E5B3D" w:rsidRDefault="004E5B3D" w:rsidP="008149DF">
            <w:r>
              <w:t>Inception</w:t>
            </w:r>
          </w:p>
        </w:tc>
        <w:tc>
          <w:tcPr>
            <w:tcW w:w="6269" w:type="dxa"/>
            <w:shd w:val="clear" w:color="auto" w:fill="F2F2F2" w:themeFill="background1" w:themeFillShade="F2"/>
            <w:vAlign w:val="center"/>
          </w:tcPr>
          <w:p w14:paraId="034877EB" w14:textId="77777777" w:rsidR="004E5B3D" w:rsidRDefault="004E5B3D" w:rsidP="008149DF">
            <w:r>
              <w:t>Work to begin the project and define the game.</w:t>
            </w:r>
          </w:p>
        </w:tc>
      </w:tr>
      <w:tr w:rsidR="004E5B3D" w14:paraId="1F9FC226" w14:textId="77777777" w:rsidTr="008149DF">
        <w:tc>
          <w:tcPr>
            <w:tcW w:w="856" w:type="dxa"/>
            <w:shd w:val="clear" w:color="auto" w:fill="DDE5F7" w:themeFill="accent6" w:themeFillTint="33"/>
            <w:vAlign w:val="center"/>
          </w:tcPr>
          <w:p w14:paraId="7711707C" w14:textId="77777777" w:rsidR="004E5B3D" w:rsidRDefault="004E5B3D" w:rsidP="008149DF">
            <w:pPr>
              <w:jc w:val="center"/>
            </w:pPr>
            <w:r>
              <w:t>3</w:t>
            </w:r>
          </w:p>
        </w:tc>
        <w:tc>
          <w:tcPr>
            <w:tcW w:w="1308" w:type="dxa"/>
            <w:vAlign w:val="center"/>
          </w:tcPr>
          <w:p w14:paraId="731530CA" w14:textId="77777777" w:rsidR="004E5B3D" w:rsidRDefault="004E5B3D" w:rsidP="008149DF">
            <w:r>
              <w:t>1.1.1.</w:t>
            </w:r>
          </w:p>
        </w:tc>
        <w:tc>
          <w:tcPr>
            <w:tcW w:w="2052" w:type="dxa"/>
            <w:vAlign w:val="center"/>
          </w:tcPr>
          <w:p w14:paraId="0EFDBD62" w14:textId="77777777" w:rsidR="004E5B3D" w:rsidRDefault="004E5B3D" w:rsidP="008149DF">
            <w:r>
              <w:t>Version Control</w:t>
            </w:r>
          </w:p>
        </w:tc>
        <w:tc>
          <w:tcPr>
            <w:tcW w:w="6269" w:type="dxa"/>
            <w:vAlign w:val="center"/>
          </w:tcPr>
          <w:p w14:paraId="3756FFCA" w14:textId="77777777" w:rsidR="004E5B3D" w:rsidRDefault="004E5B3D" w:rsidP="008149DF">
            <w:r>
              <w:t>Set up a central repository for all documentation. Establish a standard for document style/format.</w:t>
            </w:r>
          </w:p>
        </w:tc>
      </w:tr>
      <w:tr w:rsidR="004E5B3D" w14:paraId="2A3C5CDF" w14:textId="77777777" w:rsidTr="008149DF">
        <w:tc>
          <w:tcPr>
            <w:tcW w:w="856" w:type="dxa"/>
            <w:shd w:val="clear" w:color="auto" w:fill="DDE5F7" w:themeFill="accent6" w:themeFillTint="33"/>
            <w:vAlign w:val="center"/>
          </w:tcPr>
          <w:p w14:paraId="4EE7F682" w14:textId="77777777" w:rsidR="004E5B3D" w:rsidRDefault="004E5B3D" w:rsidP="008149DF">
            <w:pPr>
              <w:jc w:val="center"/>
            </w:pPr>
            <w:r>
              <w:t>3</w:t>
            </w:r>
          </w:p>
        </w:tc>
        <w:tc>
          <w:tcPr>
            <w:tcW w:w="1308" w:type="dxa"/>
            <w:vAlign w:val="center"/>
          </w:tcPr>
          <w:p w14:paraId="33E8B6BD" w14:textId="77777777" w:rsidR="004E5B3D" w:rsidRDefault="004E5B3D" w:rsidP="008149DF">
            <w:r>
              <w:t>1.1.2.</w:t>
            </w:r>
          </w:p>
        </w:tc>
        <w:tc>
          <w:tcPr>
            <w:tcW w:w="2052" w:type="dxa"/>
            <w:vAlign w:val="center"/>
          </w:tcPr>
          <w:p w14:paraId="01B73E84" w14:textId="77777777" w:rsidR="004E5B3D" w:rsidRDefault="004E5B3D" w:rsidP="008149DF">
            <w:r>
              <w:t>Coordinate</w:t>
            </w:r>
          </w:p>
        </w:tc>
        <w:tc>
          <w:tcPr>
            <w:tcW w:w="6269" w:type="dxa"/>
            <w:vAlign w:val="center"/>
          </w:tcPr>
          <w:p w14:paraId="6DE5F6DD" w14:textId="77777777" w:rsidR="004E5B3D" w:rsidRDefault="004E5B3D" w:rsidP="008149DF">
            <w:r>
              <w:t>Set up a Trello board to help coordinate the development team.</w:t>
            </w:r>
          </w:p>
        </w:tc>
      </w:tr>
      <w:tr w:rsidR="004E5B3D" w14:paraId="570CFC7D" w14:textId="77777777" w:rsidTr="008149DF">
        <w:tc>
          <w:tcPr>
            <w:tcW w:w="856" w:type="dxa"/>
            <w:shd w:val="clear" w:color="auto" w:fill="DDE5F7" w:themeFill="accent6" w:themeFillTint="33"/>
            <w:vAlign w:val="center"/>
          </w:tcPr>
          <w:p w14:paraId="68C3A6A9" w14:textId="77777777" w:rsidR="004E5B3D" w:rsidRDefault="004E5B3D" w:rsidP="008149DF">
            <w:pPr>
              <w:jc w:val="center"/>
            </w:pPr>
            <w:r>
              <w:t>3</w:t>
            </w:r>
          </w:p>
        </w:tc>
        <w:tc>
          <w:tcPr>
            <w:tcW w:w="1308" w:type="dxa"/>
            <w:vAlign w:val="center"/>
          </w:tcPr>
          <w:p w14:paraId="34DD7E75" w14:textId="77777777" w:rsidR="004E5B3D" w:rsidRDefault="004E5B3D" w:rsidP="008149DF">
            <w:r>
              <w:t>1.1.3.</w:t>
            </w:r>
          </w:p>
        </w:tc>
        <w:tc>
          <w:tcPr>
            <w:tcW w:w="2052" w:type="dxa"/>
            <w:vAlign w:val="center"/>
          </w:tcPr>
          <w:p w14:paraId="304918E9" w14:textId="77777777" w:rsidR="004E5B3D" w:rsidRDefault="004E5B3D" w:rsidP="008149DF">
            <w:r>
              <w:t>Team Info</w:t>
            </w:r>
          </w:p>
        </w:tc>
        <w:tc>
          <w:tcPr>
            <w:tcW w:w="6269" w:type="dxa"/>
            <w:vAlign w:val="center"/>
          </w:tcPr>
          <w:p w14:paraId="7F4D6447" w14:textId="77777777" w:rsidR="004E5B3D" w:rsidRDefault="004E5B3D" w:rsidP="008149DF">
            <w:r>
              <w:t>Store contact details for team members.</w:t>
            </w:r>
          </w:p>
        </w:tc>
      </w:tr>
      <w:tr w:rsidR="004E5B3D" w14:paraId="476755D6" w14:textId="77777777" w:rsidTr="008149DF">
        <w:tc>
          <w:tcPr>
            <w:tcW w:w="856" w:type="dxa"/>
            <w:shd w:val="clear" w:color="auto" w:fill="DDE5F7" w:themeFill="accent6" w:themeFillTint="33"/>
            <w:vAlign w:val="center"/>
          </w:tcPr>
          <w:p w14:paraId="283F3BA0" w14:textId="77777777" w:rsidR="004E5B3D" w:rsidRDefault="004E5B3D" w:rsidP="008149DF">
            <w:pPr>
              <w:jc w:val="center"/>
            </w:pPr>
            <w:r>
              <w:t>3</w:t>
            </w:r>
          </w:p>
        </w:tc>
        <w:tc>
          <w:tcPr>
            <w:tcW w:w="1308" w:type="dxa"/>
            <w:vAlign w:val="center"/>
          </w:tcPr>
          <w:p w14:paraId="1CDF3867" w14:textId="77777777" w:rsidR="004E5B3D" w:rsidRDefault="004E5B3D" w:rsidP="008149DF">
            <w:r>
              <w:t>1.1.4</w:t>
            </w:r>
          </w:p>
        </w:tc>
        <w:tc>
          <w:tcPr>
            <w:tcW w:w="2052" w:type="dxa"/>
            <w:vAlign w:val="center"/>
          </w:tcPr>
          <w:p w14:paraId="3A8381A3" w14:textId="77777777" w:rsidR="004E5B3D" w:rsidRDefault="004E5B3D" w:rsidP="008149DF">
            <w:r>
              <w:t>Brainstorm</w:t>
            </w:r>
          </w:p>
        </w:tc>
        <w:tc>
          <w:tcPr>
            <w:tcW w:w="6269" w:type="dxa"/>
            <w:vAlign w:val="center"/>
          </w:tcPr>
          <w:p w14:paraId="62112939" w14:textId="77777777" w:rsidR="004E5B3D" w:rsidRDefault="004E5B3D" w:rsidP="008149DF">
            <w:r>
              <w:t>Discuss and choose a game idea that fulfils the assignment criteria.</w:t>
            </w:r>
          </w:p>
        </w:tc>
      </w:tr>
      <w:tr w:rsidR="004E5B3D" w14:paraId="3CA8B845" w14:textId="77777777" w:rsidTr="008149DF">
        <w:tc>
          <w:tcPr>
            <w:tcW w:w="856" w:type="dxa"/>
            <w:shd w:val="clear" w:color="auto" w:fill="DDE5F7" w:themeFill="accent6" w:themeFillTint="33"/>
            <w:vAlign w:val="center"/>
          </w:tcPr>
          <w:p w14:paraId="6254BC52" w14:textId="77777777" w:rsidR="004E5B3D" w:rsidRDefault="004E5B3D" w:rsidP="008149DF">
            <w:pPr>
              <w:jc w:val="center"/>
            </w:pPr>
            <w:r>
              <w:t>3</w:t>
            </w:r>
          </w:p>
        </w:tc>
        <w:tc>
          <w:tcPr>
            <w:tcW w:w="1308" w:type="dxa"/>
            <w:vAlign w:val="center"/>
          </w:tcPr>
          <w:p w14:paraId="67C97DDD" w14:textId="77777777" w:rsidR="004E5B3D" w:rsidRDefault="004E5B3D" w:rsidP="008149DF">
            <w:r>
              <w:t>1.1.5.</w:t>
            </w:r>
          </w:p>
        </w:tc>
        <w:tc>
          <w:tcPr>
            <w:tcW w:w="2052" w:type="dxa"/>
            <w:vAlign w:val="center"/>
          </w:tcPr>
          <w:p w14:paraId="37EE6C97" w14:textId="77777777" w:rsidR="004E5B3D" w:rsidRDefault="004E5B3D" w:rsidP="008149DF">
            <w:r>
              <w:t>Concept Sketches</w:t>
            </w:r>
          </w:p>
        </w:tc>
        <w:tc>
          <w:tcPr>
            <w:tcW w:w="6269" w:type="dxa"/>
            <w:vAlign w:val="center"/>
          </w:tcPr>
          <w:p w14:paraId="50C8A682" w14:textId="77777777" w:rsidR="004E5B3D" w:rsidRDefault="004E5B3D" w:rsidP="008149DF">
            <w:r>
              <w:t>Produce some sketches that illustrate how the game plays.</w:t>
            </w:r>
          </w:p>
        </w:tc>
      </w:tr>
      <w:tr w:rsidR="004E5B3D" w14:paraId="0CD55E45" w14:textId="77777777" w:rsidTr="008149DF">
        <w:tc>
          <w:tcPr>
            <w:tcW w:w="856" w:type="dxa"/>
            <w:shd w:val="clear" w:color="auto" w:fill="DDE5F7" w:themeFill="accent6" w:themeFillTint="33"/>
            <w:vAlign w:val="center"/>
          </w:tcPr>
          <w:p w14:paraId="2FB21040" w14:textId="77777777" w:rsidR="004E5B3D" w:rsidRDefault="004E5B3D" w:rsidP="008149DF">
            <w:pPr>
              <w:jc w:val="center"/>
            </w:pPr>
            <w:r>
              <w:t>3</w:t>
            </w:r>
          </w:p>
        </w:tc>
        <w:tc>
          <w:tcPr>
            <w:tcW w:w="1308" w:type="dxa"/>
            <w:vAlign w:val="center"/>
          </w:tcPr>
          <w:p w14:paraId="5D263147" w14:textId="77777777" w:rsidR="004E5B3D" w:rsidRDefault="004E5B3D" w:rsidP="008149DF">
            <w:r>
              <w:t>1.1.6.</w:t>
            </w:r>
          </w:p>
        </w:tc>
        <w:tc>
          <w:tcPr>
            <w:tcW w:w="2052" w:type="dxa"/>
            <w:vAlign w:val="center"/>
          </w:tcPr>
          <w:p w14:paraId="1D3D5C51" w14:textId="77777777" w:rsidR="004E5B3D" w:rsidRDefault="004E5B3D" w:rsidP="008149DF">
            <w:r>
              <w:t>Concept Map</w:t>
            </w:r>
          </w:p>
        </w:tc>
        <w:tc>
          <w:tcPr>
            <w:tcW w:w="6269" w:type="dxa"/>
            <w:vAlign w:val="center"/>
          </w:tcPr>
          <w:p w14:paraId="560B5C00" w14:textId="77777777" w:rsidR="004E5B3D" w:rsidRDefault="004E5B3D" w:rsidP="008149DF">
            <w:r>
              <w:t>Make a concept map for the game.</w:t>
            </w:r>
          </w:p>
        </w:tc>
      </w:tr>
      <w:tr w:rsidR="004E5B3D" w14:paraId="0DB91E71" w14:textId="77777777" w:rsidTr="008149DF">
        <w:tc>
          <w:tcPr>
            <w:tcW w:w="856" w:type="dxa"/>
            <w:shd w:val="clear" w:color="auto" w:fill="DDE5F7" w:themeFill="accent6" w:themeFillTint="33"/>
            <w:vAlign w:val="center"/>
          </w:tcPr>
          <w:p w14:paraId="708E309D" w14:textId="77777777" w:rsidR="004E5B3D" w:rsidRDefault="004E5B3D" w:rsidP="008149DF">
            <w:pPr>
              <w:jc w:val="center"/>
            </w:pPr>
            <w:r>
              <w:t>3</w:t>
            </w:r>
          </w:p>
        </w:tc>
        <w:tc>
          <w:tcPr>
            <w:tcW w:w="1308" w:type="dxa"/>
            <w:vAlign w:val="center"/>
          </w:tcPr>
          <w:p w14:paraId="19EBF60B" w14:textId="77777777" w:rsidR="004E5B3D" w:rsidRDefault="004E5B3D" w:rsidP="008149DF">
            <w:r>
              <w:t>1.1.7.</w:t>
            </w:r>
          </w:p>
        </w:tc>
        <w:tc>
          <w:tcPr>
            <w:tcW w:w="2052" w:type="dxa"/>
            <w:vAlign w:val="center"/>
          </w:tcPr>
          <w:p w14:paraId="0C4AB2FB" w14:textId="77777777" w:rsidR="004E5B3D" w:rsidRPr="00B706F0" w:rsidRDefault="004E5B3D" w:rsidP="008149DF">
            <w:r w:rsidRPr="00B706F0">
              <w:t>Game Definition</w:t>
            </w:r>
          </w:p>
        </w:tc>
        <w:tc>
          <w:tcPr>
            <w:tcW w:w="6269" w:type="dxa"/>
            <w:vAlign w:val="center"/>
          </w:tcPr>
          <w:p w14:paraId="28C0F664" w14:textId="77777777" w:rsidR="004E5B3D" w:rsidRDefault="004E5B3D" w:rsidP="008149DF">
            <w:r>
              <w:t>Produce a game definition document, including scope and feasibility.</w:t>
            </w:r>
          </w:p>
        </w:tc>
      </w:tr>
      <w:tr w:rsidR="004E5B3D" w14:paraId="708309F1" w14:textId="77777777" w:rsidTr="008149DF">
        <w:tc>
          <w:tcPr>
            <w:tcW w:w="856" w:type="dxa"/>
            <w:shd w:val="clear" w:color="auto" w:fill="BCCCF0" w:themeFill="accent6" w:themeFillTint="66"/>
            <w:vAlign w:val="center"/>
          </w:tcPr>
          <w:p w14:paraId="11D18CCD" w14:textId="77777777" w:rsidR="004E5B3D" w:rsidRDefault="004E5B3D" w:rsidP="008149DF">
            <w:pPr>
              <w:jc w:val="center"/>
            </w:pPr>
            <w:r>
              <w:t>2</w:t>
            </w:r>
          </w:p>
        </w:tc>
        <w:tc>
          <w:tcPr>
            <w:tcW w:w="1308" w:type="dxa"/>
            <w:shd w:val="clear" w:color="auto" w:fill="F2F2F2" w:themeFill="background1" w:themeFillShade="F2"/>
            <w:vAlign w:val="center"/>
          </w:tcPr>
          <w:p w14:paraId="2F134D58" w14:textId="77777777" w:rsidR="004E5B3D" w:rsidRDefault="004E5B3D" w:rsidP="008149DF">
            <w:r>
              <w:t>1.2.</w:t>
            </w:r>
          </w:p>
        </w:tc>
        <w:tc>
          <w:tcPr>
            <w:tcW w:w="2052" w:type="dxa"/>
            <w:shd w:val="clear" w:color="auto" w:fill="F2F2F2" w:themeFill="background1" w:themeFillShade="F2"/>
            <w:vAlign w:val="center"/>
          </w:tcPr>
          <w:p w14:paraId="128AFDA4" w14:textId="77777777" w:rsidR="004E5B3D" w:rsidRPr="00092BE7" w:rsidRDefault="004E5B3D" w:rsidP="008149DF">
            <w:r>
              <w:t>Planning</w:t>
            </w:r>
          </w:p>
        </w:tc>
        <w:tc>
          <w:tcPr>
            <w:tcW w:w="6269" w:type="dxa"/>
            <w:shd w:val="clear" w:color="auto" w:fill="F2F2F2" w:themeFill="background1" w:themeFillShade="F2"/>
            <w:vAlign w:val="center"/>
          </w:tcPr>
          <w:p w14:paraId="793139CB" w14:textId="77777777" w:rsidR="004E5B3D" w:rsidRDefault="004E5B3D" w:rsidP="008149DF">
            <w:r>
              <w:t>Work to plan the development of the game.</w:t>
            </w:r>
          </w:p>
        </w:tc>
      </w:tr>
      <w:tr w:rsidR="004E5B3D" w14:paraId="0A0E67CA" w14:textId="77777777" w:rsidTr="008149DF">
        <w:tc>
          <w:tcPr>
            <w:tcW w:w="856" w:type="dxa"/>
            <w:shd w:val="clear" w:color="auto" w:fill="DDE5F7" w:themeFill="accent6" w:themeFillTint="33"/>
            <w:vAlign w:val="center"/>
          </w:tcPr>
          <w:p w14:paraId="6E2163A6" w14:textId="77777777" w:rsidR="004E5B3D" w:rsidRDefault="004E5B3D" w:rsidP="008149DF">
            <w:pPr>
              <w:jc w:val="center"/>
            </w:pPr>
            <w:r>
              <w:t>3</w:t>
            </w:r>
          </w:p>
        </w:tc>
        <w:tc>
          <w:tcPr>
            <w:tcW w:w="1308" w:type="dxa"/>
            <w:vAlign w:val="center"/>
          </w:tcPr>
          <w:p w14:paraId="11F8D650" w14:textId="77777777" w:rsidR="004E5B3D" w:rsidRDefault="004E5B3D" w:rsidP="008149DF">
            <w:r>
              <w:t>1.2.1.</w:t>
            </w:r>
          </w:p>
        </w:tc>
        <w:tc>
          <w:tcPr>
            <w:tcW w:w="2052" w:type="dxa"/>
            <w:vAlign w:val="center"/>
          </w:tcPr>
          <w:p w14:paraId="12426A0C" w14:textId="77777777" w:rsidR="004E5B3D" w:rsidRDefault="004E5B3D" w:rsidP="008149DF">
            <w:r>
              <w:t>WBS</w:t>
            </w:r>
          </w:p>
        </w:tc>
        <w:tc>
          <w:tcPr>
            <w:tcW w:w="6269" w:type="dxa"/>
            <w:vAlign w:val="center"/>
          </w:tcPr>
          <w:p w14:paraId="18EAFD91" w14:textId="77777777" w:rsidR="004E5B3D" w:rsidRDefault="004E5B3D" w:rsidP="008149DF">
            <w:r>
              <w:t>Start a Work Breakdown Structure diagram/table/dictionary.</w:t>
            </w:r>
          </w:p>
        </w:tc>
      </w:tr>
      <w:tr w:rsidR="004E5B3D" w14:paraId="20D34D58" w14:textId="77777777" w:rsidTr="008149DF">
        <w:tc>
          <w:tcPr>
            <w:tcW w:w="856" w:type="dxa"/>
            <w:shd w:val="clear" w:color="auto" w:fill="DDE5F7" w:themeFill="accent6" w:themeFillTint="33"/>
            <w:vAlign w:val="center"/>
          </w:tcPr>
          <w:p w14:paraId="65B06821" w14:textId="77777777" w:rsidR="004E5B3D" w:rsidRDefault="004E5B3D" w:rsidP="008149DF">
            <w:pPr>
              <w:jc w:val="center"/>
            </w:pPr>
            <w:r>
              <w:t>3</w:t>
            </w:r>
          </w:p>
        </w:tc>
        <w:tc>
          <w:tcPr>
            <w:tcW w:w="1308" w:type="dxa"/>
            <w:vAlign w:val="center"/>
          </w:tcPr>
          <w:p w14:paraId="3B979939" w14:textId="77777777" w:rsidR="004E5B3D" w:rsidRDefault="004E5B3D" w:rsidP="008149DF">
            <w:r>
              <w:t>1.2.2.</w:t>
            </w:r>
          </w:p>
        </w:tc>
        <w:tc>
          <w:tcPr>
            <w:tcW w:w="2052" w:type="dxa"/>
            <w:vAlign w:val="center"/>
          </w:tcPr>
          <w:p w14:paraId="41DDF460" w14:textId="77777777" w:rsidR="004E5B3D" w:rsidRDefault="004E5B3D" w:rsidP="008149DF">
            <w:r>
              <w:t>Time Management</w:t>
            </w:r>
          </w:p>
        </w:tc>
        <w:tc>
          <w:tcPr>
            <w:tcW w:w="6269" w:type="dxa"/>
            <w:vAlign w:val="center"/>
          </w:tcPr>
          <w:p w14:paraId="7AF4EA74" w14:textId="77777777" w:rsidR="004E5B3D" w:rsidRDefault="004E5B3D" w:rsidP="008149DF">
            <w:r>
              <w:t>Draft a time scale for tasks.</w:t>
            </w:r>
          </w:p>
        </w:tc>
      </w:tr>
      <w:tr w:rsidR="004E5B3D" w14:paraId="37EE3E33" w14:textId="77777777" w:rsidTr="008149DF">
        <w:tc>
          <w:tcPr>
            <w:tcW w:w="856" w:type="dxa"/>
            <w:shd w:val="clear" w:color="auto" w:fill="DDE5F7" w:themeFill="accent6" w:themeFillTint="33"/>
            <w:vAlign w:val="center"/>
          </w:tcPr>
          <w:p w14:paraId="654ADD57" w14:textId="77777777" w:rsidR="004E5B3D" w:rsidRDefault="004E5B3D" w:rsidP="008149DF">
            <w:pPr>
              <w:jc w:val="center"/>
            </w:pPr>
            <w:r>
              <w:t>3</w:t>
            </w:r>
          </w:p>
        </w:tc>
        <w:tc>
          <w:tcPr>
            <w:tcW w:w="1308" w:type="dxa"/>
            <w:vAlign w:val="center"/>
          </w:tcPr>
          <w:p w14:paraId="041A518A" w14:textId="77777777" w:rsidR="004E5B3D" w:rsidRDefault="004E5B3D" w:rsidP="008149DF">
            <w:r>
              <w:t>1.2.3.</w:t>
            </w:r>
          </w:p>
        </w:tc>
        <w:tc>
          <w:tcPr>
            <w:tcW w:w="2052" w:type="dxa"/>
            <w:vAlign w:val="center"/>
          </w:tcPr>
          <w:p w14:paraId="00B6C313" w14:textId="77777777" w:rsidR="004E5B3D" w:rsidRDefault="004E5B3D" w:rsidP="008149DF">
            <w:r>
              <w:t>SDM</w:t>
            </w:r>
          </w:p>
        </w:tc>
        <w:tc>
          <w:tcPr>
            <w:tcW w:w="6269" w:type="dxa"/>
            <w:vAlign w:val="center"/>
          </w:tcPr>
          <w:p w14:paraId="7E665C42" w14:textId="77777777" w:rsidR="004E5B3D" w:rsidRDefault="004E5B3D" w:rsidP="008149DF">
            <w:r>
              <w:t>Choose and justify a Software Development Methodology.</w:t>
            </w:r>
          </w:p>
        </w:tc>
      </w:tr>
      <w:tr w:rsidR="004E5B3D" w14:paraId="78A5A43C" w14:textId="77777777" w:rsidTr="008149DF">
        <w:tc>
          <w:tcPr>
            <w:tcW w:w="856" w:type="dxa"/>
            <w:shd w:val="clear" w:color="auto" w:fill="DDE5F7" w:themeFill="accent6" w:themeFillTint="33"/>
            <w:vAlign w:val="center"/>
          </w:tcPr>
          <w:p w14:paraId="49D4F109" w14:textId="77777777" w:rsidR="004E5B3D" w:rsidRDefault="004E5B3D" w:rsidP="008149DF">
            <w:pPr>
              <w:jc w:val="center"/>
            </w:pPr>
            <w:r>
              <w:t>3</w:t>
            </w:r>
          </w:p>
        </w:tc>
        <w:tc>
          <w:tcPr>
            <w:tcW w:w="1308" w:type="dxa"/>
            <w:vAlign w:val="center"/>
          </w:tcPr>
          <w:p w14:paraId="092FBD31" w14:textId="77777777" w:rsidR="004E5B3D" w:rsidRDefault="004E5B3D" w:rsidP="008149DF">
            <w:r>
              <w:t>1.2.4.</w:t>
            </w:r>
          </w:p>
        </w:tc>
        <w:tc>
          <w:tcPr>
            <w:tcW w:w="2052" w:type="dxa"/>
            <w:vAlign w:val="center"/>
          </w:tcPr>
          <w:p w14:paraId="0779A8E4" w14:textId="77777777" w:rsidR="004E5B3D" w:rsidRPr="00B706F0" w:rsidRDefault="004E5B3D" w:rsidP="008149DF">
            <w:r w:rsidRPr="00B706F0">
              <w:t>Requirement Definition</w:t>
            </w:r>
          </w:p>
        </w:tc>
        <w:tc>
          <w:tcPr>
            <w:tcW w:w="6269" w:type="dxa"/>
            <w:vAlign w:val="center"/>
          </w:tcPr>
          <w:p w14:paraId="6150ED1F" w14:textId="77777777" w:rsidR="004E5B3D" w:rsidRDefault="004E5B3D" w:rsidP="008149DF">
            <w:r>
              <w:t>Determine game requirements and produce a report detailing functional and non-functional requirements of the game, including levels of importance for individual features.</w:t>
            </w:r>
          </w:p>
        </w:tc>
      </w:tr>
      <w:tr w:rsidR="004E5B3D" w14:paraId="76BF33EA" w14:textId="77777777" w:rsidTr="008149DF">
        <w:tc>
          <w:tcPr>
            <w:tcW w:w="856" w:type="dxa"/>
            <w:shd w:val="clear" w:color="auto" w:fill="BCCCF0" w:themeFill="accent6" w:themeFillTint="66"/>
            <w:vAlign w:val="center"/>
          </w:tcPr>
          <w:p w14:paraId="059A9A2C" w14:textId="77777777" w:rsidR="004E5B3D" w:rsidRDefault="004E5B3D" w:rsidP="008149DF">
            <w:pPr>
              <w:jc w:val="center"/>
            </w:pPr>
            <w:r>
              <w:t>2</w:t>
            </w:r>
          </w:p>
        </w:tc>
        <w:tc>
          <w:tcPr>
            <w:tcW w:w="1308" w:type="dxa"/>
            <w:shd w:val="clear" w:color="auto" w:fill="F2F2F2" w:themeFill="background1" w:themeFillShade="F2"/>
            <w:vAlign w:val="center"/>
          </w:tcPr>
          <w:p w14:paraId="17192D94" w14:textId="77777777" w:rsidR="004E5B3D" w:rsidRDefault="004E5B3D" w:rsidP="008149DF">
            <w:r>
              <w:t>1.3.</w:t>
            </w:r>
          </w:p>
        </w:tc>
        <w:tc>
          <w:tcPr>
            <w:tcW w:w="2052" w:type="dxa"/>
            <w:shd w:val="clear" w:color="auto" w:fill="F2F2F2" w:themeFill="background1" w:themeFillShade="F2"/>
            <w:vAlign w:val="center"/>
          </w:tcPr>
          <w:p w14:paraId="3BF644F5" w14:textId="77777777" w:rsidR="004E5B3D" w:rsidRPr="00B706F0" w:rsidRDefault="004E5B3D" w:rsidP="008149DF">
            <w:r>
              <w:t>Analysis</w:t>
            </w:r>
          </w:p>
        </w:tc>
        <w:tc>
          <w:tcPr>
            <w:tcW w:w="6269" w:type="dxa"/>
            <w:shd w:val="clear" w:color="auto" w:fill="F2F2F2" w:themeFill="background1" w:themeFillShade="F2"/>
            <w:vAlign w:val="center"/>
          </w:tcPr>
          <w:p w14:paraId="71C03BB3" w14:textId="77777777" w:rsidR="004E5B3D" w:rsidRDefault="004E5B3D" w:rsidP="008149DF">
            <w:r>
              <w:t>Work to refine the structure of the game ready for the design phase.</w:t>
            </w:r>
          </w:p>
        </w:tc>
      </w:tr>
      <w:tr w:rsidR="004E5B3D" w14:paraId="3F29FEC6" w14:textId="77777777" w:rsidTr="008149DF">
        <w:tc>
          <w:tcPr>
            <w:tcW w:w="856" w:type="dxa"/>
            <w:shd w:val="clear" w:color="auto" w:fill="DDE5F7" w:themeFill="accent6" w:themeFillTint="33"/>
            <w:vAlign w:val="center"/>
          </w:tcPr>
          <w:p w14:paraId="20379BCF" w14:textId="77777777" w:rsidR="004E5B3D" w:rsidRDefault="004E5B3D" w:rsidP="008149DF">
            <w:pPr>
              <w:jc w:val="center"/>
            </w:pPr>
            <w:r>
              <w:t>3</w:t>
            </w:r>
          </w:p>
        </w:tc>
        <w:tc>
          <w:tcPr>
            <w:tcW w:w="1308" w:type="dxa"/>
            <w:vAlign w:val="center"/>
          </w:tcPr>
          <w:p w14:paraId="10611B29" w14:textId="77777777" w:rsidR="004E5B3D" w:rsidRDefault="004E5B3D" w:rsidP="008149DF">
            <w:r>
              <w:t>1.3.1.</w:t>
            </w:r>
          </w:p>
        </w:tc>
        <w:tc>
          <w:tcPr>
            <w:tcW w:w="2052" w:type="dxa"/>
            <w:vAlign w:val="center"/>
          </w:tcPr>
          <w:p w14:paraId="785BA7E4" w14:textId="77777777" w:rsidR="004E5B3D" w:rsidRPr="00B706F0" w:rsidRDefault="004E5B3D" w:rsidP="008149DF">
            <w:r w:rsidRPr="00B706F0">
              <w:t>Domain model</w:t>
            </w:r>
          </w:p>
        </w:tc>
        <w:tc>
          <w:tcPr>
            <w:tcW w:w="6269" w:type="dxa"/>
            <w:vAlign w:val="center"/>
          </w:tcPr>
          <w:p w14:paraId="6F44D847" w14:textId="77777777" w:rsidR="004E5B3D" w:rsidRDefault="004E5B3D" w:rsidP="008149DF">
            <w:r>
              <w:t>Produce a domain model diagram, showing hypothetical classes in the game and how they interact.</w:t>
            </w:r>
          </w:p>
        </w:tc>
      </w:tr>
      <w:tr w:rsidR="004E5B3D" w14:paraId="45100DF0" w14:textId="77777777" w:rsidTr="008149DF">
        <w:tc>
          <w:tcPr>
            <w:tcW w:w="856" w:type="dxa"/>
            <w:shd w:val="clear" w:color="auto" w:fill="DDE5F7" w:themeFill="accent6" w:themeFillTint="33"/>
            <w:vAlign w:val="center"/>
          </w:tcPr>
          <w:p w14:paraId="491FC9D2" w14:textId="77777777" w:rsidR="004E5B3D" w:rsidRDefault="004E5B3D" w:rsidP="008149DF">
            <w:pPr>
              <w:jc w:val="center"/>
            </w:pPr>
            <w:r>
              <w:t>3</w:t>
            </w:r>
          </w:p>
        </w:tc>
        <w:tc>
          <w:tcPr>
            <w:tcW w:w="1308" w:type="dxa"/>
            <w:vAlign w:val="center"/>
          </w:tcPr>
          <w:p w14:paraId="638E5999" w14:textId="77777777" w:rsidR="004E5B3D" w:rsidRDefault="004E5B3D" w:rsidP="008149DF">
            <w:r>
              <w:t>1.3.2.</w:t>
            </w:r>
          </w:p>
        </w:tc>
        <w:tc>
          <w:tcPr>
            <w:tcW w:w="2052" w:type="dxa"/>
            <w:vAlign w:val="center"/>
          </w:tcPr>
          <w:p w14:paraId="67103A64" w14:textId="77777777" w:rsidR="004E5B3D" w:rsidRPr="00E27CA6" w:rsidRDefault="004E5B3D" w:rsidP="008149DF">
            <w:r>
              <w:t>Use-cases</w:t>
            </w:r>
          </w:p>
        </w:tc>
        <w:tc>
          <w:tcPr>
            <w:tcW w:w="6269" w:type="dxa"/>
            <w:vAlign w:val="center"/>
          </w:tcPr>
          <w:p w14:paraId="749CF92C" w14:textId="77777777" w:rsidR="004E5B3D" w:rsidRDefault="004E5B3D" w:rsidP="008149DF">
            <w:r>
              <w:t>Produce use-case diagrams and corresponding use-case tables detailing how the user interacts with the game.</w:t>
            </w:r>
          </w:p>
        </w:tc>
      </w:tr>
      <w:tr w:rsidR="004E5B3D" w14:paraId="1829BEC0" w14:textId="77777777" w:rsidTr="008149DF">
        <w:tc>
          <w:tcPr>
            <w:tcW w:w="856" w:type="dxa"/>
            <w:shd w:val="clear" w:color="auto" w:fill="DDE5F7" w:themeFill="accent6" w:themeFillTint="33"/>
            <w:vAlign w:val="center"/>
          </w:tcPr>
          <w:p w14:paraId="13F37AE5" w14:textId="77777777" w:rsidR="004E5B3D" w:rsidRDefault="004E5B3D" w:rsidP="008149DF">
            <w:pPr>
              <w:jc w:val="center"/>
            </w:pPr>
            <w:r>
              <w:lastRenderedPageBreak/>
              <w:t>3</w:t>
            </w:r>
          </w:p>
        </w:tc>
        <w:tc>
          <w:tcPr>
            <w:tcW w:w="1308" w:type="dxa"/>
            <w:vAlign w:val="center"/>
          </w:tcPr>
          <w:p w14:paraId="7EBE5A56" w14:textId="77777777" w:rsidR="004E5B3D" w:rsidRDefault="004E5B3D" w:rsidP="008149DF">
            <w:r>
              <w:t>1.3.3.</w:t>
            </w:r>
          </w:p>
        </w:tc>
        <w:tc>
          <w:tcPr>
            <w:tcW w:w="2052" w:type="dxa"/>
            <w:vAlign w:val="center"/>
          </w:tcPr>
          <w:p w14:paraId="679C8974" w14:textId="77777777" w:rsidR="004E5B3D" w:rsidRDefault="004E5B3D" w:rsidP="008149DF">
            <w:r>
              <w:t>Robustness</w:t>
            </w:r>
          </w:p>
        </w:tc>
        <w:tc>
          <w:tcPr>
            <w:tcW w:w="6269" w:type="dxa"/>
            <w:vAlign w:val="center"/>
          </w:tcPr>
          <w:p w14:paraId="7B521CDA" w14:textId="77777777" w:rsidR="004E5B3D" w:rsidRDefault="004E5B3D" w:rsidP="008149DF">
            <w:r>
              <w:t>Produce a robustness diagram that encapsulates interaction between the user and the game, as detailed by use-cases.</w:t>
            </w:r>
          </w:p>
        </w:tc>
      </w:tr>
      <w:tr w:rsidR="004E5B3D" w14:paraId="4570F8F4" w14:textId="77777777" w:rsidTr="008149DF">
        <w:tc>
          <w:tcPr>
            <w:tcW w:w="856" w:type="dxa"/>
            <w:shd w:val="clear" w:color="auto" w:fill="DDE5F7" w:themeFill="accent6" w:themeFillTint="33"/>
            <w:vAlign w:val="center"/>
          </w:tcPr>
          <w:p w14:paraId="1487806D" w14:textId="77777777" w:rsidR="004E5B3D" w:rsidRDefault="004E5B3D" w:rsidP="008149DF">
            <w:pPr>
              <w:jc w:val="center"/>
            </w:pPr>
            <w:r>
              <w:t>3</w:t>
            </w:r>
          </w:p>
        </w:tc>
        <w:tc>
          <w:tcPr>
            <w:tcW w:w="1308" w:type="dxa"/>
            <w:vAlign w:val="center"/>
          </w:tcPr>
          <w:p w14:paraId="2D56A3AD" w14:textId="77777777" w:rsidR="004E5B3D" w:rsidRDefault="004E5B3D" w:rsidP="008149DF">
            <w:r>
              <w:t>1.3.4.</w:t>
            </w:r>
          </w:p>
        </w:tc>
        <w:tc>
          <w:tcPr>
            <w:tcW w:w="2052" w:type="dxa"/>
            <w:vAlign w:val="center"/>
          </w:tcPr>
          <w:p w14:paraId="6FD1E1A9" w14:textId="77777777" w:rsidR="004E5B3D" w:rsidRDefault="004E5B3D" w:rsidP="008149DF">
            <w:r>
              <w:t>Sequence</w:t>
            </w:r>
          </w:p>
        </w:tc>
        <w:tc>
          <w:tcPr>
            <w:tcW w:w="6269" w:type="dxa"/>
            <w:vAlign w:val="center"/>
          </w:tcPr>
          <w:p w14:paraId="61CB0AFA" w14:textId="77777777" w:rsidR="004E5B3D" w:rsidRDefault="004E5B3D" w:rsidP="008149DF">
            <w:r>
              <w:t>Produce a sequence diagram that shows step-by-step game execution.</w:t>
            </w:r>
          </w:p>
        </w:tc>
      </w:tr>
      <w:tr w:rsidR="004E5B3D" w14:paraId="328CABAE" w14:textId="77777777" w:rsidTr="008149DF">
        <w:tc>
          <w:tcPr>
            <w:tcW w:w="856" w:type="dxa"/>
            <w:shd w:val="clear" w:color="auto" w:fill="DDE5F7" w:themeFill="accent6" w:themeFillTint="33"/>
            <w:vAlign w:val="center"/>
          </w:tcPr>
          <w:p w14:paraId="1A0B8435" w14:textId="77777777" w:rsidR="004E5B3D" w:rsidRDefault="004E5B3D" w:rsidP="008149DF">
            <w:pPr>
              <w:jc w:val="center"/>
            </w:pPr>
            <w:r>
              <w:t>3</w:t>
            </w:r>
          </w:p>
        </w:tc>
        <w:tc>
          <w:tcPr>
            <w:tcW w:w="1308" w:type="dxa"/>
            <w:vAlign w:val="center"/>
          </w:tcPr>
          <w:p w14:paraId="46DB9761" w14:textId="77777777" w:rsidR="004E5B3D" w:rsidRDefault="004E5B3D" w:rsidP="008149DF">
            <w:r>
              <w:t>1.3.5.</w:t>
            </w:r>
          </w:p>
        </w:tc>
        <w:tc>
          <w:tcPr>
            <w:tcW w:w="2052" w:type="dxa"/>
            <w:vAlign w:val="center"/>
          </w:tcPr>
          <w:p w14:paraId="714B51EE" w14:textId="77777777" w:rsidR="004E5B3D" w:rsidRDefault="004E5B3D" w:rsidP="008149DF">
            <w:r>
              <w:t>Classes</w:t>
            </w:r>
          </w:p>
        </w:tc>
        <w:tc>
          <w:tcPr>
            <w:tcW w:w="6269" w:type="dxa"/>
            <w:vAlign w:val="center"/>
          </w:tcPr>
          <w:p w14:paraId="719314AA" w14:textId="77777777" w:rsidR="004E5B3D" w:rsidRDefault="004E5B3D" w:rsidP="008149DF">
            <w:r>
              <w:t>Produce a class diagram that details classes and their relationships, as identified from domain, use-case, and robustness diagrams.</w:t>
            </w:r>
          </w:p>
        </w:tc>
      </w:tr>
      <w:tr w:rsidR="004E5B3D" w14:paraId="1D858BF2" w14:textId="77777777" w:rsidTr="008149DF">
        <w:tc>
          <w:tcPr>
            <w:tcW w:w="856" w:type="dxa"/>
            <w:shd w:val="clear" w:color="auto" w:fill="DDE5F7" w:themeFill="accent6" w:themeFillTint="33"/>
            <w:vAlign w:val="center"/>
          </w:tcPr>
          <w:p w14:paraId="59A2F7AB" w14:textId="77777777" w:rsidR="004E5B3D" w:rsidRDefault="004E5B3D" w:rsidP="008149DF">
            <w:pPr>
              <w:jc w:val="center"/>
            </w:pPr>
            <w:r>
              <w:t>3</w:t>
            </w:r>
          </w:p>
        </w:tc>
        <w:tc>
          <w:tcPr>
            <w:tcW w:w="1308" w:type="dxa"/>
            <w:vAlign w:val="center"/>
          </w:tcPr>
          <w:p w14:paraId="5C044392" w14:textId="77777777" w:rsidR="004E5B3D" w:rsidRDefault="004E5B3D" w:rsidP="008149DF">
            <w:r>
              <w:t>1.3.6.</w:t>
            </w:r>
          </w:p>
        </w:tc>
        <w:tc>
          <w:tcPr>
            <w:tcW w:w="2052" w:type="dxa"/>
            <w:vAlign w:val="center"/>
          </w:tcPr>
          <w:p w14:paraId="2AA119D2" w14:textId="77777777" w:rsidR="004E5B3D" w:rsidRDefault="004E5B3D" w:rsidP="008149DF">
            <w:r>
              <w:t>Decomposition</w:t>
            </w:r>
          </w:p>
        </w:tc>
        <w:tc>
          <w:tcPr>
            <w:tcW w:w="6269" w:type="dxa"/>
            <w:vAlign w:val="center"/>
          </w:tcPr>
          <w:p w14:paraId="016868B5" w14:textId="77777777" w:rsidR="004E5B3D" w:rsidRDefault="004E5B3D" w:rsidP="008149DF">
            <w:r>
              <w:t>Produce a decomposition diagram that details game processes.</w:t>
            </w:r>
          </w:p>
        </w:tc>
      </w:tr>
      <w:tr w:rsidR="004E5B3D" w14:paraId="55E954E6" w14:textId="77777777" w:rsidTr="008149DF">
        <w:tc>
          <w:tcPr>
            <w:tcW w:w="856" w:type="dxa"/>
            <w:shd w:val="clear" w:color="auto" w:fill="BCCCF0" w:themeFill="accent6" w:themeFillTint="66"/>
            <w:vAlign w:val="center"/>
          </w:tcPr>
          <w:p w14:paraId="2756927E" w14:textId="77777777" w:rsidR="004E5B3D" w:rsidRDefault="004E5B3D" w:rsidP="008149DF">
            <w:pPr>
              <w:jc w:val="center"/>
            </w:pPr>
            <w:r>
              <w:t>2</w:t>
            </w:r>
          </w:p>
        </w:tc>
        <w:tc>
          <w:tcPr>
            <w:tcW w:w="1308" w:type="dxa"/>
            <w:shd w:val="clear" w:color="auto" w:fill="F2F2F2" w:themeFill="background1" w:themeFillShade="F2"/>
            <w:vAlign w:val="center"/>
          </w:tcPr>
          <w:p w14:paraId="3F3EA701" w14:textId="77777777" w:rsidR="004E5B3D" w:rsidRDefault="004E5B3D" w:rsidP="008149DF">
            <w:r>
              <w:t>1.4.</w:t>
            </w:r>
          </w:p>
        </w:tc>
        <w:tc>
          <w:tcPr>
            <w:tcW w:w="2052" w:type="dxa"/>
            <w:shd w:val="clear" w:color="auto" w:fill="F2F2F2" w:themeFill="background1" w:themeFillShade="F2"/>
            <w:vAlign w:val="center"/>
          </w:tcPr>
          <w:p w14:paraId="6199AE89" w14:textId="77777777" w:rsidR="004E5B3D" w:rsidRDefault="004E5B3D" w:rsidP="008149DF">
            <w:r>
              <w:t>Design</w:t>
            </w:r>
          </w:p>
        </w:tc>
        <w:tc>
          <w:tcPr>
            <w:tcW w:w="6269" w:type="dxa"/>
            <w:shd w:val="clear" w:color="auto" w:fill="F2F2F2" w:themeFill="background1" w:themeFillShade="F2"/>
            <w:vAlign w:val="center"/>
          </w:tcPr>
          <w:p w14:paraId="5FC9A5C5" w14:textId="77777777" w:rsidR="004E5B3D" w:rsidRDefault="004E5B3D" w:rsidP="008149DF">
            <w:r>
              <w:t>Work to determine what will go into the code prior to the implementation phase.</w:t>
            </w:r>
          </w:p>
        </w:tc>
      </w:tr>
      <w:tr w:rsidR="004E5B3D" w14:paraId="3255DD90" w14:textId="77777777" w:rsidTr="008149DF">
        <w:tc>
          <w:tcPr>
            <w:tcW w:w="856" w:type="dxa"/>
            <w:shd w:val="clear" w:color="auto" w:fill="DDE5F7" w:themeFill="accent6" w:themeFillTint="33"/>
            <w:vAlign w:val="center"/>
          </w:tcPr>
          <w:p w14:paraId="736AEFB1" w14:textId="77777777" w:rsidR="004E5B3D" w:rsidRDefault="004E5B3D" w:rsidP="008149DF">
            <w:pPr>
              <w:jc w:val="center"/>
            </w:pPr>
            <w:r>
              <w:t>3</w:t>
            </w:r>
          </w:p>
        </w:tc>
        <w:tc>
          <w:tcPr>
            <w:tcW w:w="1308" w:type="dxa"/>
            <w:vAlign w:val="center"/>
          </w:tcPr>
          <w:p w14:paraId="687A47F8" w14:textId="77777777" w:rsidR="004E5B3D" w:rsidRDefault="004E5B3D" w:rsidP="008149DF">
            <w:r>
              <w:t>1.4.1.</w:t>
            </w:r>
          </w:p>
        </w:tc>
        <w:tc>
          <w:tcPr>
            <w:tcW w:w="2052" w:type="dxa"/>
            <w:vAlign w:val="center"/>
          </w:tcPr>
          <w:p w14:paraId="3627D9E0" w14:textId="77777777" w:rsidR="004E5B3D" w:rsidRDefault="004E5B3D" w:rsidP="008149DF">
            <w:r>
              <w:t>Framework</w:t>
            </w:r>
          </w:p>
        </w:tc>
        <w:tc>
          <w:tcPr>
            <w:tcW w:w="6269" w:type="dxa"/>
            <w:vAlign w:val="center"/>
          </w:tcPr>
          <w:p w14:paraId="31DE259E" w14:textId="77777777" w:rsidR="004E5B3D" w:rsidRDefault="004E5B3D" w:rsidP="008149DF">
            <w:r>
              <w:t>Windows, DirectX, and game start up and shutdown, and main loop.</w:t>
            </w:r>
          </w:p>
        </w:tc>
      </w:tr>
      <w:tr w:rsidR="004E5B3D" w14:paraId="218086C9" w14:textId="77777777" w:rsidTr="008149DF">
        <w:tc>
          <w:tcPr>
            <w:tcW w:w="856" w:type="dxa"/>
            <w:shd w:val="clear" w:color="auto" w:fill="DDE5F7" w:themeFill="accent6" w:themeFillTint="33"/>
            <w:vAlign w:val="center"/>
          </w:tcPr>
          <w:p w14:paraId="2321BBE0" w14:textId="77777777" w:rsidR="004E5B3D" w:rsidRDefault="004E5B3D" w:rsidP="008149DF">
            <w:pPr>
              <w:jc w:val="center"/>
            </w:pPr>
            <w:r>
              <w:t>3</w:t>
            </w:r>
          </w:p>
        </w:tc>
        <w:tc>
          <w:tcPr>
            <w:tcW w:w="1308" w:type="dxa"/>
            <w:vAlign w:val="center"/>
          </w:tcPr>
          <w:p w14:paraId="60313CB1" w14:textId="77777777" w:rsidR="004E5B3D" w:rsidRDefault="004E5B3D" w:rsidP="008149DF">
            <w:r>
              <w:t>1.4.2.</w:t>
            </w:r>
          </w:p>
        </w:tc>
        <w:tc>
          <w:tcPr>
            <w:tcW w:w="2052" w:type="dxa"/>
            <w:vAlign w:val="center"/>
          </w:tcPr>
          <w:p w14:paraId="5BF2349B" w14:textId="77777777" w:rsidR="004E5B3D" w:rsidRDefault="004E5B3D" w:rsidP="008149DF">
            <w:r>
              <w:t>Input Manager</w:t>
            </w:r>
          </w:p>
        </w:tc>
        <w:tc>
          <w:tcPr>
            <w:tcW w:w="6269" w:type="dxa"/>
            <w:vAlign w:val="center"/>
          </w:tcPr>
          <w:p w14:paraId="75D90422" w14:textId="77777777" w:rsidR="004E5B3D" w:rsidRDefault="004E5B3D" w:rsidP="008149DF">
            <w:r>
              <w:t>Central input management. Start with basic Windows input events, explore DirectInput options.</w:t>
            </w:r>
          </w:p>
        </w:tc>
      </w:tr>
      <w:tr w:rsidR="004E5B3D" w14:paraId="2599EB69" w14:textId="77777777" w:rsidTr="008149DF">
        <w:tc>
          <w:tcPr>
            <w:tcW w:w="856" w:type="dxa"/>
            <w:shd w:val="clear" w:color="auto" w:fill="DDE5F7" w:themeFill="accent6" w:themeFillTint="33"/>
            <w:vAlign w:val="center"/>
          </w:tcPr>
          <w:p w14:paraId="5ABF9F5D" w14:textId="77777777" w:rsidR="004E5B3D" w:rsidRDefault="004E5B3D" w:rsidP="008149DF">
            <w:pPr>
              <w:jc w:val="center"/>
            </w:pPr>
            <w:r>
              <w:t>3</w:t>
            </w:r>
          </w:p>
        </w:tc>
        <w:tc>
          <w:tcPr>
            <w:tcW w:w="1308" w:type="dxa"/>
            <w:vAlign w:val="center"/>
          </w:tcPr>
          <w:p w14:paraId="0451A488" w14:textId="77777777" w:rsidR="004E5B3D" w:rsidRDefault="004E5B3D" w:rsidP="008149DF">
            <w:r>
              <w:t>1.4.3.</w:t>
            </w:r>
          </w:p>
        </w:tc>
        <w:tc>
          <w:tcPr>
            <w:tcW w:w="2052" w:type="dxa"/>
            <w:vAlign w:val="center"/>
          </w:tcPr>
          <w:p w14:paraId="4B219E8B" w14:textId="77777777" w:rsidR="004E5B3D" w:rsidRDefault="004E5B3D" w:rsidP="008149DF">
            <w:r>
              <w:t>Resource Manager</w:t>
            </w:r>
          </w:p>
        </w:tc>
        <w:tc>
          <w:tcPr>
            <w:tcW w:w="6269" w:type="dxa"/>
            <w:vAlign w:val="center"/>
          </w:tcPr>
          <w:p w14:paraId="63CC099E" w14:textId="77777777" w:rsidR="004E5B3D" w:rsidRDefault="004E5B3D" w:rsidP="008149DF">
            <w:r>
              <w:t>Central resource management (memory &amp; assets).</w:t>
            </w:r>
          </w:p>
        </w:tc>
      </w:tr>
      <w:tr w:rsidR="004E5B3D" w14:paraId="135D8E8F" w14:textId="77777777" w:rsidTr="008149DF">
        <w:tc>
          <w:tcPr>
            <w:tcW w:w="856" w:type="dxa"/>
            <w:shd w:val="clear" w:color="auto" w:fill="DDE5F7" w:themeFill="accent6" w:themeFillTint="33"/>
            <w:vAlign w:val="center"/>
          </w:tcPr>
          <w:p w14:paraId="1CE8DC09" w14:textId="77777777" w:rsidR="004E5B3D" w:rsidRDefault="004E5B3D" w:rsidP="008149DF">
            <w:pPr>
              <w:jc w:val="center"/>
            </w:pPr>
            <w:r>
              <w:t>3</w:t>
            </w:r>
          </w:p>
        </w:tc>
        <w:tc>
          <w:tcPr>
            <w:tcW w:w="1308" w:type="dxa"/>
            <w:vAlign w:val="center"/>
          </w:tcPr>
          <w:p w14:paraId="2C4E0449" w14:textId="77777777" w:rsidR="004E5B3D" w:rsidRDefault="004E5B3D" w:rsidP="008149DF">
            <w:r>
              <w:t>1.4.4.</w:t>
            </w:r>
          </w:p>
        </w:tc>
        <w:tc>
          <w:tcPr>
            <w:tcW w:w="2052" w:type="dxa"/>
            <w:vAlign w:val="center"/>
          </w:tcPr>
          <w:p w14:paraId="48073524" w14:textId="77777777" w:rsidR="004E5B3D" w:rsidRDefault="004E5B3D" w:rsidP="008149DF">
            <w:r>
              <w:t>Scene Manager</w:t>
            </w:r>
          </w:p>
        </w:tc>
        <w:tc>
          <w:tcPr>
            <w:tcW w:w="6269" w:type="dxa"/>
            <w:vAlign w:val="center"/>
          </w:tcPr>
          <w:p w14:paraId="578E9100" w14:textId="77777777" w:rsidR="004E5B3D" w:rsidRDefault="004E5B3D" w:rsidP="008149DF">
            <w:r>
              <w:t>Central FSM for transition between game scenes.</w:t>
            </w:r>
          </w:p>
        </w:tc>
      </w:tr>
      <w:tr w:rsidR="004E5B3D" w14:paraId="583E9969" w14:textId="77777777" w:rsidTr="008149DF">
        <w:tc>
          <w:tcPr>
            <w:tcW w:w="856" w:type="dxa"/>
            <w:shd w:val="clear" w:color="auto" w:fill="DDE5F7" w:themeFill="accent6" w:themeFillTint="33"/>
            <w:vAlign w:val="center"/>
          </w:tcPr>
          <w:p w14:paraId="0732CA76" w14:textId="77777777" w:rsidR="004E5B3D" w:rsidRDefault="004E5B3D" w:rsidP="008149DF">
            <w:pPr>
              <w:jc w:val="center"/>
            </w:pPr>
            <w:r>
              <w:t>3</w:t>
            </w:r>
          </w:p>
        </w:tc>
        <w:tc>
          <w:tcPr>
            <w:tcW w:w="1308" w:type="dxa"/>
            <w:vAlign w:val="center"/>
          </w:tcPr>
          <w:p w14:paraId="428DC16C" w14:textId="77777777" w:rsidR="004E5B3D" w:rsidRDefault="004E5B3D" w:rsidP="008149DF">
            <w:r>
              <w:t>1.4.5.</w:t>
            </w:r>
          </w:p>
        </w:tc>
        <w:tc>
          <w:tcPr>
            <w:tcW w:w="2052" w:type="dxa"/>
            <w:vAlign w:val="center"/>
          </w:tcPr>
          <w:p w14:paraId="53421AAF" w14:textId="77777777" w:rsidR="004E5B3D" w:rsidRDefault="004E5B3D" w:rsidP="008149DF">
            <w:r>
              <w:t>Splash Scene</w:t>
            </w:r>
          </w:p>
        </w:tc>
        <w:tc>
          <w:tcPr>
            <w:tcW w:w="6269" w:type="dxa"/>
            <w:vAlign w:val="center"/>
          </w:tcPr>
          <w:p w14:paraId="2A068C3C" w14:textId="77777777" w:rsidR="004E5B3D" w:rsidRDefault="004E5B3D" w:rsidP="008149DF">
            <w:r>
              <w:t>Front-end splash scene.</w:t>
            </w:r>
          </w:p>
        </w:tc>
      </w:tr>
      <w:tr w:rsidR="004E5B3D" w14:paraId="0994E78C" w14:textId="77777777" w:rsidTr="008149DF">
        <w:tc>
          <w:tcPr>
            <w:tcW w:w="856" w:type="dxa"/>
            <w:shd w:val="clear" w:color="auto" w:fill="DDE5F7" w:themeFill="accent6" w:themeFillTint="33"/>
            <w:vAlign w:val="center"/>
          </w:tcPr>
          <w:p w14:paraId="74903326" w14:textId="77777777" w:rsidR="004E5B3D" w:rsidRDefault="004E5B3D" w:rsidP="008149DF">
            <w:pPr>
              <w:jc w:val="center"/>
            </w:pPr>
            <w:r>
              <w:t>3</w:t>
            </w:r>
          </w:p>
        </w:tc>
        <w:tc>
          <w:tcPr>
            <w:tcW w:w="1308" w:type="dxa"/>
            <w:vAlign w:val="center"/>
          </w:tcPr>
          <w:p w14:paraId="5B07291F" w14:textId="77777777" w:rsidR="004E5B3D" w:rsidRDefault="004E5B3D" w:rsidP="008149DF">
            <w:r>
              <w:t>1.4.6.</w:t>
            </w:r>
          </w:p>
        </w:tc>
        <w:tc>
          <w:tcPr>
            <w:tcW w:w="2052" w:type="dxa"/>
            <w:vAlign w:val="center"/>
          </w:tcPr>
          <w:p w14:paraId="3CC16EE4" w14:textId="77777777" w:rsidR="004E5B3D" w:rsidRDefault="004E5B3D" w:rsidP="008149DF">
            <w:r>
              <w:t>Front-end Scene</w:t>
            </w:r>
          </w:p>
        </w:tc>
        <w:tc>
          <w:tcPr>
            <w:tcW w:w="6269" w:type="dxa"/>
            <w:vAlign w:val="center"/>
          </w:tcPr>
          <w:p w14:paraId="63C7F87E" w14:textId="77777777" w:rsidR="004E5B3D" w:rsidRDefault="004E5B3D" w:rsidP="008149DF">
            <w:r>
              <w:t>Front-end main menu and sub menu scene.</w:t>
            </w:r>
          </w:p>
        </w:tc>
      </w:tr>
      <w:tr w:rsidR="004E5B3D" w14:paraId="7382AE8A" w14:textId="77777777" w:rsidTr="008149DF">
        <w:tc>
          <w:tcPr>
            <w:tcW w:w="856" w:type="dxa"/>
            <w:shd w:val="clear" w:color="auto" w:fill="DDE5F7" w:themeFill="accent6" w:themeFillTint="33"/>
            <w:vAlign w:val="center"/>
          </w:tcPr>
          <w:p w14:paraId="30839D4F" w14:textId="77777777" w:rsidR="004E5B3D" w:rsidRDefault="004E5B3D" w:rsidP="008149DF">
            <w:pPr>
              <w:jc w:val="center"/>
            </w:pPr>
            <w:r>
              <w:t>3</w:t>
            </w:r>
          </w:p>
        </w:tc>
        <w:tc>
          <w:tcPr>
            <w:tcW w:w="1308" w:type="dxa"/>
            <w:vAlign w:val="center"/>
          </w:tcPr>
          <w:p w14:paraId="4436A30F" w14:textId="77777777" w:rsidR="004E5B3D" w:rsidRDefault="004E5B3D" w:rsidP="008149DF">
            <w:r>
              <w:t>1.4.7.</w:t>
            </w:r>
          </w:p>
        </w:tc>
        <w:tc>
          <w:tcPr>
            <w:tcW w:w="2052" w:type="dxa"/>
            <w:vAlign w:val="center"/>
          </w:tcPr>
          <w:p w14:paraId="7F1A5B99" w14:textId="77777777" w:rsidR="004E5B3D" w:rsidRDefault="004E5B3D" w:rsidP="008149DF">
            <w:r>
              <w:t>Game Scene</w:t>
            </w:r>
          </w:p>
        </w:tc>
        <w:tc>
          <w:tcPr>
            <w:tcW w:w="6269" w:type="dxa"/>
            <w:vAlign w:val="center"/>
          </w:tcPr>
          <w:p w14:paraId="31390507" w14:textId="77777777" w:rsidR="004E5B3D" w:rsidRDefault="004E5B3D" w:rsidP="008149DF">
            <w:r>
              <w:t>Core game logic.</w:t>
            </w:r>
          </w:p>
        </w:tc>
      </w:tr>
      <w:tr w:rsidR="004E5B3D" w14:paraId="61CE259B" w14:textId="77777777" w:rsidTr="008149DF">
        <w:tc>
          <w:tcPr>
            <w:tcW w:w="856" w:type="dxa"/>
            <w:shd w:val="clear" w:color="auto" w:fill="DDE5F7" w:themeFill="accent6" w:themeFillTint="33"/>
            <w:vAlign w:val="center"/>
          </w:tcPr>
          <w:p w14:paraId="776ECB88" w14:textId="77777777" w:rsidR="004E5B3D" w:rsidRDefault="004E5B3D" w:rsidP="008149DF">
            <w:pPr>
              <w:jc w:val="center"/>
            </w:pPr>
            <w:r>
              <w:t>3</w:t>
            </w:r>
          </w:p>
        </w:tc>
        <w:tc>
          <w:tcPr>
            <w:tcW w:w="1308" w:type="dxa"/>
            <w:vAlign w:val="center"/>
          </w:tcPr>
          <w:p w14:paraId="708313B8" w14:textId="77777777" w:rsidR="004E5B3D" w:rsidRDefault="004E5B3D" w:rsidP="008149DF">
            <w:r>
              <w:t>1.4.8.</w:t>
            </w:r>
          </w:p>
        </w:tc>
        <w:tc>
          <w:tcPr>
            <w:tcW w:w="2052" w:type="dxa"/>
            <w:vAlign w:val="center"/>
          </w:tcPr>
          <w:p w14:paraId="6F9868A9" w14:textId="77777777" w:rsidR="004E5B3D" w:rsidRDefault="004E5B3D" w:rsidP="008149DF">
            <w:r>
              <w:t>Menus</w:t>
            </w:r>
          </w:p>
        </w:tc>
        <w:tc>
          <w:tcPr>
            <w:tcW w:w="6269" w:type="dxa"/>
            <w:vAlign w:val="center"/>
          </w:tcPr>
          <w:p w14:paraId="44F40E1C" w14:textId="77777777" w:rsidR="004E5B3D" w:rsidRDefault="004E5B3D" w:rsidP="008149DF">
            <w:r>
              <w:t>Reusable menu system, for all front-end and in-game menus.</w:t>
            </w:r>
          </w:p>
        </w:tc>
      </w:tr>
      <w:tr w:rsidR="004E5B3D" w14:paraId="3E62314B" w14:textId="77777777" w:rsidTr="008149DF">
        <w:tc>
          <w:tcPr>
            <w:tcW w:w="856" w:type="dxa"/>
            <w:shd w:val="clear" w:color="auto" w:fill="DDE5F7" w:themeFill="accent6" w:themeFillTint="33"/>
            <w:vAlign w:val="center"/>
          </w:tcPr>
          <w:p w14:paraId="3C85988E" w14:textId="77777777" w:rsidR="004E5B3D" w:rsidRDefault="004E5B3D" w:rsidP="008149DF">
            <w:pPr>
              <w:jc w:val="center"/>
            </w:pPr>
            <w:r>
              <w:t>3</w:t>
            </w:r>
          </w:p>
        </w:tc>
        <w:tc>
          <w:tcPr>
            <w:tcW w:w="1308" w:type="dxa"/>
            <w:vAlign w:val="center"/>
          </w:tcPr>
          <w:p w14:paraId="6C3A52FB" w14:textId="77777777" w:rsidR="004E5B3D" w:rsidRDefault="004E5B3D" w:rsidP="008149DF">
            <w:r>
              <w:t>1.4.9.</w:t>
            </w:r>
          </w:p>
        </w:tc>
        <w:tc>
          <w:tcPr>
            <w:tcW w:w="2052" w:type="dxa"/>
            <w:vAlign w:val="center"/>
          </w:tcPr>
          <w:p w14:paraId="148E4765" w14:textId="77777777" w:rsidR="004E5B3D" w:rsidRDefault="004E5B3D" w:rsidP="008149DF">
            <w:r>
              <w:t>Game Objects</w:t>
            </w:r>
          </w:p>
        </w:tc>
        <w:tc>
          <w:tcPr>
            <w:tcW w:w="6269" w:type="dxa"/>
            <w:vAlign w:val="center"/>
          </w:tcPr>
          <w:p w14:paraId="3155A9DC" w14:textId="77777777" w:rsidR="004E5B3D" w:rsidRDefault="004E5B3D" w:rsidP="008149DF">
            <w:r>
              <w:t>Abstract base class for all objects.</w:t>
            </w:r>
          </w:p>
        </w:tc>
      </w:tr>
      <w:tr w:rsidR="004E5B3D" w14:paraId="54E0C75C" w14:textId="77777777" w:rsidTr="008149DF">
        <w:tc>
          <w:tcPr>
            <w:tcW w:w="856" w:type="dxa"/>
            <w:shd w:val="clear" w:color="auto" w:fill="DDE5F7" w:themeFill="accent6" w:themeFillTint="33"/>
            <w:vAlign w:val="center"/>
          </w:tcPr>
          <w:p w14:paraId="5809D1F4" w14:textId="77777777" w:rsidR="004E5B3D" w:rsidRDefault="004E5B3D" w:rsidP="008149DF">
            <w:pPr>
              <w:jc w:val="center"/>
            </w:pPr>
            <w:r>
              <w:t>3</w:t>
            </w:r>
          </w:p>
        </w:tc>
        <w:tc>
          <w:tcPr>
            <w:tcW w:w="1308" w:type="dxa"/>
            <w:vAlign w:val="center"/>
          </w:tcPr>
          <w:p w14:paraId="0BC850F7" w14:textId="77777777" w:rsidR="004E5B3D" w:rsidRDefault="004E5B3D" w:rsidP="008149DF">
            <w:r>
              <w:t>1.4.10.</w:t>
            </w:r>
          </w:p>
        </w:tc>
        <w:tc>
          <w:tcPr>
            <w:tcW w:w="2052" w:type="dxa"/>
            <w:vAlign w:val="center"/>
          </w:tcPr>
          <w:p w14:paraId="1ED6C69C" w14:textId="77777777" w:rsidR="004E5B3D" w:rsidRDefault="004E5B3D" w:rsidP="008149DF">
            <w:r>
              <w:t>Hover-tank</w:t>
            </w:r>
          </w:p>
        </w:tc>
        <w:tc>
          <w:tcPr>
            <w:tcW w:w="6269" w:type="dxa"/>
            <w:vAlign w:val="center"/>
          </w:tcPr>
          <w:p w14:paraId="308E0EF6" w14:textId="77777777" w:rsidR="004E5B3D" w:rsidRDefault="004E5B3D" w:rsidP="008149DF">
            <w:r>
              <w:t>Extends game object class for the Hover-tank vehicle.</w:t>
            </w:r>
          </w:p>
        </w:tc>
      </w:tr>
      <w:tr w:rsidR="004E5B3D" w14:paraId="6810381C" w14:textId="77777777" w:rsidTr="008149DF">
        <w:tc>
          <w:tcPr>
            <w:tcW w:w="856" w:type="dxa"/>
            <w:shd w:val="clear" w:color="auto" w:fill="DDE5F7" w:themeFill="accent6" w:themeFillTint="33"/>
            <w:vAlign w:val="center"/>
          </w:tcPr>
          <w:p w14:paraId="4E4D0603" w14:textId="77777777" w:rsidR="004E5B3D" w:rsidRDefault="004E5B3D" w:rsidP="008149DF">
            <w:pPr>
              <w:jc w:val="center"/>
            </w:pPr>
            <w:r>
              <w:t>3</w:t>
            </w:r>
          </w:p>
        </w:tc>
        <w:tc>
          <w:tcPr>
            <w:tcW w:w="1308" w:type="dxa"/>
            <w:vAlign w:val="center"/>
          </w:tcPr>
          <w:p w14:paraId="7BEC8903" w14:textId="77777777" w:rsidR="004E5B3D" w:rsidRDefault="004E5B3D" w:rsidP="008149DF">
            <w:r>
              <w:t>1.4.11.</w:t>
            </w:r>
          </w:p>
        </w:tc>
        <w:tc>
          <w:tcPr>
            <w:tcW w:w="2052" w:type="dxa"/>
            <w:vAlign w:val="center"/>
          </w:tcPr>
          <w:p w14:paraId="3C5135D2" w14:textId="77777777" w:rsidR="004E5B3D" w:rsidRDefault="004E5B3D" w:rsidP="008149DF">
            <w:r>
              <w:t>Player Tank Control</w:t>
            </w:r>
          </w:p>
        </w:tc>
        <w:tc>
          <w:tcPr>
            <w:tcW w:w="6269" w:type="dxa"/>
            <w:vAlign w:val="center"/>
          </w:tcPr>
          <w:p w14:paraId="128A8B57" w14:textId="77777777" w:rsidR="004E5B3D" w:rsidRDefault="004E5B3D" w:rsidP="008149DF">
            <w:r>
              <w:t>Extends the Hover-tank class with a user control method.</w:t>
            </w:r>
          </w:p>
        </w:tc>
      </w:tr>
      <w:tr w:rsidR="004E5B3D" w14:paraId="4EA00646" w14:textId="77777777" w:rsidTr="008149DF">
        <w:tc>
          <w:tcPr>
            <w:tcW w:w="856" w:type="dxa"/>
            <w:shd w:val="clear" w:color="auto" w:fill="DDE5F7" w:themeFill="accent6" w:themeFillTint="33"/>
            <w:vAlign w:val="center"/>
          </w:tcPr>
          <w:p w14:paraId="51456A27" w14:textId="77777777" w:rsidR="004E5B3D" w:rsidRDefault="004E5B3D" w:rsidP="008149DF">
            <w:pPr>
              <w:jc w:val="center"/>
            </w:pPr>
            <w:r>
              <w:t>3</w:t>
            </w:r>
          </w:p>
        </w:tc>
        <w:tc>
          <w:tcPr>
            <w:tcW w:w="1308" w:type="dxa"/>
            <w:vAlign w:val="center"/>
          </w:tcPr>
          <w:p w14:paraId="6F064E28" w14:textId="77777777" w:rsidR="004E5B3D" w:rsidRDefault="004E5B3D" w:rsidP="008149DF">
            <w:r>
              <w:t>1.4.12.</w:t>
            </w:r>
          </w:p>
        </w:tc>
        <w:tc>
          <w:tcPr>
            <w:tcW w:w="2052" w:type="dxa"/>
            <w:vAlign w:val="center"/>
          </w:tcPr>
          <w:p w14:paraId="5FF13543" w14:textId="77777777" w:rsidR="004E5B3D" w:rsidRDefault="004E5B3D" w:rsidP="008149DF">
            <w:r>
              <w:t>AI Tank Control</w:t>
            </w:r>
          </w:p>
        </w:tc>
        <w:tc>
          <w:tcPr>
            <w:tcW w:w="6269" w:type="dxa"/>
            <w:vAlign w:val="center"/>
          </w:tcPr>
          <w:p w14:paraId="4395385C" w14:textId="77777777" w:rsidR="004E5B3D" w:rsidRDefault="004E5B3D" w:rsidP="008149DF">
            <w:r>
              <w:t>Extends the Hover-tank class with an AI control method.</w:t>
            </w:r>
          </w:p>
        </w:tc>
      </w:tr>
      <w:tr w:rsidR="004E5B3D" w14:paraId="013F316F" w14:textId="77777777" w:rsidTr="008149DF">
        <w:tc>
          <w:tcPr>
            <w:tcW w:w="856" w:type="dxa"/>
            <w:shd w:val="clear" w:color="auto" w:fill="DDE5F7" w:themeFill="accent6" w:themeFillTint="33"/>
            <w:vAlign w:val="center"/>
          </w:tcPr>
          <w:p w14:paraId="6C1D9800" w14:textId="77777777" w:rsidR="004E5B3D" w:rsidRDefault="004E5B3D" w:rsidP="008149DF">
            <w:pPr>
              <w:jc w:val="center"/>
            </w:pPr>
            <w:r>
              <w:t>3</w:t>
            </w:r>
          </w:p>
        </w:tc>
        <w:tc>
          <w:tcPr>
            <w:tcW w:w="1308" w:type="dxa"/>
            <w:vAlign w:val="center"/>
          </w:tcPr>
          <w:p w14:paraId="465D1968" w14:textId="77777777" w:rsidR="004E5B3D" w:rsidRDefault="004E5B3D" w:rsidP="008149DF">
            <w:r>
              <w:t>1.4.13.</w:t>
            </w:r>
          </w:p>
        </w:tc>
        <w:tc>
          <w:tcPr>
            <w:tcW w:w="2052" w:type="dxa"/>
            <w:vAlign w:val="center"/>
          </w:tcPr>
          <w:p w14:paraId="7CA489B6" w14:textId="77777777" w:rsidR="004E5B3D" w:rsidRDefault="004E5B3D" w:rsidP="008149DF">
            <w:r>
              <w:t>Static Obstacles</w:t>
            </w:r>
          </w:p>
        </w:tc>
        <w:tc>
          <w:tcPr>
            <w:tcW w:w="6269" w:type="dxa"/>
            <w:vAlign w:val="center"/>
          </w:tcPr>
          <w:p w14:paraId="4F4410A4" w14:textId="77777777" w:rsidR="004E5B3D" w:rsidRDefault="004E5B3D" w:rsidP="008149DF">
            <w:r>
              <w:t xml:space="preserve">Solid game objects within the environment that do </w:t>
            </w:r>
            <w:r w:rsidRPr="00796619">
              <w:rPr>
                <w:b/>
              </w:rPr>
              <w:t>not</w:t>
            </w:r>
            <w:r>
              <w:t xml:space="preserve"> move when Hover-tanks collide with them.</w:t>
            </w:r>
          </w:p>
        </w:tc>
      </w:tr>
      <w:tr w:rsidR="004E5B3D" w14:paraId="647790F4" w14:textId="77777777" w:rsidTr="008149DF">
        <w:tc>
          <w:tcPr>
            <w:tcW w:w="856" w:type="dxa"/>
            <w:shd w:val="clear" w:color="auto" w:fill="DDE5F7" w:themeFill="accent6" w:themeFillTint="33"/>
            <w:vAlign w:val="center"/>
          </w:tcPr>
          <w:p w14:paraId="7058183C" w14:textId="77777777" w:rsidR="004E5B3D" w:rsidRDefault="004E5B3D" w:rsidP="008149DF">
            <w:pPr>
              <w:jc w:val="center"/>
            </w:pPr>
            <w:r>
              <w:t>3</w:t>
            </w:r>
          </w:p>
        </w:tc>
        <w:tc>
          <w:tcPr>
            <w:tcW w:w="1308" w:type="dxa"/>
            <w:vAlign w:val="center"/>
          </w:tcPr>
          <w:p w14:paraId="7EA69661" w14:textId="77777777" w:rsidR="004E5B3D" w:rsidRDefault="004E5B3D" w:rsidP="008149DF">
            <w:r>
              <w:t>1.4.14.</w:t>
            </w:r>
          </w:p>
        </w:tc>
        <w:tc>
          <w:tcPr>
            <w:tcW w:w="2052" w:type="dxa"/>
            <w:vAlign w:val="center"/>
          </w:tcPr>
          <w:p w14:paraId="57E3F1DC" w14:textId="77777777" w:rsidR="004E5B3D" w:rsidRDefault="004E5B3D" w:rsidP="008149DF">
            <w:r>
              <w:t>Movable Obstacles</w:t>
            </w:r>
          </w:p>
        </w:tc>
        <w:tc>
          <w:tcPr>
            <w:tcW w:w="6269" w:type="dxa"/>
            <w:vAlign w:val="center"/>
          </w:tcPr>
          <w:p w14:paraId="5EC2710B" w14:textId="77777777" w:rsidR="004E5B3D" w:rsidRDefault="004E5B3D" w:rsidP="008149DF">
            <w:r>
              <w:t xml:space="preserve">Solid game objects within the environment that </w:t>
            </w:r>
            <w:r w:rsidRPr="00796619">
              <w:rPr>
                <w:b/>
              </w:rPr>
              <w:t>do</w:t>
            </w:r>
            <w:r>
              <w:t xml:space="preserve"> move when Hover-tanks will collide with then.</w:t>
            </w:r>
          </w:p>
        </w:tc>
      </w:tr>
      <w:tr w:rsidR="004E5B3D" w14:paraId="48E5BED9" w14:textId="77777777" w:rsidTr="008149DF">
        <w:tc>
          <w:tcPr>
            <w:tcW w:w="856" w:type="dxa"/>
            <w:shd w:val="clear" w:color="auto" w:fill="DDE5F7" w:themeFill="accent6" w:themeFillTint="33"/>
            <w:vAlign w:val="center"/>
          </w:tcPr>
          <w:p w14:paraId="5A00D84D" w14:textId="77777777" w:rsidR="004E5B3D" w:rsidRDefault="004E5B3D" w:rsidP="008149DF">
            <w:pPr>
              <w:jc w:val="center"/>
            </w:pPr>
            <w:r>
              <w:t>3</w:t>
            </w:r>
          </w:p>
        </w:tc>
        <w:tc>
          <w:tcPr>
            <w:tcW w:w="1308" w:type="dxa"/>
            <w:vAlign w:val="center"/>
          </w:tcPr>
          <w:p w14:paraId="6D76DEE2" w14:textId="77777777" w:rsidR="004E5B3D" w:rsidRDefault="004E5B3D" w:rsidP="008149DF">
            <w:r>
              <w:t>1.4.15.</w:t>
            </w:r>
          </w:p>
        </w:tc>
        <w:tc>
          <w:tcPr>
            <w:tcW w:w="2052" w:type="dxa"/>
            <w:vAlign w:val="center"/>
          </w:tcPr>
          <w:p w14:paraId="045166F0" w14:textId="77777777" w:rsidR="004E5B3D" w:rsidRDefault="004E5B3D" w:rsidP="008149DF">
            <w:r>
              <w:t>Collectables</w:t>
            </w:r>
          </w:p>
        </w:tc>
        <w:tc>
          <w:tcPr>
            <w:tcW w:w="6269" w:type="dxa"/>
            <w:vAlign w:val="center"/>
          </w:tcPr>
          <w:p w14:paraId="41E6A8C7" w14:textId="77777777" w:rsidR="004E5B3D" w:rsidRDefault="004E5B3D" w:rsidP="008149DF">
            <w:r>
              <w:t>Non-solid game objects within the environment that de-spawn only when user Hover-tanks collide with then.</w:t>
            </w:r>
          </w:p>
        </w:tc>
      </w:tr>
      <w:tr w:rsidR="004E5B3D" w14:paraId="0C88101B" w14:textId="77777777" w:rsidTr="008149DF">
        <w:tc>
          <w:tcPr>
            <w:tcW w:w="856" w:type="dxa"/>
            <w:shd w:val="clear" w:color="auto" w:fill="DDE5F7" w:themeFill="accent6" w:themeFillTint="33"/>
            <w:vAlign w:val="center"/>
          </w:tcPr>
          <w:p w14:paraId="30D75B88" w14:textId="77777777" w:rsidR="004E5B3D" w:rsidRDefault="004E5B3D" w:rsidP="008149DF">
            <w:pPr>
              <w:jc w:val="center"/>
            </w:pPr>
            <w:r>
              <w:lastRenderedPageBreak/>
              <w:t>3</w:t>
            </w:r>
          </w:p>
        </w:tc>
        <w:tc>
          <w:tcPr>
            <w:tcW w:w="1308" w:type="dxa"/>
            <w:vAlign w:val="center"/>
          </w:tcPr>
          <w:p w14:paraId="50DF3BEF" w14:textId="77777777" w:rsidR="004E5B3D" w:rsidRDefault="004E5B3D" w:rsidP="008149DF">
            <w:r>
              <w:t>1.4.16.</w:t>
            </w:r>
          </w:p>
        </w:tc>
        <w:tc>
          <w:tcPr>
            <w:tcW w:w="2052" w:type="dxa"/>
            <w:vAlign w:val="center"/>
          </w:tcPr>
          <w:p w14:paraId="1F0B1D43" w14:textId="77777777" w:rsidR="004E5B3D" w:rsidRDefault="004E5B3D" w:rsidP="008149DF">
            <w:r>
              <w:t>HUD</w:t>
            </w:r>
          </w:p>
        </w:tc>
        <w:tc>
          <w:tcPr>
            <w:tcW w:w="6269" w:type="dxa"/>
            <w:vAlign w:val="center"/>
          </w:tcPr>
          <w:p w14:paraId="086E5A3A" w14:textId="77777777" w:rsidR="004E5B3D" w:rsidRDefault="004E5B3D" w:rsidP="008149DF">
            <w:r>
              <w:t>Screen overlay that shows collected/remaining collectables in the environment.</w:t>
            </w:r>
          </w:p>
        </w:tc>
      </w:tr>
      <w:tr w:rsidR="004E5B3D" w14:paraId="74B52ABB" w14:textId="77777777" w:rsidTr="008149DF">
        <w:tc>
          <w:tcPr>
            <w:tcW w:w="856" w:type="dxa"/>
            <w:shd w:val="clear" w:color="auto" w:fill="BCCCF0" w:themeFill="accent6" w:themeFillTint="66"/>
            <w:vAlign w:val="center"/>
          </w:tcPr>
          <w:p w14:paraId="5ADE95A7" w14:textId="77777777" w:rsidR="004E5B3D" w:rsidRDefault="004E5B3D" w:rsidP="008149DF">
            <w:pPr>
              <w:jc w:val="center"/>
            </w:pPr>
            <w:r>
              <w:t>2</w:t>
            </w:r>
          </w:p>
        </w:tc>
        <w:tc>
          <w:tcPr>
            <w:tcW w:w="1308" w:type="dxa"/>
            <w:shd w:val="clear" w:color="auto" w:fill="F2F2F2" w:themeFill="background1" w:themeFillShade="F2"/>
            <w:vAlign w:val="center"/>
          </w:tcPr>
          <w:p w14:paraId="28200A33" w14:textId="77777777" w:rsidR="004E5B3D" w:rsidRDefault="004E5B3D" w:rsidP="008149DF">
            <w:r>
              <w:t>1.5</w:t>
            </w:r>
          </w:p>
        </w:tc>
        <w:tc>
          <w:tcPr>
            <w:tcW w:w="2052" w:type="dxa"/>
            <w:shd w:val="clear" w:color="auto" w:fill="F2F2F2" w:themeFill="background1" w:themeFillShade="F2"/>
            <w:vAlign w:val="center"/>
          </w:tcPr>
          <w:p w14:paraId="70341AE5" w14:textId="77777777" w:rsidR="004E5B3D" w:rsidRDefault="004E5B3D" w:rsidP="008149DF">
            <w:r>
              <w:t>Implement</w:t>
            </w:r>
          </w:p>
        </w:tc>
        <w:tc>
          <w:tcPr>
            <w:tcW w:w="6269" w:type="dxa"/>
            <w:shd w:val="clear" w:color="auto" w:fill="F2F2F2" w:themeFill="background1" w:themeFillShade="F2"/>
            <w:vAlign w:val="center"/>
          </w:tcPr>
          <w:p w14:paraId="19F8B144" w14:textId="77777777" w:rsidR="004E5B3D" w:rsidRDefault="004E5B3D" w:rsidP="008149DF">
            <w:r>
              <w:t>Work to write the actual code.</w:t>
            </w:r>
          </w:p>
        </w:tc>
      </w:tr>
      <w:tr w:rsidR="004E5B3D" w14:paraId="4221CAA3" w14:textId="77777777" w:rsidTr="008149DF">
        <w:tc>
          <w:tcPr>
            <w:tcW w:w="856" w:type="dxa"/>
            <w:shd w:val="clear" w:color="auto" w:fill="BCCCF0" w:themeFill="accent6" w:themeFillTint="66"/>
            <w:vAlign w:val="center"/>
          </w:tcPr>
          <w:p w14:paraId="65354E81" w14:textId="77777777" w:rsidR="004E5B3D" w:rsidRDefault="004E5B3D" w:rsidP="008149DF">
            <w:pPr>
              <w:jc w:val="center"/>
            </w:pPr>
            <w:r>
              <w:t>2</w:t>
            </w:r>
          </w:p>
        </w:tc>
        <w:tc>
          <w:tcPr>
            <w:tcW w:w="1308" w:type="dxa"/>
            <w:shd w:val="clear" w:color="auto" w:fill="F2F2F2" w:themeFill="background1" w:themeFillShade="F2"/>
            <w:vAlign w:val="center"/>
          </w:tcPr>
          <w:p w14:paraId="49118D65" w14:textId="77777777" w:rsidR="004E5B3D" w:rsidRDefault="004E5B3D" w:rsidP="008149DF">
            <w:r>
              <w:t>1.6</w:t>
            </w:r>
          </w:p>
        </w:tc>
        <w:tc>
          <w:tcPr>
            <w:tcW w:w="2052" w:type="dxa"/>
            <w:shd w:val="clear" w:color="auto" w:fill="F2F2F2" w:themeFill="background1" w:themeFillShade="F2"/>
            <w:vAlign w:val="center"/>
          </w:tcPr>
          <w:p w14:paraId="416A3010" w14:textId="77777777" w:rsidR="004E5B3D" w:rsidRDefault="004E5B3D" w:rsidP="008149DF">
            <w:r>
              <w:t>Test</w:t>
            </w:r>
          </w:p>
        </w:tc>
        <w:tc>
          <w:tcPr>
            <w:tcW w:w="6269" w:type="dxa"/>
            <w:shd w:val="clear" w:color="auto" w:fill="F2F2F2" w:themeFill="background1" w:themeFillShade="F2"/>
            <w:vAlign w:val="center"/>
          </w:tcPr>
          <w:p w14:paraId="21C29D85" w14:textId="77777777" w:rsidR="004E5B3D" w:rsidRDefault="004E5B3D" w:rsidP="008149DF">
            <w:r>
              <w:t>Work to test the game.</w:t>
            </w:r>
          </w:p>
        </w:tc>
      </w:tr>
    </w:tbl>
    <w:p w14:paraId="2567A875" w14:textId="77777777" w:rsidR="004E5B3D" w:rsidRPr="004E5B3D" w:rsidRDefault="004E5B3D" w:rsidP="004E5B3D">
      <w:pPr>
        <w:rPr>
          <w:lang w:val="en-US"/>
        </w:rPr>
      </w:pPr>
    </w:p>
    <w:p w14:paraId="14B650CC" w14:textId="77777777" w:rsidR="00C55921" w:rsidRDefault="00C55921" w:rsidP="00C55921">
      <w:pPr>
        <w:pStyle w:val="Heading2"/>
      </w:pPr>
      <w:bookmarkStart w:id="53" w:name="_Toc496277343"/>
      <w:r>
        <w:t>Analysis (WBS 1.3)</w:t>
      </w:r>
      <w:bookmarkEnd w:id="53"/>
    </w:p>
    <w:p w14:paraId="31464FBE" w14:textId="77777777" w:rsidR="00C55921" w:rsidRDefault="00C55921" w:rsidP="00C55921">
      <w:pPr>
        <w:rPr>
          <w:lang w:val="en-US"/>
        </w:rPr>
      </w:pPr>
      <w:r>
        <w:rPr>
          <w:lang w:val="en-US"/>
        </w:rPr>
        <w:t>Domain, use-case, robustness, sequence, decomposition</w:t>
      </w:r>
    </w:p>
    <w:p w14:paraId="716DF740" w14:textId="77777777" w:rsidR="00C55921" w:rsidRDefault="00C55921" w:rsidP="00C55921">
      <w:pPr>
        <w:pStyle w:val="Heading2"/>
      </w:pPr>
      <w:bookmarkStart w:id="54" w:name="_Toc496277344"/>
      <w:r>
        <w:t>Design (WBS 1.4)</w:t>
      </w:r>
      <w:bookmarkEnd w:id="54"/>
    </w:p>
    <w:p w14:paraId="22B33A2D" w14:textId="77777777" w:rsidR="00C55921" w:rsidRDefault="00C55921" w:rsidP="00833243">
      <w:r>
        <w:rPr>
          <w:lang w:val="en-US"/>
        </w:rPr>
        <w:t>Framework, Input, resource, scene, splash, front-end, game, menus, game objects, Hover-tank, human control, AI control, static obstacles, movable obstacles, collectables, HUD.</w:t>
      </w:r>
    </w:p>
    <w:p w14:paraId="50CBA7CA" w14:textId="77777777" w:rsidR="00C55921" w:rsidRPr="00C55921" w:rsidRDefault="00C55921" w:rsidP="00C55921">
      <w:pPr>
        <w:pStyle w:val="Heading2"/>
      </w:pPr>
      <w:bookmarkStart w:id="55" w:name="_Toc496277345"/>
      <w:r>
        <w:t>Testing (WBS 1.6)</w:t>
      </w:r>
      <w:bookmarkEnd w:id="55"/>
    </w:p>
    <w:p w14:paraId="2FF0C940" w14:textId="77777777" w:rsidR="00C55921" w:rsidRPr="00C55921" w:rsidRDefault="00833243" w:rsidP="00C55921">
      <w:pPr>
        <w:rPr>
          <w:lang w:val="en-US"/>
        </w:rPr>
      </w:pPr>
      <w:r>
        <w:rPr>
          <w:lang w:val="en-US"/>
        </w:rPr>
        <w:t>Test plans</w:t>
      </w:r>
    </w:p>
    <w:p w14:paraId="4365600F" w14:textId="77777777" w:rsidR="00D86E1C" w:rsidRDefault="00946585" w:rsidP="00D86E1C">
      <w:pPr>
        <w:pStyle w:val="Heading1"/>
      </w:pPr>
      <w:r>
        <w:br w:type="page"/>
      </w:r>
      <w:bookmarkStart w:id="56" w:name="_Toc496277346"/>
      <w:r w:rsidR="00D86E1C" w:rsidRPr="001F096A">
        <w:lastRenderedPageBreak/>
        <w:t>Appendix</w:t>
      </w:r>
      <w:r w:rsidR="00D86E1C">
        <w:t xml:space="preserve"> </w:t>
      </w:r>
      <w:r w:rsidR="003909BB">
        <w:t>B</w:t>
      </w:r>
      <w:r w:rsidR="00D86E1C" w:rsidRPr="001F096A">
        <w:t xml:space="preserve">: </w:t>
      </w:r>
      <w:r w:rsidR="00D86E1C">
        <w:t>Game Definition Document</w:t>
      </w:r>
      <w:bookmarkEnd w:id="56"/>
    </w:p>
    <w:p w14:paraId="2323080D" w14:textId="77777777" w:rsidR="00D86E1C" w:rsidRPr="001F096A" w:rsidRDefault="00D86E1C" w:rsidP="00D86E1C">
      <w:pPr>
        <w:pStyle w:val="Heading2"/>
      </w:pPr>
      <w:bookmarkStart w:id="57" w:name="_Toc496277347"/>
      <w:r>
        <w:t>Intro</w:t>
      </w:r>
      <w:bookmarkEnd w:id="57"/>
    </w:p>
    <w:p w14:paraId="11F8A415" w14:textId="77777777" w:rsidR="00D86E1C" w:rsidRDefault="00D86E1C" w:rsidP="00D86E1C">
      <w:pPr>
        <w:rPr>
          <w:lang w:val="en-US"/>
        </w:rPr>
      </w:pPr>
      <w:r>
        <w:rPr>
          <w:lang w:val="en-US"/>
        </w:rPr>
        <w:t>For the Advanced Games Programming AE1 assignment, James Moran and myself are to produce the software design for a simple 3D game. We have decided to design an open world driving game that contains elements that will fulfil all the basic assignment criteria, and allows for additional enhancements for extra credit. This document serves to define the game concept in detail, prior to the main design process.</w:t>
      </w:r>
    </w:p>
    <w:p w14:paraId="0ABB6671" w14:textId="77777777" w:rsidR="00D86E1C" w:rsidRDefault="00D86E1C" w:rsidP="00D86E1C">
      <w:pPr>
        <w:pStyle w:val="Heading2"/>
      </w:pPr>
      <w:bookmarkStart w:id="58" w:name="_Toc496277348"/>
      <w:r>
        <w:t>Criteria</w:t>
      </w:r>
      <w:bookmarkEnd w:id="58"/>
    </w:p>
    <w:p w14:paraId="5255A1FD" w14:textId="77777777" w:rsidR="00D86E1C" w:rsidRDefault="00D86E1C" w:rsidP="00D86E1C">
      <w:pPr>
        <w:rPr>
          <w:lang w:val="en-US"/>
        </w:rPr>
      </w:pPr>
      <w:r>
        <w:rPr>
          <w:lang w:val="en-US"/>
        </w:rPr>
        <w:t>As per the assessment brief:</w:t>
      </w:r>
    </w:p>
    <w:p w14:paraId="3A3455CE" w14:textId="77777777" w:rsidR="00D86E1C" w:rsidRDefault="00D86E1C" w:rsidP="00D86E1C">
      <w:pPr>
        <w:pStyle w:val="ListParagraph"/>
        <w:numPr>
          <w:ilvl w:val="0"/>
          <w:numId w:val="28"/>
        </w:numPr>
        <w:rPr>
          <w:lang w:val="en-US"/>
        </w:rPr>
      </w:pPr>
      <w:r>
        <w:rPr>
          <w:lang w:val="en-US"/>
        </w:rPr>
        <w:t>A real-time, interactive, 3D game (C++, OOP, DirectX 11, Visual Studio</w:t>
      </w:r>
    </w:p>
    <w:p w14:paraId="04CC9316" w14:textId="77777777" w:rsidR="00D86E1C" w:rsidRDefault="00D86E1C" w:rsidP="00D86E1C">
      <w:pPr>
        <w:pStyle w:val="ListParagraph"/>
        <w:numPr>
          <w:ilvl w:val="0"/>
          <w:numId w:val="28"/>
        </w:numPr>
        <w:rPr>
          <w:lang w:val="en-US"/>
        </w:rPr>
      </w:pPr>
      <w:r>
        <w:rPr>
          <w:lang w:val="en-US"/>
        </w:rPr>
        <w:t>Large world environment that the user can move around</w:t>
      </w:r>
    </w:p>
    <w:p w14:paraId="37335EE7" w14:textId="77777777" w:rsidR="00D86E1C" w:rsidRDefault="00D86E1C" w:rsidP="00D86E1C">
      <w:pPr>
        <w:pStyle w:val="ListParagraph"/>
        <w:numPr>
          <w:ilvl w:val="0"/>
          <w:numId w:val="28"/>
        </w:numPr>
        <w:rPr>
          <w:lang w:val="en-US"/>
        </w:rPr>
      </w:pPr>
      <w:r>
        <w:rPr>
          <w:lang w:val="en-US"/>
        </w:rPr>
        <w:t>Static obstacle (model with textures)</w:t>
      </w:r>
    </w:p>
    <w:p w14:paraId="48CC8854" w14:textId="77777777" w:rsidR="00D86E1C" w:rsidRDefault="00D86E1C" w:rsidP="00D86E1C">
      <w:pPr>
        <w:pStyle w:val="ListParagraph"/>
        <w:numPr>
          <w:ilvl w:val="0"/>
          <w:numId w:val="28"/>
        </w:numPr>
        <w:rPr>
          <w:lang w:val="en-US"/>
        </w:rPr>
      </w:pPr>
      <w:r>
        <w:rPr>
          <w:lang w:val="en-US"/>
        </w:rPr>
        <w:t>Movable obstacle (model with textures)</w:t>
      </w:r>
    </w:p>
    <w:p w14:paraId="6996D222" w14:textId="77777777" w:rsidR="00D86E1C" w:rsidRDefault="00D86E1C" w:rsidP="00D86E1C">
      <w:pPr>
        <w:pStyle w:val="ListParagraph"/>
        <w:numPr>
          <w:ilvl w:val="0"/>
          <w:numId w:val="28"/>
        </w:numPr>
        <w:rPr>
          <w:lang w:val="en-US"/>
        </w:rPr>
      </w:pPr>
      <w:r>
        <w:rPr>
          <w:lang w:val="en-US"/>
        </w:rPr>
        <w:t>Collectables (model with textures)</w:t>
      </w:r>
    </w:p>
    <w:p w14:paraId="5A085777" w14:textId="77777777" w:rsidR="00D86E1C" w:rsidRPr="00E1505D" w:rsidRDefault="00D86E1C" w:rsidP="00D86E1C">
      <w:pPr>
        <w:pStyle w:val="ListParagraph"/>
        <w:numPr>
          <w:ilvl w:val="0"/>
          <w:numId w:val="28"/>
        </w:numPr>
        <w:rPr>
          <w:lang w:val="en-US"/>
        </w:rPr>
      </w:pPr>
      <w:r>
        <w:rPr>
          <w:lang w:val="en-US"/>
        </w:rPr>
        <w:t>Collision with obstacles and collectables</w:t>
      </w:r>
    </w:p>
    <w:p w14:paraId="0D104667" w14:textId="77777777" w:rsidR="00D86E1C" w:rsidRDefault="00D86E1C" w:rsidP="00D86E1C">
      <w:pPr>
        <w:pStyle w:val="ListParagraph"/>
        <w:numPr>
          <w:ilvl w:val="0"/>
          <w:numId w:val="28"/>
        </w:numPr>
        <w:rPr>
          <w:lang w:val="en-US"/>
        </w:rPr>
      </w:pPr>
      <w:r>
        <w:rPr>
          <w:lang w:val="en-US"/>
        </w:rPr>
        <w:t xml:space="preserve">Lighting </w:t>
      </w:r>
    </w:p>
    <w:p w14:paraId="44698C8C" w14:textId="77777777" w:rsidR="00D86E1C" w:rsidRDefault="00D86E1C" w:rsidP="00D86E1C">
      <w:pPr>
        <w:pStyle w:val="ListParagraph"/>
        <w:numPr>
          <w:ilvl w:val="0"/>
          <w:numId w:val="28"/>
        </w:numPr>
        <w:rPr>
          <w:lang w:val="en-US"/>
        </w:rPr>
      </w:pPr>
      <w:r>
        <w:rPr>
          <w:lang w:val="en-US"/>
        </w:rPr>
        <w:t>Non-player AI entities (model with textures) that move around the environment</w:t>
      </w:r>
    </w:p>
    <w:p w14:paraId="2041BA5E" w14:textId="77777777" w:rsidR="00D86E1C" w:rsidRDefault="00D86E1C" w:rsidP="00D86E1C">
      <w:pPr>
        <w:pStyle w:val="ListParagraph"/>
        <w:numPr>
          <w:ilvl w:val="0"/>
          <w:numId w:val="28"/>
        </w:numPr>
        <w:rPr>
          <w:lang w:val="en-US"/>
        </w:rPr>
      </w:pPr>
      <w:r>
        <w:rPr>
          <w:lang w:val="en-US"/>
        </w:rPr>
        <w:t>Collision between entities and obstacles</w:t>
      </w:r>
    </w:p>
    <w:p w14:paraId="14976405" w14:textId="77777777" w:rsidR="00D86E1C" w:rsidRPr="007B70CD" w:rsidRDefault="00D86E1C" w:rsidP="00D86E1C">
      <w:pPr>
        <w:pStyle w:val="ListParagraph"/>
        <w:numPr>
          <w:ilvl w:val="0"/>
          <w:numId w:val="28"/>
        </w:numPr>
        <w:rPr>
          <w:lang w:val="en-US"/>
        </w:rPr>
      </w:pPr>
      <w:r>
        <w:rPr>
          <w:lang w:val="en-US"/>
        </w:rPr>
        <w:t>Player/entity interaction</w:t>
      </w:r>
    </w:p>
    <w:p w14:paraId="0EE4CC51" w14:textId="77777777" w:rsidR="00D86E1C" w:rsidRPr="004D3CD1" w:rsidRDefault="00D86E1C" w:rsidP="00D86E1C">
      <w:pPr>
        <w:rPr>
          <w:i/>
        </w:rPr>
      </w:pPr>
      <w:r w:rsidRPr="004D3CD1">
        <w:rPr>
          <w:i/>
        </w:rPr>
        <w:t>Additional grades are achieved through enhancements to the basic game requirements (e.g., innovation and robustness).</w:t>
      </w:r>
    </w:p>
    <w:p w14:paraId="7A7EF140" w14:textId="77777777" w:rsidR="00D86E1C" w:rsidRPr="004D3CD1" w:rsidRDefault="00D86E1C" w:rsidP="00D86E1C">
      <w:pPr>
        <w:rPr>
          <w:i/>
        </w:rPr>
      </w:pPr>
      <w:r w:rsidRPr="004D3CD1">
        <w:rPr>
          <w:i/>
        </w:rPr>
        <w:t>Examples of such enhancements include:</w:t>
      </w:r>
    </w:p>
    <w:p w14:paraId="72FA1C6F" w14:textId="77777777" w:rsidR="00D86E1C" w:rsidRPr="004D3CD1" w:rsidRDefault="00D86E1C" w:rsidP="00D86E1C">
      <w:pPr>
        <w:pStyle w:val="ListParagraph"/>
        <w:numPr>
          <w:ilvl w:val="0"/>
          <w:numId w:val="27"/>
        </w:numPr>
        <w:spacing w:after="0" w:line="240" w:lineRule="auto"/>
        <w:contextualSpacing/>
        <w:rPr>
          <w:i/>
        </w:rPr>
      </w:pPr>
      <w:r w:rsidRPr="004D3CD1">
        <w:rPr>
          <w:i/>
        </w:rPr>
        <w:t>extending the game to use advanced features, such as, procedural content, physics, or AI;</w:t>
      </w:r>
    </w:p>
    <w:p w14:paraId="0021B5A8" w14:textId="77777777" w:rsidR="00D86E1C" w:rsidRPr="004D3CD1" w:rsidRDefault="00D86E1C" w:rsidP="00D86E1C">
      <w:pPr>
        <w:pStyle w:val="ListParagraph"/>
        <w:numPr>
          <w:ilvl w:val="0"/>
          <w:numId w:val="27"/>
        </w:numPr>
        <w:spacing w:after="0" w:line="240" w:lineRule="auto"/>
        <w:contextualSpacing/>
        <w:rPr>
          <w:i/>
        </w:rPr>
      </w:pPr>
      <w:r w:rsidRPr="004D3CD1">
        <w:rPr>
          <w:i/>
        </w:rPr>
        <w:t>using advanced DirectX/Windows/Shader techniques;</w:t>
      </w:r>
    </w:p>
    <w:p w14:paraId="28428DBA" w14:textId="77777777" w:rsidR="00D86E1C" w:rsidRPr="004D3CD1" w:rsidRDefault="00D86E1C" w:rsidP="00D86E1C">
      <w:pPr>
        <w:pStyle w:val="ListParagraph"/>
        <w:numPr>
          <w:ilvl w:val="0"/>
          <w:numId w:val="27"/>
        </w:numPr>
        <w:spacing w:after="0" w:line="240" w:lineRule="auto"/>
        <w:contextualSpacing/>
        <w:rPr>
          <w:i/>
        </w:rPr>
      </w:pPr>
      <w:r w:rsidRPr="004D3CD1">
        <w:rPr>
          <w:i/>
        </w:rPr>
        <w:t>using more sophisticated techniques for core game features, such as, managing the scene and collision detection;</w:t>
      </w:r>
    </w:p>
    <w:p w14:paraId="1C43EC0B" w14:textId="77777777" w:rsidR="00D86E1C" w:rsidRPr="004D3CD1" w:rsidRDefault="00D86E1C" w:rsidP="00D86E1C">
      <w:pPr>
        <w:pStyle w:val="ListParagraph"/>
        <w:numPr>
          <w:ilvl w:val="0"/>
          <w:numId w:val="27"/>
        </w:numPr>
        <w:spacing w:after="0" w:line="240" w:lineRule="auto"/>
        <w:contextualSpacing/>
        <w:rPr>
          <w:i/>
        </w:rPr>
      </w:pPr>
      <w:r w:rsidRPr="004D3CD1">
        <w:rPr>
          <w:i/>
        </w:rPr>
        <w:t>optimising game performance;</w:t>
      </w:r>
    </w:p>
    <w:p w14:paraId="74C33131" w14:textId="77777777" w:rsidR="00D86E1C" w:rsidRPr="004D3CD1" w:rsidRDefault="00D86E1C" w:rsidP="00D86E1C">
      <w:pPr>
        <w:pStyle w:val="ListParagraph"/>
        <w:numPr>
          <w:ilvl w:val="0"/>
          <w:numId w:val="27"/>
        </w:numPr>
        <w:spacing w:after="0" w:line="240" w:lineRule="auto"/>
        <w:contextualSpacing/>
        <w:rPr>
          <w:i/>
        </w:rPr>
      </w:pPr>
      <w:r w:rsidRPr="004D3CD1">
        <w:rPr>
          <w:i/>
        </w:rPr>
        <w:t>good object-orientated design, with the game and its constituent objects extensible and reusable.</w:t>
      </w:r>
    </w:p>
    <w:p w14:paraId="7F4324C6" w14:textId="77777777" w:rsidR="00D86E1C" w:rsidRPr="004D3CD1" w:rsidRDefault="00D86E1C" w:rsidP="00D86E1C">
      <w:pPr>
        <w:spacing w:after="0" w:line="240" w:lineRule="auto"/>
        <w:contextualSpacing/>
        <w:rPr>
          <w:i/>
        </w:rPr>
      </w:pPr>
    </w:p>
    <w:p w14:paraId="4DE6C96C" w14:textId="77777777" w:rsidR="00D86E1C" w:rsidRPr="004D3CD1" w:rsidRDefault="00D86E1C" w:rsidP="00D86E1C">
      <w:pPr>
        <w:rPr>
          <w:i/>
        </w:rPr>
      </w:pPr>
      <w:r w:rsidRPr="004D3CD1">
        <w:rPr>
          <w:i/>
        </w:rPr>
        <w:t>These are just a small set of possibilities, look at what other games do and use your imagination to come up with others. Some of these enhancements will require additional research of 3D, object-oriented and game programming techniques not explicitly covered in the unit.</w:t>
      </w:r>
    </w:p>
    <w:p w14:paraId="29CA1A10" w14:textId="77777777" w:rsidR="00D86E1C" w:rsidRDefault="00D86E1C" w:rsidP="00D86E1C">
      <w:pPr>
        <w:pStyle w:val="Heading2"/>
      </w:pPr>
      <w:bookmarkStart w:id="59" w:name="_Toc496277349"/>
      <w:r>
        <w:t>Game Definition</w:t>
      </w:r>
      <w:bookmarkEnd w:id="59"/>
    </w:p>
    <w:p w14:paraId="4956ABE2" w14:textId="77777777" w:rsidR="00D86E1C" w:rsidRDefault="00D86E1C" w:rsidP="00D86E1C">
      <w:pPr>
        <w:rPr>
          <w:lang w:val="en-US"/>
        </w:rPr>
      </w:pPr>
      <w:r>
        <w:rPr>
          <w:lang w:val="en-US"/>
        </w:rPr>
        <w:t xml:space="preserve">The user controls a hover-tank vehicle in a large open environment, with a chase-cam view. The objective of the game is to collect a predefined number of pick-up items that are scattered around the map. Several AI controlled hover-tanks patrol areas of the map that will attempt to ram the user vehicle </w:t>
      </w:r>
      <w:r>
        <w:rPr>
          <w:lang w:val="en-US"/>
        </w:rPr>
        <w:lastRenderedPageBreak/>
        <w:t xml:space="preserve">when it comes with their visual range. Static objects are placed across the map that vehicles will collide with, potentially preventing access to certain areas. </w:t>
      </w:r>
    </w:p>
    <w:tbl>
      <w:tblPr>
        <w:tblStyle w:val="TableGrid"/>
        <w:tblW w:w="0" w:type="auto"/>
        <w:tblLook w:val="04A0" w:firstRow="1" w:lastRow="0" w:firstColumn="1" w:lastColumn="0" w:noHBand="0" w:noVBand="1"/>
      </w:tblPr>
      <w:tblGrid>
        <w:gridCol w:w="5229"/>
        <w:gridCol w:w="5230"/>
      </w:tblGrid>
      <w:tr w:rsidR="00D86E1C" w14:paraId="425A0C40" w14:textId="77777777" w:rsidTr="008149DF">
        <w:tc>
          <w:tcPr>
            <w:tcW w:w="5229" w:type="dxa"/>
            <w:shd w:val="clear" w:color="auto" w:fill="D9D9D9" w:themeFill="background1" w:themeFillShade="D9"/>
          </w:tcPr>
          <w:p w14:paraId="1D0CCF4D" w14:textId="77777777" w:rsidR="00D86E1C" w:rsidRDefault="00D86E1C" w:rsidP="008149DF">
            <w:r>
              <w:t>Requirement</w:t>
            </w:r>
          </w:p>
        </w:tc>
        <w:tc>
          <w:tcPr>
            <w:tcW w:w="5230" w:type="dxa"/>
            <w:shd w:val="clear" w:color="auto" w:fill="D9D9D9" w:themeFill="background1" w:themeFillShade="D9"/>
          </w:tcPr>
          <w:p w14:paraId="0F797A6B" w14:textId="77777777" w:rsidR="00D86E1C" w:rsidRDefault="00D86E1C" w:rsidP="008149DF">
            <w:r>
              <w:t>Hover-tank Game</w:t>
            </w:r>
          </w:p>
        </w:tc>
      </w:tr>
      <w:tr w:rsidR="00D86E1C" w14:paraId="202745AA" w14:textId="77777777" w:rsidTr="008149DF">
        <w:tc>
          <w:tcPr>
            <w:tcW w:w="5229" w:type="dxa"/>
          </w:tcPr>
          <w:p w14:paraId="1394C1A1" w14:textId="77777777" w:rsidR="00D86E1C" w:rsidRDefault="00D86E1C" w:rsidP="008149DF">
            <w:r>
              <w:t>3D game</w:t>
            </w:r>
          </w:p>
        </w:tc>
        <w:tc>
          <w:tcPr>
            <w:tcW w:w="5230" w:type="dxa"/>
          </w:tcPr>
          <w:p w14:paraId="4CD4F0D0" w14:textId="77777777" w:rsidR="00D86E1C" w:rsidRDefault="00D86E1C" w:rsidP="008149DF">
            <w:r>
              <w:t>Chase-cam view of a vehicle in a 3D environment</w:t>
            </w:r>
          </w:p>
        </w:tc>
      </w:tr>
      <w:tr w:rsidR="00D86E1C" w14:paraId="3C3EBA9D" w14:textId="77777777" w:rsidTr="008149DF">
        <w:tc>
          <w:tcPr>
            <w:tcW w:w="5229" w:type="dxa"/>
          </w:tcPr>
          <w:p w14:paraId="1DA84607" w14:textId="77777777" w:rsidR="00D86E1C" w:rsidRDefault="00D86E1C" w:rsidP="008149DF">
            <w:r>
              <w:t>Large environment</w:t>
            </w:r>
          </w:p>
        </w:tc>
        <w:tc>
          <w:tcPr>
            <w:tcW w:w="5230" w:type="dxa"/>
          </w:tcPr>
          <w:p w14:paraId="5B934804" w14:textId="77777777" w:rsidR="00D86E1C" w:rsidRDefault="00D86E1C" w:rsidP="008149DF">
            <w:r>
              <w:t>Free roam over an open map</w:t>
            </w:r>
          </w:p>
        </w:tc>
      </w:tr>
      <w:tr w:rsidR="00D86E1C" w14:paraId="5224D0D2" w14:textId="77777777" w:rsidTr="008149DF">
        <w:tc>
          <w:tcPr>
            <w:tcW w:w="5229" w:type="dxa"/>
          </w:tcPr>
          <w:p w14:paraId="4D89E7DC" w14:textId="77777777" w:rsidR="00D86E1C" w:rsidRDefault="00D86E1C" w:rsidP="008149DF">
            <w:r>
              <w:t>User can move around the environment</w:t>
            </w:r>
          </w:p>
        </w:tc>
        <w:tc>
          <w:tcPr>
            <w:tcW w:w="5230" w:type="dxa"/>
          </w:tcPr>
          <w:p w14:paraId="3E90C00F" w14:textId="77777777" w:rsidR="00D86E1C" w:rsidRDefault="00D86E1C" w:rsidP="008149DF">
            <w:r>
              <w:t>User flies a hover-tank around the map</w:t>
            </w:r>
          </w:p>
        </w:tc>
      </w:tr>
      <w:tr w:rsidR="00D86E1C" w14:paraId="55F5E322" w14:textId="77777777" w:rsidTr="008149DF">
        <w:tc>
          <w:tcPr>
            <w:tcW w:w="5229" w:type="dxa"/>
          </w:tcPr>
          <w:p w14:paraId="696BEC2B" w14:textId="77777777" w:rsidR="00D86E1C" w:rsidRDefault="00D86E1C" w:rsidP="008149DF">
            <w:r>
              <w:t>Obstacle (static)</w:t>
            </w:r>
          </w:p>
        </w:tc>
        <w:tc>
          <w:tcPr>
            <w:tcW w:w="5230" w:type="dxa"/>
          </w:tcPr>
          <w:p w14:paraId="6C500C54" w14:textId="77777777" w:rsidR="00D86E1C" w:rsidRDefault="00D86E1C" w:rsidP="008149DF">
            <w:r>
              <w:t>Map features; trees, rocks, buildings, rivers – impassable by hover-tanks.</w:t>
            </w:r>
          </w:p>
        </w:tc>
      </w:tr>
      <w:tr w:rsidR="00D86E1C" w14:paraId="1787F8E9" w14:textId="77777777" w:rsidTr="008149DF">
        <w:tc>
          <w:tcPr>
            <w:tcW w:w="5229" w:type="dxa"/>
          </w:tcPr>
          <w:p w14:paraId="5517697D" w14:textId="77777777" w:rsidR="00D86E1C" w:rsidRDefault="00D86E1C" w:rsidP="008149DF">
            <w:r>
              <w:t>Obstacle (movable)</w:t>
            </w:r>
          </w:p>
        </w:tc>
        <w:tc>
          <w:tcPr>
            <w:tcW w:w="5230" w:type="dxa"/>
          </w:tcPr>
          <w:p w14:paraId="7E36CDF4" w14:textId="77777777" w:rsidR="00D86E1C" w:rsidRDefault="00D86E1C" w:rsidP="008149DF">
            <w:r>
              <w:t>Automated objects; drawbridge</w:t>
            </w:r>
            <w:r>
              <w:br/>
              <w:t>Smaller map features; fences, boxes – destroyed or scattered when rammed by hover-tanks</w:t>
            </w:r>
          </w:p>
        </w:tc>
      </w:tr>
      <w:tr w:rsidR="00D86E1C" w14:paraId="5575C8E2" w14:textId="77777777" w:rsidTr="008149DF">
        <w:tc>
          <w:tcPr>
            <w:tcW w:w="5229" w:type="dxa"/>
          </w:tcPr>
          <w:p w14:paraId="5664D271" w14:textId="77777777" w:rsidR="00D86E1C" w:rsidRDefault="00D86E1C" w:rsidP="008149DF">
            <w:r>
              <w:t>Collectable</w:t>
            </w:r>
          </w:p>
        </w:tc>
        <w:tc>
          <w:tcPr>
            <w:tcW w:w="5230" w:type="dxa"/>
          </w:tcPr>
          <w:p w14:paraId="74EA240C" w14:textId="77777777" w:rsidR="00D86E1C" w:rsidRDefault="00D86E1C" w:rsidP="008149DF">
            <w:r>
              <w:t>Energy capsules; de-spawn when user hover-tank collides, find them all to complete the level</w:t>
            </w:r>
          </w:p>
        </w:tc>
      </w:tr>
      <w:tr w:rsidR="00D86E1C" w14:paraId="4BAE883B" w14:textId="77777777" w:rsidTr="008149DF">
        <w:tc>
          <w:tcPr>
            <w:tcW w:w="5229" w:type="dxa"/>
          </w:tcPr>
          <w:p w14:paraId="22A86EEE" w14:textId="77777777" w:rsidR="00D86E1C" w:rsidRDefault="00D86E1C" w:rsidP="008149DF">
            <w:r>
              <w:t>Lighting</w:t>
            </w:r>
          </w:p>
        </w:tc>
        <w:tc>
          <w:tcPr>
            <w:tcW w:w="5230" w:type="dxa"/>
          </w:tcPr>
          <w:p w14:paraId="32B4585C" w14:textId="77777777" w:rsidR="00D86E1C" w:rsidRDefault="00D86E1C" w:rsidP="008149DF">
            <w:r>
              <w:t>Environment lighting, model based lights</w:t>
            </w:r>
          </w:p>
        </w:tc>
      </w:tr>
      <w:tr w:rsidR="00D86E1C" w14:paraId="10640869" w14:textId="77777777" w:rsidTr="008149DF">
        <w:tc>
          <w:tcPr>
            <w:tcW w:w="5229" w:type="dxa"/>
          </w:tcPr>
          <w:p w14:paraId="01AD0BDD" w14:textId="77777777" w:rsidR="00D86E1C" w:rsidRDefault="00D86E1C" w:rsidP="008149DF">
            <w:r>
              <w:t>AI entities</w:t>
            </w:r>
          </w:p>
        </w:tc>
        <w:tc>
          <w:tcPr>
            <w:tcW w:w="5230" w:type="dxa"/>
          </w:tcPr>
          <w:p w14:paraId="66ACDB40" w14:textId="77777777" w:rsidR="00D86E1C" w:rsidRDefault="00D86E1C" w:rsidP="008149DF">
            <w:r>
              <w:t>Enemy hover-tanks patrol, and chase/ram user when tank passes within range</w:t>
            </w:r>
          </w:p>
        </w:tc>
      </w:tr>
      <w:tr w:rsidR="00D86E1C" w14:paraId="1BAFF6FE" w14:textId="77777777" w:rsidTr="008149DF">
        <w:tc>
          <w:tcPr>
            <w:tcW w:w="5229" w:type="dxa"/>
          </w:tcPr>
          <w:p w14:paraId="68A36CAC" w14:textId="77777777" w:rsidR="00D86E1C" w:rsidRDefault="00D86E1C" w:rsidP="008149DF">
            <w:r>
              <w:t>Entity collision</w:t>
            </w:r>
          </w:p>
        </w:tc>
        <w:tc>
          <w:tcPr>
            <w:tcW w:w="5230" w:type="dxa"/>
          </w:tcPr>
          <w:p w14:paraId="608CFC17" w14:textId="77777777" w:rsidR="00D86E1C" w:rsidRDefault="00D86E1C" w:rsidP="008149DF">
            <w:r>
              <w:t>Enemy has same collision rules as user tank, except it will not pick up collectables</w:t>
            </w:r>
          </w:p>
        </w:tc>
      </w:tr>
      <w:tr w:rsidR="00D86E1C" w14:paraId="163E47EB" w14:textId="77777777" w:rsidTr="008149DF">
        <w:tc>
          <w:tcPr>
            <w:tcW w:w="5229" w:type="dxa"/>
          </w:tcPr>
          <w:p w14:paraId="48A332AF" w14:textId="77777777" w:rsidR="00D86E1C" w:rsidRDefault="00D86E1C" w:rsidP="008149DF">
            <w:r>
              <w:t>User/AI interaction</w:t>
            </w:r>
          </w:p>
        </w:tc>
        <w:tc>
          <w:tcPr>
            <w:tcW w:w="5230" w:type="dxa"/>
          </w:tcPr>
          <w:p w14:paraId="37DC3732" w14:textId="77777777" w:rsidR="00D86E1C" w:rsidRDefault="00D86E1C" w:rsidP="008149DF">
            <w:r>
              <w:t>Player proximity triggers enemies</w:t>
            </w:r>
          </w:p>
        </w:tc>
      </w:tr>
    </w:tbl>
    <w:p w14:paraId="6E59B22C" w14:textId="77777777" w:rsidR="00D86E1C" w:rsidRPr="007B70CD" w:rsidRDefault="00D86E1C" w:rsidP="00D86E1C"/>
    <w:p w14:paraId="02153DD8" w14:textId="77777777" w:rsidR="00D86E1C" w:rsidRDefault="00D86E1C" w:rsidP="00D86E1C">
      <w:pPr>
        <w:pStyle w:val="Heading3"/>
      </w:pPr>
      <w:bookmarkStart w:id="60" w:name="_Toc496277350"/>
      <w:r>
        <w:t>Environment</w:t>
      </w:r>
      <w:bookmarkEnd w:id="60"/>
    </w:p>
    <w:p w14:paraId="03F244B0" w14:textId="77777777" w:rsidR="00D86E1C" w:rsidRDefault="00D86E1C" w:rsidP="00D86E1C">
      <w:pPr>
        <w:rPr>
          <w:lang w:val="en-US"/>
        </w:rPr>
      </w:pPr>
      <w:r>
        <w:rPr>
          <w:lang w:val="en-US"/>
        </w:rPr>
        <w:t>A large map that defines the limits of vehicle movement and object placement, including player spawn point.</w:t>
      </w:r>
    </w:p>
    <w:p w14:paraId="0041D6C8" w14:textId="77777777" w:rsidR="00D86E1C" w:rsidRDefault="00D86E1C" w:rsidP="00D86E1C">
      <w:pPr>
        <w:rPr>
          <w:lang w:val="en-US"/>
        </w:rPr>
      </w:pPr>
      <w:r>
        <w:rPr>
          <w:lang w:val="en-US"/>
        </w:rPr>
        <w:t>Note: Can start with a flat map, add variable height at a later stage.</w:t>
      </w:r>
    </w:p>
    <w:p w14:paraId="78D95BA9" w14:textId="77777777" w:rsidR="00D86E1C" w:rsidRDefault="00D86E1C" w:rsidP="00D86E1C">
      <w:pPr>
        <w:rPr>
          <w:lang w:val="en-US"/>
        </w:rPr>
      </w:pPr>
      <w:r>
        <w:rPr>
          <w:lang w:val="en-US"/>
        </w:rPr>
        <w:t>Ideas: add map-to-map transitions.</w:t>
      </w:r>
    </w:p>
    <w:p w14:paraId="459E4900" w14:textId="77777777" w:rsidR="00D86E1C" w:rsidRDefault="00D86E1C" w:rsidP="00D86E1C">
      <w:pPr>
        <w:pStyle w:val="Heading3"/>
      </w:pPr>
      <w:bookmarkStart w:id="61" w:name="_Toc496277351"/>
      <w:r>
        <w:t>Obstacles</w:t>
      </w:r>
      <w:bookmarkEnd w:id="61"/>
    </w:p>
    <w:p w14:paraId="646367D4" w14:textId="77777777" w:rsidR="00D86E1C" w:rsidRPr="000A6D17" w:rsidRDefault="00D86E1C" w:rsidP="00D86E1C">
      <w:pPr>
        <w:rPr>
          <w:lang w:val="en-US"/>
        </w:rPr>
      </w:pPr>
      <w:r>
        <w:rPr>
          <w:lang w:val="en-US"/>
        </w:rPr>
        <w:t>Obstacles are reusable objects that can be repeated any number of times around a level.</w:t>
      </w:r>
    </w:p>
    <w:p w14:paraId="54932042" w14:textId="77777777" w:rsidR="00D86E1C" w:rsidRPr="003A5A6E" w:rsidRDefault="00D86E1C" w:rsidP="00D86E1C">
      <w:pPr>
        <w:rPr>
          <w:lang w:val="en-US"/>
        </w:rPr>
      </w:pPr>
      <w:r w:rsidRPr="00D86E1C">
        <w:t>Static: immovable obstacles such as trees, large rocks, buildings, and rivers block vehicle movement.</w:t>
      </w:r>
      <w:r w:rsidRPr="00D86E1C">
        <w:br/>
        <w:t xml:space="preserve">Movable: Smaller features, such as fences, and boxes, which do not block vehicle movement, but are </w:t>
      </w:r>
      <w:r>
        <w:rPr>
          <w:lang w:val="en-US"/>
        </w:rPr>
        <w:t>scattered or destroyed on contact.</w:t>
      </w:r>
    </w:p>
    <w:p w14:paraId="2B496190" w14:textId="77777777" w:rsidR="00D86E1C" w:rsidRDefault="00D86E1C" w:rsidP="00D86E1C">
      <w:pPr>
        <w:pStyle w:val="Heading3"/>
      </w:pPr>
      <w:bookmarkStart w:id="62" w:name="_Toc496277352"/>
      <w:r>
        <w:t>Collectables</w:t>
      </w:r>
      <w:bookmarkEnd w:id="62"/>
    </w:p>
    <w:p w14:paraId="3930A622" w14:textId="77777777" w:rsidR="00D86E1C" w:rsidRPr="000A6D17" w:rsidRDefault="00D86E1C" w:rsidP="00D86E1C">
      <w:pPr>
        <w:rPr>
          <w:lang w:val="en-US"/>
        </w:rPr>
      </w:pPr>
      <w:r>
        <w:rPr>
          <w:lang w:val="en-US"/>
        </w:rPr>
        <w:t>Static objects that de-spawn on contact with only the user vehicle. Collected versus uncollected objects are noted on the user HUD. Collection of all objects triggers the game level win condition.</w:t>
      </w:r>
    </w:p>
    <w:p w14:paraId="1A623182" w14:textId="77777777" w:rsidR="00D86E1C" w:rsidRDefault="00D86E1C" w:rsidP="00D86E1C">
      <w:pPr>
        <w:pStyle w:val="Heading3"/>
      </w:pPr>
      <w:bookmarkStart w:id="63" w:name="_Toc496277353"/>
      <w:r>
        <w:lastRenderedPageBreak/>
        <w:t>Vehicles</w:t>
      </w:r>
      <w:bookmarkEnd w:id="63"/>
    </w:p>
    <w:p w14:paraId="441202D2" w14:textId="77777777" w:rsidR="00D86E1C" w:rsidRPr="002F752F" w:rsidRDefault="00D86E1C" w:rsidP="00D86E1C">
      <w:pPr>
        <w:rPr>
          <w:lang w:val="en-US"/>
        </w:rPr>
      </w:pPr>
      <w:r>
        <w:rPr>
          <w:lang w:val="en-US"/>
        </w:rPr>
        <w:t>The hover-tank is a triangular shaped vehicle that floats just above the environment floor. It can turn, and thrust either forward or backward.</w:t>
      </w:r>
    </w:p>
    <w:p w14:paraId="02030DC8" w14:textId="77777777" w:rsidR="00D86E1C" w:rsidRDefault="00D86E1C" w:rsidP="00D86E1C">
      <w:pPr>
        <w:rPr>
          <w:lang w:val="en-US"/>
        </w:rPr>
      </w:pPr>
      <w:r>
        <w:rPr>
          <w:lang w:val="en-US"/>
        </w:rPr>
        <w:t>Both user and AI use the same hover-tank model, although the user tank has a unique texture to distinguish it.</w:t>
      </w:r>
    </w:p>
    <w:p w14:paraId="4A345CD1" w14:textId="77777777" w:rsidR="00D86E1C" w:rsidRDefault="00D86E1C" w:rsidP="00D86E1C">
      <w:pPr>
        <w:rPr>
          <w:lang w:val="en-US"/>
        </w:rPr>
      </w:pPr>
      <w:r>
        <w:rPr>
          <w:lang w:val="en-US"/>
        </w:rPr>
        <w:t>Collisions may push tanks sideways, supporting the hovering appearance.</w:t>
      </w:r>
    </w:p>
    <w:p w14:paraId="55D98961" w14:textId="77777777" w:rsidR="00D86E1C" w:rsidRDefault="00D86E1C" w:rsidP="00D86E1C">
      <w:pPr>
        <w:rPr>
          <w:lang w:val="en-US"/>
        </w:rPr>
      </w:pPr>
      <w:r>
        <w:rPr>
          <w:lang w:val="en-US"/>
        </w:rPr>
        <w:t>Ideas: add tank abilities as upgrades (jump/strafe/weapons/defenses/phase-shift/HUD), add additional vehicle models. Improve AI path-finding and ramming routine. Implement health/damage system.</w:t>
      </w:r>
    </w:p>
    <w:p w14:paraId="15783BB6" w14:textId="77777777" w:rsidR="00D86E1C" w:rsidRDefault="00D86E1C" w:rsidP="00D86E1C">
      <w:pPr>
        <w:pStyle w:val="Heading3"/>
      </w:pPr>
      <w:bookmarkStart w:id="64" w:name="_Toc496277354"/>
      <w:r>
        <w:t>Controls</w:t>
      </w:r>
      <w:bookmarkEnd w:id="64"/>
    </w:p>
    <w:p w14:paraId="4097770E" w14:textId="77777777" w:rsidR="00D86E1C" w:rsidRDefault="00D86E1C" w:rsidP="00D86E1C">
      <w:pPr>
        <w:rPr>
          <w:lang w:val="en-US"/>
        </w:rPr>
      </w:pPr>
      <w:r>
        <w:rPr>
          <w:lang w:val="en-US"/>
        </w:rPr>
        <w:t>Use keyboard arrows and/or WASD to control the user tank.</w:t>
      </w:r>
    </w:p>
    <w:p w14:paraId="0DBF27EF" w14:textId="77777777" w:rsidR="00D86E1C" w:rsidRDefault="00D86E1C" w:rsidP="00D86E1C">
      <w:pPr>
        <w:rPr>
          <w:lang w:val="en-US"/>
        </w:rPr>
      </w:pPr>
      <w:r>
        <w:rPr>
          <w:lang w:val="en-US"/>
        </w:rPr>
        <w:t>Ideas: add analog gamepad support.</w:t>
      </w:r>
    </w:p>
    <w:p w14:paraId="796BB91D" w14:textId="77777777" w:rsidR="00D86E1C" w:rsidRDefault="00D86E1C" w:rsidP="00D86E1C">
      <w:pPr>
        <w:pStyle w:val="Heading3"/>
      </w:pPr>
      <w:bookmarkStart w:id="65" w:name="_Toc496277355"/>
      <w:r>
        <w:t>Viewport</w:t>
      </w:r>
      <w:bookmarkEnd w:id="65"/>
    </w:p>
    <w:p w14:paraId="34A97DB4" w14:textId="77777777" w:rsidR="00D86E1C" w:rsidRDefault="00D86E1C" w:rsidP="00D86E1C">
      <w:pPr>
        <w:rPr>
          <w:lang w:val="en-US"/>
        </w:rPr>
      </w:pPr>
      <w:r>
        <w:rPr>
          <w:lang w:val="en-US"/>
        </w:rPr>
        <w:t>The camera is above, behind, and attached to the user tank, always turning to face a point above and ahead the line of the velocity of the tank.</w:t>
      </w:r>
    </w:p>
    <w:p w14:paraId="65483915" w14:textId="77777777" w:rsidR="00D86E1C" w:rsidRPr="00D94CAE" w:rsidRDefault="00D86E1C" w:rsidP="00D86E1C">
      <w:pPr>
        <w:rPr>
          <w:lang w:val="en-US"/>
        </w:rPr>
      </w:pPr>
      <w:r>
        <w:rPr>
          <w:lang w:val="en-US"/>
        </w:rPr>
        <w:t>Ideas: allow camera rotation, elevation, and zoom controls.</w:t>
      </w:r>
    </w:p>
    <w:p w14:paraId="1EC2BA8A" w14:textId="77777777" w:rsidR="00D86E1C" w:rsidRDefault="00D86E1C" w:rsidP="00D86E1C">
      <w:pPr>
        <w:pStyle w:val="Heading3"/>
      </w:pPr>
      <w:bookmarkStart w:id="66" w:name="_Toc496277356"/>
      <w:r>
        <w:t>User Interface</w:t>
      </w:r>
      <w:bookmarkEnd w:id="66"/>
    </w:p>
    <w:p w14:paraId="2F7B06CB" w14:textId="77777777" w:rsidR="00D86E1C" w:rsidRPr="00576AF4" w:rsidRDefault="00D86E1C" w:rsidP="00D86E1C">
      <w:pPr>
        <w:rPr>
          <w:lang w:val="en-US"/>
        </w:rPr>
      </w:pPr>
      <w:r>
        <w:rPr>
          <w:lang w:val="en-US"/>
        </w:rPr>
        <w:t>Show number of collectables remaining.</w:t>
      </w:r>
    </w:p>
    <w:p w14:paraId="1DC0583D" w14:textId="77777777" w:rsidR="00AF691C" w:rsidRDefault="00D86E1C" w:rsidP="00D86E1C">
      <w:r>
        <w:rPr>
          <w:lang w:val="en-US"/>
        </w:rPr>
        <w:t>Ideas: HUD map showing collectables and enemies. Display menu, FPS, health/damage/shield, ammo...</w:t>
      </w:r>
      <w:r w:rsidR="00AF691C">
        <w:br w:type="page"/>
      </w:r>
    </w:p>
    <w:p w14:paraId="7705E25D" w14:textId="77777777" w:rsidR="00AF691C" w:rsidRDefault="00AF691C" w:rsidP="00AF691C">
      <w:pPr>
        <w:pStyle w:val="Heading1"/>
      </w:pPr>
      <w:bookmarkStart w:id="67" w:name="_Toc496277357"/>
      <w:r w:rsidRPr="001F096A">
        <w:lastRenderedPageBreak/>
        <w:t>Appendix</w:t>
      </w:r>
      <w:r>
        <w:t xml:space="preserve"> </w:t>
      </w:r>
      <w:r w:rsidR="00D86E1C">
        <w:t>C</w:t>
      </w:r>
      <w:r w:rsidRPr="001F096A">
        <w:t xml:space="preserve">: </w:t>
      </w:r>
      <w:r>
        <w:t>Design by James Moran</w:t>
      </w:r>
      <w:bookmarkEnd w:id="67"/>
    </w:p>
    <w:p w14:paraId="37CA118E" w14:textId="77777777" w:rsidR="00405254" w:rsidRDefault="00405254" w:rsidP="00405254">
      <w:pPr>
        <w:pStyle w:val="Heading2"/>
      </w:pPr>
      <w:bookmarkStart w:id="68" w:name="_Toc496271790"/>
      <w:bookmarkStart w:id="69" w:name="_Toc496277358"/>
      <w:r>
        <w:t>Class Diagrams</w:t>
      </w:r>
      <w:bookmarkEnd w:id="68"/>
      <w:bookmarkEnd w:id="69"/>
    </w:p>
    <w:p w14:paraId="5E105385" w14:textId="77777777" w:rsidR="00405254" w:rsidRDefault="00405254" w:rsidP="00405254">
      <w:r>
        <w:t>This contains all the classes that have been identified in the Task Breakdown section:</w:t>
      </w:r>
    </w:p>
    <w:p w14:paraId="3360F47A" w14:textId="77777777" w:rsidR="00405254" w:rsidRDefault="00405254" w:rsidP="00405254">
      <w:pPr>
        <w:pStyle w:val="Heading3"/>
      </w:pPr>
      <w:bookmarkStart w:id="70" w:name="_Toc496277359"/>
      <w:r>
        <w:rPr>
          <w:noProof/>
          <w:lang w:eastAsia="en-GB"/>
        </w:rPr>
        <w:drawing>
          <wp:anchor distT="0" distB="0" distL="114300" distR="114300" simplePos="0" relativeHeight="251663360" behindDoc="0" locked="0" layoutInCell="1" allowOverlap="1" wp14:anchorId="14DE6C18" wp14:editId="33E599F4">
            <wp:simplePos x="0" y="0"/>
            <wp:positionH relativeFrom="column">
              <wp:posOffset>93980</wp:posOffset>
            </wp:positionH>
            <wp:positionV relativeFrom="paragraph">
              <wp:posOffset>287020</wp:posOffset>
            </wp:positionV>
            <wp:extent cx="5744845" cy="4324350"/>
            <wp:effectExtent l="0" t="0" r="825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Moran\AppData\Local\Microsoft\Windows\INetCache\Content.Word\High Level Class Diagram 1.0.4.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44845" cy="4324350"/>
                    </a:xfrm>
                    <a:prstGeom prst="rect">
                      <a:avLst/>
                    </a:prstGeom>
                    <a:noFill/>
                    <a:ln>
                      <a:noFill/>
                    </a:ln>
                  </pic:spPr>
                </pic:pic>
              </a:graphicData>
            </a:graphic>
            <wp14:sizeRelH relativeFrom="margin">
              <wp14:pctWidth>0</wp14:pctWidth>
            </wp14:sizeRelH>
          </wp:anchor>
        </w:drawing>
      </w:r>
      <w:r>
        <w:t>Figure 1: High Level Class Diagram 1.0.5 (James Moran)</w:t>
      </w:r>
      <w:bookmarkEnd w:id="70"/>
    </w:p>
    <w:p w14:paraId="298FBA06" w14:textId="77777777" w:rsidR="00405254" w:rsidRDefault="00405254" w:rsidP="00405254"/>
    <w:p w14:paraId="09E03985" w14:textId="77777777" w:rsidR="00405254" w:rsidRDefault="00405254" w:rsidP="00405254"/>
    <w:p w14:paraId="7A0B65C6" w14:textId="77777777" w:rsidR="00405254" w:rsidRDefault="00405254" w:rsidP="00405254"/>
    <w:p w14:paraId="224C618E" w14:textId="77777777" w:rsidR="00405254" w:rsidRDefault="00405254" w:rsidP="00405254"/>
    <w:p w14:paraId="67474B8A" w14:textId="77777777" w:rsidR="00405254" w:rsidRDefault="00405254" w:rsidP="00405254"/>
    <w:p w14:paraId="3529EDDC" w14:textId="77777777" w:rsidR="00405254" w:rsidRDefault="00405254" w:rsidP="00405254"/>
    <w:p w14:paraId="2496ED03" w14:textId="77777777" w:rsidR="00405254" w:rsidRDefault="00405254" w:rsidP="00405254"/>
    <w:p w14:paraId="4D0F48A2" w14:textId="77777777" w:rsidR="00405254" w:rsidRDefault="00405254" w:rsidP="00405254"/>
    <w:p w14:paraId="5E623FB3" w14:textId="77777777" w:rsidR="00405254" w:rsidRDefault="00405254" w:rsidP="00405254"/>
    <w:p w14:paraId="7A328F7D" w14:textId="77777777" w:rsidR="00405254" w:rsidRDefault="00405254" w:rsidP="00405254"/>
    <w:p w14:paraId="00B7A9F9" w14:textId="77777777" w:rsidR="00405254" w:rsidRDefault="00405254" w:rsidP="00405254"/>
    <w:p w14:paraId="210056CD" w14:textId="77777777" w:rsidR="00405254" w:rsidRDefault="00405254" w:rsidP="00405254"/>
    <w:p w14:paraId="250EC9CC" w14:textId="77777777" w:rsidR="00405254" w:rsidRDefault="00405254" w:rsidP="00405254"/>
    <w:p w14:paraId="4360557D" w14:textId="77777777" w:rsidR="00405254" w:rsidRDefault="00405254" w:rsidP="00405254"/>
    <w:p w14:paraId="61BC6B58" w14:textId="77777777" w:rsidR="00405254" w:rsidRDefault="00405254" w:rsidP="00405254">
      <w:pPr>
        <w:pStyle w:val="Heading2"/>
      </w:pPr>
      <w:bookmarkStart w:id="71" w:name="_Toc496271791"/>
      <w:bookmarkStart w:id="72" w:name="_Toc496277360"/>
      <w:r>
        <w:t>Class Method Pseudocode</w:t>
      </w:r>
      <w:bookmarkEnd w:id="71"/>
      <w:bookmarkEnd w:id="72"/>
    </w:p>
    <w:p w14:paraId="146F09B4" w14:textId="77777777" w:rsidR="00405254" w:rsidRDefault="00405254" w:rsidP="00405254">
      <w:r>
        <w:t xml:space="preserve">This appendix is for the methods/functions of each class noted above </w:t>
      </w:r>
      <w:r w:rsidRPr="0050463E">
        <w:rPr>
          <w:rStyle w:val="SubtleReference"/>
        </w:rPr>
        <w:t>(</w:t>
      </w:r>
      <w:r>
        <w:rPr>
          <w:rStyle w:val="SubtleReference"/>
        </w:rPr>
        <w:t>Wikipedia, 2017</w:t>
      </w:r>
      <w:r w:rsidRPr="0050463E">
        <w:rPr>
          <w:rStyle w:val="SubtleReference"/>
        </w:rPr>
        <w:t>):</w:t>
      </w:r>
    </w:p>
    <w:p w14:paraId="02D4061A" w14:textId="77777777" w:rsidR="00405254" w:rsidRDefault="00405254" w:rsidP="00405254">
      <w:pPr>
        <w:pStyle w:val="Heading3"/>
      </w:pPr>
      <w:bookmarkStart w:id="73" w:name="_Toc496271792"/>
      <w:bookmarkStart w:id="74" w:name="_Toc496277361"/>
      <w:r>
        <w:t>GameObject</w:t>
      </w:r>
      <w:bookmarkEnd w:id="73"/>
      <w:r>
        <w:t xml:space="preserve"> (James Moran)</w:t>
      </w:r>
      <w:bookmarkEnd w:id="74"/>
    </w:p>
    <w:p w14:paraId="1AFAC068" w14:textId="77777777" w:rsidR="00405254" w:rsidRDefault="00405254" w:rsidP="00405254"/>
    <w:p w14:paraId="20B408AA" w14:textId="77777777" w:rsidR="00405254" w:rsidRDefault="00405254" w:rsidP="00405254">
      <w:r>
        <w:rPr>
          <w:b/>
        </w:rPr>
        <w:t>Method</w:t>
      </w:r>
      <w:r>
        <w:t xml:space="preserve"> GameObject() </w:t>
      </w:r>
      <w:r w:rsidRPr="007B2742">
        <w:rPr>
          <w:b/>
        </w:rPr>
        <w:t>is</w:t>
      </w:r>
      <w:r>
        <w:t xml:space="preserve"> Class Constructor</w:t>
      </w:r>
    </w:p>
    <w:p w14:paraId="35BD12B0" w14:textId="77777777" w:rsidR="00405254" w:rsidRDefault="00405254" w:rsidP="00405254">
      <w:r>
        <w:tab/>
      </w:r>
      <w:r>
        <w:rPr>
          <w:b/>
        </w:rPr>
        <w:t xml:space="preserve">Input: </w:t>
      </w:r>
      <w:r w:rsidRPr="000F4D50">
        <w:rPr>
          <w:i/>
        </w:rPr>
        <w:t>None.</w:t>
      </w:r>
    </w:p>
    <w:p w14:paraId="3182B4DE" w14:textId="77777777" w:rsidR="00405254" w:rsidRDefault="00405254" w:rsidP="00405254">
      <w:r>
        <w:tab/>
      </w:r>
      <w:r>
        <w:rPr>
          <w:b/>
        </w:rPr>
        <w:t xml:space="preserve">Output: </w:t>
      </w:r>
      <w:r w:rsidRPr="000F4D50">
        <w:rPr>
          <w:i/>
        </w:rPr>
        <w:t>None.</w:t>
      </w:r>
    </w:p>
    <w:p w14:paraId="7E6174B2" w14:textId="77777777" w:rsidR="00405254" w:rsidRDefault="00405254" w:rsidP="00405254">
      <w:pPr>
        <w:rPr>
          <w:i/>
        </w:rPr>
      </w:pPr>
      <w:r>
        <w:tab/>
      </w:r>
      <w:r>
        <w:rPr>
          <w:i/>
        </w:rPr>
        <w:t>Initialise a particular instance of this class</w:t>
      </w:r>
    </w:p>
    <w:p w14:paraId="7BC6DEE0" w14:textId="77777777" w:rsidR="00405254" w:rsidRPr="007B2742" w:rsidRDefault="00405254" w:rsidP="00405254">
      <w:pPr>
        <w:rPr>
          <w:b/>
        </w:rPr>
      </w:pPr>
      <w:r>
        <w:rPr>
          <w:b/>
        </w:rPr>
        <w:t>End Method</w:t>
      </w:r>
    </w:p>
    <w:p w14:paraId="17612E4A" w14:textId="77777777" w:rsidR="00405254" w:rsidRDefault="00405254" w:rsidP="00405254"/>
    <w:p w14:paraId="06398A8D" w14:textId="77777777" w:rsidR="00405254" w:rsidRDefault="00405254" w:rsidP="00405254"/>
    <w:p w14:paraId="68850981" w14:textId="77777777" w:rsidR="00405254" w:rsidRDefault="00405254" w:rsidP="00405254">
      <w:r>
        <w:rPr>
          <w:b/>
        </w:rPr>
        <w:lastRenderedPageBreak/>
        <w:t xml:space="preserve">function </w:t>
      </w:r>
      <w:r>
        <w:t xml:space="preserve">GetLocation() </w:t>
      </w:r>
      <w:r>
        <w:rPr>
          <w:b/>
        </w:rPr>
        <w:t xml:space="preserve">is </w:t>
      </w:r>
      <w:r>
        <w:t>a ‘getter’ function</w:t>
      </w:r>
    </w:p>
    <w:p w14:paraId="52CA823D" w14:textId="77777777" w:rsidR="00405254" w:rsidRDefault="00405254" w:rsidP="00405254">
      <w:r>
        <w:tab/>
      </w:r>
      <w:r>
        <w:rPr>
          <w:b/>
        </w:rPr>
        <w:t xml:space="preserve">Input: </w:t>
      </w:r>
      <w:r w:rsidRPr="000F4D50">
        <w:rPr>
          <w:i/>
        </w:rPr>
        <w:t>None.</w:t>
      </w:r>
    </w:p>
    <w:p w14:paraId="3DF338F9" w14:textId="77777777" w:rsidR="00405254" w:rsidRDefault="00405254" w:rsidP="00405254">
      <w:r>
        <w:tab/>
      </w:r>
      <w:r>
        <w:rPr>
          <w:b/>
        </w:rPr>
        <w:t xml:space="preserve">Output: </w:t>
      </w:r>
      <w:r w:rsidRPr="000F4D50">
        <w:rPr>
          <w:i/>
        </w:rPr>
        <w:t>Vector3 Location: This GameObject’s current location</w:t>
      </w:r>
      <w:r>
        <w:rPr>
          <w:i/>
        </w:rPr>
        <w:t>.</w:t>
      </w:r>
    </w:p>
    <w:p w14:paraId="36DD87FE" w14:textId="77777777" w:rsidR="00405254" w:rsidRDefault="00405254" w:rsidP="00405254">
      <w:pPr>
        <w:rPr>
          <w:i/>
        </w:rPr>
      </w:pPr>
      <w:r>
        <w:tab/>
      </w:r>
      <w:r w:rsidRPr="001146AF">
        <w:rPr>
          <w:i/>
        </w:rPr>
        <w:t>R</w:t>
      </w:r>
      <w:r w:rsidRPr="008247C5">
        <w:rPr>
          <w:i/>
        </w:rPr>
        <w:t>eturn</w:t>
      </w:r>
      <w:r>
        <w:rPr>
          <w:i/>
        </w:rPr>
        <w:t xml:space="preserve"> this GameObject’s Location member property</w:t>
      </w:r>
    </w:p>
    <w:p w14:paraId="6BB6E573" w14:textId="77777777" w:rsidR="00405254" w:rsidRDefault="00405254" w:rsidP="00405254">
      <w:r>
        <w:rPr>
          <w:i/>
        </w:rPr>
        <w:tab/>
      </w:r>
      <w:r>
        <w:rPr>
          <w:b/>
        </w:rPr>
        <w:t>Return</w:t>
      </w:r>
      <w:r>
        <w:t xml:space="preserve"> Location</w:t>
      </w:r>
    </w:p>
    <w:p w14:paraId="628D663C" w14:textId="77777777" w:rsidR="00405254" w:rsidRDefault="00405254" w:rsidP="00405254">
      <w:pPr>
        <w:rPr>
          <w:b/>
        </w:rPr>
      </w:pPr>
      <w:r>
        <w:rPr>
          <w:b/>
        </w:rPr>
        <w:t>End function</w:t>
      </w:r>
    </w:p>
    <w:p w14:paraId="6597F691" w14:textId="77777777" w:rsidR="00405254" w:rsidRDefault="00405254" w:rsidP="00405254">
      <w:pPr>
        <w:rPr>
          <w:b/>
        </w:rPr>
      </w:pPr>
    </w:p>
    <w:p w14:paraId="11DB12AA" w14:textId="77777777" w:rsidR="00405254" w:rsidRDefault="00405254" w:rsidP="00405254">
      <w:r>
        <w:rPr>
          <w:b/>
        </w:rPr>
        <w:t xml:space="preserve">function </w:t>
      </w:r>
      <w:r>
        <w:t xml:space="preserve">GetRotation() </w:t>
      </w:r>
      <w:r>
        <w:rPr>
          <w:b/>
        </w:rPr>
        <w:t xml:space="preserve">is </w:t>
      </w:r>
      <w:r>
        <w:t>a ‘getter’ function</w:t>
      </w:r>
    </w:p>
    <w:p w14:paraId="1C67AC26" w14:textId="77777777" w:rsidR="00405254" w:rsidRDefault="00405254" w:rsidP="00405254">
      <w:r>
        <w:tab/>
      </w:r>
      <w:r>
        <w:rPr>
          <w:b/>
        </w:rPr>
        <w:t xml:space="preserve">Input: </w:t>
      </w:r>
      <w:r w:rsidRPr="000F4D50">
        <w:rPr>
          <w:i/>
        </w:rPr>
        <w:t>None.</w:t>
      </w:r>
    </w:p>
    <w:p w14:paraId="5043DD9C" w14:textId="77777777" w:rsidR="00405254" w:rsidRDefault="00405254" w:rsidP="00405254">
      <w:r>
        <w:tab/>
      </w:r>
      <w:r>
        <w:rPr>
          <w:b/>
        </w:rPr>
        <w:t xml:space="preserve">Output: </w:t>
      </w:r>
      <w:r w:rsidRPr="000F4D50">
        <w:rPr>
          <w:i/>
        </w:rPr>
        <w:t xml:space="preserve">Vector3 </w:t>
      </w:r>
      <w:r>
        <w:rPr>
          <w:i/>
        </w:rPr>
        <w:t>Rotation</w:t>
      </w:r>
      <w:r w:rsidRPr="000F4D50">
        <w:rPr>
          <w:i/>
        </w:rPr>
        <w:t xml:space="preserve">: This GameObject’s current </w:t>
      </w:r>
      <w:r>
        <w:rPr>
          <w:i/>
        </w:rPr>
        <w:t>rotation.</w:t>
      </w:r>
    </w:p>
    <w:p w14:paraId="56997F2A" w14:textId="77777777" w:rsidR="00405254" w:rsidRDefault="00405254" w:rsidP="00405254">
      <w:pPr>
        <w:rPr>
          <w:i/>
        </w:rPr>
      </w:pPr>
      <w:r>
        <w:tab/>
      </w:r>
      <w:r w:rsidRPr="001146AF">
        <w:rPr>
          <w:i/>
        </w:rPr>
        <w:t>R</w:t>
      </w:r>
      <w:r w:rsidRPr="008247C5">
        <w:rPr>
          <w:i/>
        </w:rPr>
        <w:t>eturn</w:t>
      </w:r>
      <w:r>
        <w:rPr>
          <w:i/>
        </w:rPr>
        <w:t xml:space="preserve"> this GameObject’s Rotation member property</w:t>
      </w:r>
    </w:p>
    <w:p w14:paraId="59B051C3" w14:textId="77777777" w:rsidR="00405254" w:rsidRDefault="00405254" w:rsidP="00405254">
      <w:r>
        <w:rPr>
          <w:i/>
        </w:rPr>
        <w:tab/>
      </w:r>
      <w:r>
        <w:rPr>
          <w:b/>
        </w:rPr>
        <w:t>Return</w:t>
      </w:r>
      <w:r>
        <w:t xml:space="preserve"> Rotation</w:t>
      </w:r>
    </w:p>
    <w:p w14:paraId="5C3D8812" w14:textId="77777777" w:rsidR="00405254" w:rsidRPr="000F4D50" w:rsidRDefault="00405254" w:rsidP="00405254">
      <w:pPr>
        <w:rPr>
          <w:b/>
        </w:rPr>
      </w:pPr>
      <w:r>
        <w:rPr>
          <w:b/>
        </w:rPr>
        <w:t>End function</w:t>
      </w:r>
    </w:p>
    <w:p w14:paraId="3F99F966" w14:textId="77777777" w:rsidR="00405254" w:rsidRDefault="00405254" w:rsidP="00405254">
      <w:pPr>
        <w:rPr>
          <w:b/>
        </w:rPr>
      </w:pPr>
    </w:p>
    <w:p w14:paraId="11019640" w14:textId="77777777" w:rsidR="00405254" w:rsidRDefault="00405254" w:rsidP="00405254">
      <w:r>
        <w:rPr>
          <w:b/>
        </w:rPr>
        <w:t xml:space="preserve">function </w:t>
      </w:r>
      <w:r>
        <w:t xml:space="preserve">GetScale() </w:t>
      </w:r>
      <w:r>
        <w:rPr>
          <w:b/>
        </w:rPr>
        <w:t xml:space="preserve">is </w:t>
      </w:r>
      <w:r>
        <w:t>a ‘getter’ function</w:t>
      </w:r>
    </w:p>
    <w:p w14:paraId="04EDC0B6" w14:textId="77777777" w:rsidR="00405254" w:rsidRDefault="00405254" w:rsidP="00405254">
      <w:r>
        <w:tab/>
      </w:r>
      <w:r>
        <w:rPr>
          <w:b/>
        </w:rPr>
        <w:t xml:space="preserve">Input: </w:t>
      </w:r>
      <w:r w:rsidRPr="000F4D50">
        <w:rPr>
          <w:i/>
        </w:rPr>
        <w:t>None.</w:t>
      </w:r>
    </w:p>
    <w:p w14:paraId="3006C715" w14:textId="77777777" w:rsidR="00405254" w:rsidRDefault="00405254" w:rsidP="00405254">
      <w:r>
        <w:tab/>
      </w:r>
      <w:r>
        <w:rPr>
          <w:b/>
        </w:rPr>
        <w:t xml:space="preserve">Output: </w:t>
      </w:r>
      <w:r w:rsidRPr="000F4D50">
        <w:rPr>
          <w:i/>
        </w:rPr>
        <w:t xml:space="preserve">Vector3 </w:t>
      </w:r>
      <w:r>
        <w:rPr>
          <w:i/>
        </w:rPr>
        <w:t>Scale</w:t>
      </w:r>
      <w:r w:rsidRPr="000F4D50">
        <w:rPr>
          <w:i/>
        </w:rPr>
        <w:t xml:space="preserve">: This GameObject’s current </w:t>
      </w:r>
      <w:r>
        <w:rPr>
          <w:i/>
        </w:rPr>
        <w:t>scale.</w:t>
      </w:r>
    </w:p>
    <w:p w14:paraId="0F10369E" w14:textId="77777777" w:rsidR="00405254" w:rsidRDefault="00405254" w:rsidP="00405254">
      <w:pPr>
        <w:rPr>
          <w:i/>
        </w:rPr>
      </w:pPr>
      <w:r>
        <w:tab/>
      </w:r>
      <w:r>
        <w:rPr>
          <w:i/>
        </w:rPr>
        <w:t>R</w:t>
      </w:r>
      <w:r w:rsidRPr="008247C5">
        <w:rPr>
          <w:i/>
        </w:rPr>
        <w:t>eturn</w:t>
      </w:r>
      <w:r>
        <w:rPr>
          <w:i/>
        </w:rPr>
        <w:t xml:space="preserve"> this GameObject’s Scale member property</w:t>
      </w:r>
    </w:p>
    <w:p w14:paraId="7C0BF189" w14:textId="77777777" w:rsidR="00405254" w:rsidRDefault="00405254" w:rsidP="00405254">
      <w:r>
        <w:rPr>
          <w:i/>
        </w:rPr>
        <w:tab/>
      </w:r>
      <w:r>
        <w:rPr>
          <w:b/>
        </w:rPr>
        <w:t>Return</w:t>
      </w:r>
      <w:r>
        <w:t xml:space="preserve"> Scale</w:t>
      </w:r>
    </w:p>
    <w:p w14:paraId="713E0010" w14:textId="77777777" w:rsidR="00405254" w:rsidRPr="000F4D50" w:rsidRDefault="00405254" w:rsidP="00405254">
      <w:pPr>
        <w:rPr>
          <w:b/>
        </w:rPr>
      </w:pPr>
      <w:r>
        <w:rPr>
          <w:b/>
        </w:rPr>
        <w:t>End function</w:t>
      </w:r>
    </w:p>
    <w:p w14:paraId="72956A35" w14:textId="77777777" w:rsidR="00405254" w:rsidRPr="000F4D50" w:rsidRDefault="00405254" w:rsidP="00405254">
      <w:pPr>
        <w:rPr>
          <w:b/>
        </w:rPr>
      </w:pPr>
    </w:p>
    <w:p w14:paraId="691871F5" w14:textId="77777777" w:rsidR="00405254" w:rsidRDefault="00405254" w:rsidP="00405254">
      <w:r>
        <w:rPr>
          <w:b/>
        </w:rPr>
        <w:t xml:space="preserve">Method </w:t>
      </w:r>
      <w:r>
        <w:t xml:space="preserve">MoveObject() </w:t>
      </w:r>
      <w:r>
        <w:rPr>
          <w:b/>
        </w:rPr>
        <w:t xml:space="preserve">is </w:t>
      </w:r>
    </w:p>
    <w:p w14:paraId="69D8A3D6" w14:textId="77777777" w:rsidR="00405254" w:rsidRDefault="00405254" w:rsidP="00405254">
      <w:pPr>
        <w:rPr>
          <w:i/>
        </w:rPr>
      </w:pPr>
      <w:r>
        <w:tab/>
      </w:r>
      <w:r>
        <w:rPr>
          <w:b/>
        </w:rPr>
        <w:t xml:space="preserve">Input: </w:t>
      </w:r>
      <w:r>
        <w:rPr>
          <w:i/>
        </w:rPr>
        <w:t>None.</w:t>
      </w:r>
    </w:p>
    <w:p w14:paraId="37122ECC" w14:textId="77777777" w:rsidR="00405254" w:rsidRDefault="00405254" w:rsidP="00405254">
      <w:r>
        <w:rPr>
          <w:i/>
        </w:rPr>
        <w:tab/>
      </w:r>
      <w:r>
        <w:rPr>
          <w:b/>
        </w:rPr>
        <w:t xml:space="preserve">Output: </w:t>
      </w:r>
      <w:r w:rsidRPr="000C3EA6">
        <w:rPr>
          <w:i/>
        </w:rPr>
        <w:t>None</w:t>
      </w:r>
      <w:r>
        <w:t>.</w:t>
      </w:r>
    </w:p>
    <w:p w14:paraId="4F9A0AB8" w14:textId="77777777" w:rsidR="00405254" w:rsidRDefault="00405254" w:rsidP="00405254">
      <w:pPr>
        <w:rPr>
          <w:i/>
        </w:rPr>
      </w:pPr>
      <w:r>
        <w:tab/>
      </w:r>
      <w:r>
        <w:rPr>
          <w:i/>
        </w:rPr>
        <w:t>Handle translation of this object</w:t>
      </w:r>
    </w:p>
    <w:p w14:paraId="639A210A" w14:textId="77777777" w:rsidR="00405254" w:rsidRDefault="00405254" w:rsidP="00405254">
      <w:pPr>
        <w:rPr>
          <w:b/>
        </w:rPr>
      </w:pPr>
      <w:r>
        <w:rPr>
          <w:b/>
        </w:rPr>
        <w:t>End Method</w:t>
      </w:r>
    </w:p>
    <w:p w14:paraId="2AF26190" w14:textId="77777777" w:rsidR="00405254" w:rsidRDefault="00405254" w:rsidP="00405254">
      <w:pPr>
        <w:rPr>
          <w:b/>
        </w:rPr>
      </w:pPr>
    </w:p>
    <w:p w14:paraId="2F959E7D" w14:textId="77777777" w:rsidR="00405254" w:rsidRDefault="00405254" w:rsidP="00405254">
      <w:pPr>
        <w:rPr>
          <w:b/>
        </w:rPr>
      </w:pPr>
    </w:p>
    <w:p w14:paraId="19EDFEB3" w14:textId="77777777" w:rsidR="00405254" w:rsidRDefault="00405254" w:rsidP="00405254">
      <w:r>
        <w:rPr>
          <w:b/>
        </w:rPr>
        <w:t xml:space="preserve">Method </w:t>
      </w:r>
      <w:r>
        <w:t xml:space="preserve">RotateObject() </w:t>
      </w:r>
      <w:r>
        <w:rPr>
          <w:b/>
        </w:rPr>
        <w:t xml:space="preserve">is </w:t>
      </w:r>
    </w:p>
    <w:p w14:paraId="5A50D1F9" w14:textId="77777777" w:rsidR="00405254" w:rsidRDefault="00405254" w:rsidP="00405254">
      <w:pPr>
        <w:rPr>
          <w:i/>
        </w:rPr>
      </w:pPr>
      <w:r>
        <w:tab/>
      </w:r>
      <w:r>
        <w:rPr>
          <w:b/>
        </w:rPr>
        <w:t xml:space="preserve">Input: </w:t>
      </w:r>
      <w:r>
        <w:rPr>
          <w:i/>
        </w:rPr>
        <w:t>None.</w:t>
      </w:r>
    </w:p>
    <w:p w14:paraId="69941918" w14:textId="77777777" w:rsidR="00405254" w:rsidRDefault="00405254" w:rsidP="00405254">
      <w:r>
        <w:rPr>
          <w:i/>
        </w:rPr>
        <w:tab/>
      </w:r>
      <w:r>
        <w:rPr>
          <w:b/>
        </w:rPr>
        <w:t xml:space="preserve">Output: </w:t>
      </w:r>
      <w:r w:rsidRPr="000C3EA6">
        <w:rPr>
          <w:i/>
        </w:rPr>
        <w:t>None</w:t>
      </w:r>
      <w:r>
        <w:t>.</w:t>
      </w:r>
    </w:p>
    <w:p w14:paraId="71938D2D" w14:textId="77777777" w:rsidR="00405254" w:rsidRDefault="00405254" w:rsidP="00405254">
      <w:pPr>
        <w:rPr>
          <w:i/>
        </w:rPr>
      </w:pPr>
      <w:r>
        <w:tab/>
      </w:r>
      <w:r>
        <w:rPr>
          <w:i/>
        </w:rPr>
        <w:t>Handle rotation of this object</w:t>
      </w:r>
    </w:p>
    <w:p w14:paraId="449BE0EC" w14:textId="77777777" w:rsidR="00405254" w:rsidRDefault="00405254" w:rsidP="00405254">
      <w:pPr>
        <w:rPr>
          <w:b/>
        </w:rPr>
      </w:pPr>
      <w:r>
        <w:rPr>
          <w:b/>
        </w:rPr>
        <w:t>End Method</w:t>
      </w:r>
    </w:p>
    <w:p w14:paraId="2B109507" w14:textId="77777777" w:rsidR="00405254" w:rsidRDefault="00405254" w:rsidP="00405254">
      <w:pPr>
        <w:rPr>
          <w:b/>
        </w:rPr>
      </w:pPr>
    </w:p>
    <w:p w14:paraId="3631F879" w14:textId="77777777" w:rsidR="00405254" w:rsidRDefault="00405254" w:rsidP="00405254">
      <w:r>
        <w:rPr>
          <w:b/>
        </w:rPr>
        <w:t xml:space="preserve">Method </w:t>
      </w:r>
      <w:r>
        <w:t xml:space="preserve">ScaleObject() </w:t>
      </w:r>
      <w:r>
        <w:rPr>
          <w:b/>
        </w:rPr>
        <w:t xml:space="preserve">is </w:t>
      </w:r>
    </w:p>
    <w:p w14:paraId="36160603" w14:textId="77777777" w:rsidR="00405254" w:rsidRDefault="00405254" w:rsidP="00405254">
      <w:pPr>
        <w:rPr>
          <w:i/>
        </w:rPr>
      </w:pPr>
      <w:r>
        <w:tab/>
      </w:r>
      <w:r>
        <w:rPr>
          <w:b/>
        </w:rPr>
        <w:t xml:space="preserve">Input: </w:t>
      </w:r>
      <w:r>
        <w:rPr>
          <w:i/>
        </w:rPr>
        <w:t>None.</w:t>
      </w:r>
    </w:p>
    <w:p w14:paraId="05F16295" w14:textId="77777777" w:rsidR="00405254" w:rsidRDefault="00405254" w:rsidP="00405254">
      <w:r>
        <w:rPr>
          <w:i/>
        </w:rPr>
        <w:tab/>
      </w:r>
      <w:r>
        <w:rPr>
          <w:b/>
        </w:rPr>
        <w:t xml:space="preserve">Output: </w:t>
      </w:r>
      <w:r w:rsidRPr="000C3EA6">
        <w:rPr>
          <w:i/>
        </w:rPr>
        <w:t>None</w:t>
      </w:r>
      <w:r>
        <w:t>.</w:t>
      </w:r>
    </w:p>
    <w:p w14:paraId="185F982B" w14:textId="77777777" w:rsidR="00405254" w:rsidRDefault="00405254" w:rsidP="00405254">
      <w:pPr>
        <w:rPr>
          <w:i/>
        </w:rPr>
      </w:pPr>
      <w:r>
        <w:tab/>
      </w:r>
      <w:r>
        <w:rPr>
          <w:i/>
        </w:rPr>
        <w:t>Handle scaling of this object</w:t>
      </w:r>
    </w:p>
    <w:p w14:paraId="265D5947" w14:textId="77777777" w:rsidR="00405254" w:rsidRDefault="00405254" w:rsidP="00405254">
      <w:r>
        <w:rPr>
          <w:b/>
        </w:rPr>
        <w:t>End Method</w:t>
      </w:r>
      <w:r>
        <w:rPr>
          <w:i/>
        </w:rPr>
        <w:t xml:space="preserve"> </w:t>
      </w:r>
    </w:p>
    <w:p w14:paraId="6636C059" w14:textId="77777777" w:rsidR="00405254" w:rsidRDefault="00405254" w:rsidP="00405254"/>
    <w:p w14:paraId="5D7E0214" w14:textId="77777777" w:rsidR="00405254" w:rsidRDefault="00405254" w:rsidP="00405254">
      <w:pPr>
        <w:pStyle w:val="Heading3"/>
      </w:pPr>
      <w:bookmarkStart w:id="75" w:name="_Toc496271793"/>
      <w:bookmarkStart w:id="76" w:name="_Toc496277362"/>
      <w:r>
        <w:t>MoveableObject</w:t>
      </w:r>
      <w:bookmarkEnd w:id="75"/>
      <w:r>
        <w:t xml:space="preserve"> (James Moran)</w:t>
      </w:r>
      <w:bookmarkEnd w:id="76"/>
    </w:p>
    <w:p w14:paraId="46229ABF" w14:textId="77777777" w:rsidR="00405254" w:rsidRDefault="00405254" w:rsidP="00405254"/>
    <w:p w14:paraId="3897774A" w14:textId="77777777" w:rsidR="00405254" w:rsidRDefault="00405254" w:rsidP="00405254">
      <w:r>
        <w:rPr>
          <w:b/>
        </w:rPr>
        <w:t>Method</w:t>
      </w:r>
      <w:r>
        <w:t xml:space="preserve"> MoveableObject() </w:t>
      </w:r>
      <w:r w:rsidRPr="007B2742">
        <w:rPr>
          <w:b/>
        </w:rPr>
        <w:t>is</w:t>
      </w:r>
      <w:r>
        <w:t xml:space="preserve"> Class Constructor</w:t>
      </w:r>
    </w:p>
    <w:p w14:paraId="25C82CEC" w14:textId="77777777" w:rsidR="00405254" w:rsidRDefault="00405254" w:rsidP="00405254">
      <w:r>
        <w:tab/>
      </w:r>
      <w:r>
        <w:rPr>
          <w:b/>
        </w:rPr>
        <w:t xml:space="preserve">Input: </w:t>
      </w:r>
      <w:r w:rsidRPr="000F4D50">
        <w:rPr>
          <w:i/>
        </w:rPr>
        <w:t>None.</w:t>
      </w:r>
    </w:p>
    <w:p w14:paraId="0B7027D0" w14:textId="77777777" w:rsidR="00405254" w:rsidRDefault="00405254" w:rsidP="00405254">
      <w:r>
        <w:tab/>
      </w:r>
      <w:r>
        <w:rPr>
          <w:b/>
        </w:rPr>
        <w:t>Output:</w:t>
      </w:r>
      <w:r>
        <w:rPr>
          <w:b/>
        </w:rPr>
        <w:tab/>
        <w:t xml:space="preserve"> </w:t>
      </w:r>
      <w:r w:rsidRPr="000F4D50">
        <w:rPr>
          <w:i/>
        </w:rPr>
        <w:t>None.</w:t>
      </w:r>
    </w:p>
    <w:p w14:paraId="68B41460" w14:textId="77777777" w:rsidR="00405254" w:rsidRDefault="00405254" w:rsidP="00405254">
      <w:pPr>
        <w:rPr>
          <w:i/>
        </w:rPr>
      </w:pPr>
      <w:r>
        <w:tab/>
      </w:r>
      <w:r w:rsidRPr="001146AF">
        <w:rPr>
          <w:i/>
        </w:rPr>
        <w:t>I</w:t>
      </w:r>
      <w:r>
        <w:rPr>
          <w:i/>
        </w:rPr>
        <w:t>nitialise a particular instance of this class</w:t>
      </w:r>
    </w:p>
    <w:p w14:paraId="5F7EA175" w14:textId="77777777" w:rsidR="00405254" w:rsidRPr="007B2742" w:rsidRDefault="00405254" w:rsidP="00405254">
      <w:pPr>
        <w:rPr>
          <w:b/>
        </w:rPr>
      </w:pPr>
      <w:r>
        <w:rPr>
          <w:b/>
        </w:rPr>
        <w:t>End Method</w:t>
      </w:r>
    </w:p>
    <w:p w14:paraId="1804E5A4" w14:textId="77777777" w:rsidR="00405254" w:rsidRDefault="00405254" w:rsidP="00405254"/>
    <w:p w14:paraId="0EEA79C8" w14:textId="77777777" w:rsidR="00405254" w:rsidRPr="00FF152B" w:rsidRDefault="00405254" w:rsidP="00405254">
      <w:r>
        <w:rPr>
          <w:b/>
        </w:rPr>
        <w:t xml:space="preserve">Method </w:t>
      </w:r>
      <w:r>
        <w:t xml:space="preserve">OnCollisionBegin() </w:t>
      </w:r>
      <w:r>
        <w:rPr>
          <w:b/>
        </w:rPr>
        <w:t xml:space="preserve">is </w:t>
      </w:r>
      <w:r>
        <w:t>a class event handler</w:t>
      </w:r>
    </w:p>
    <w:p w14:paraId="544E9FC8" w14:textId="77777777" w:rsidR="00405254" w:rsidRDefault="00405254" w:rsidP="00405254">
      <w:pPr>
        <w:rPr>
          <w:i/>
        </w:rPr>
      </w:pPr>
      <w:r>
        <w:tab/>
      </w:r>
      <w:r>
        <w:rPr>
          <w:b/>
        </w:rPr>
        <w:t xml:space="preserve">Input: </w:t>
      </w:r>
      <w:r>
        <w:rPr>
          <w:i/>
        </w:rPr>
        <w:t>None.</w:t>
      </w:r>
    </w:p>
    <w:p w14:paraId="6754A959" w14:textId="77777777" w:rsidR="00405254" w:rsidRDefault="00405254" w:rsidP="00405254">
      <w:r>
        <w:rPr>
          <w:i/>
        </w:rPr>
        <w:tab/>
      </w:r>
      <w:r>
        <w:rPr>
          <w:b/>
        </w:rPr>
        <w:t xml:space="preserve">Output: </w:t>
      </w:r>
      <w:r w:rsidRPr="000C3EA6">
        <w:rPr>
          <w:i/>
        </w:rPr>
        <w:t>None</w:t>
      </w:r>
      <w:r>
        <w:t>.</w:t>
      </w:r>
    </w:p>
    <w:p w14:paraId="35F1B88A" w14:textId="77777777" w:rsidR="00405254" w:rsidRDefault="00405254" w:rsidP="00405254">
      <w:pPr>
        <w:rPr>
          <w:i/>
        </w:rPr>
      </w:pPr>
      <w:r>
        <w:tab/>
      </w:r>
      <w:r>
        <w:rPr>
          <w:i/>
        </w:rPr>
        <w:t>Handle the event of this object beginning collision with another object</w:t>
      </w:r>
    </w:p>
    <w:p w14:paraId="15414D9E" w14:textId="77777777" w:rsidR="00405254" w:rsidRDefault="00405254" w:rsidP="00405254">
      <w:r>
        <w:rPr>
          <w:b/>
        </w:rPr>
        <w:t>End Method</w:t>
      </w:r>
      <w:r>
        <w:t xml:space="preserve"> </w:t>
      </w:r>
    </w:p>
    <w:p w14:paraId="054B64D1" w14:textId="77777777" w:rsidR="00405254" w:rsidRDefault="00405254" w:rsidP="00405254"/>
    <w:p w14:paraId="3867652B" w14:textId="77777777" w:rsidR="00405254" w:rsidRDefault="00405254" w:rsidP="00405254"/>
    <w:p w14:paraId="71A0E1C8" w14:textId="77777777" w:rsidR="00405254" w:rsidRDefault="00405254" w:rsidP="00405254"/>
    <w:p w14:paraId="4402BA94" w14:textId="77777777" w:rsidR="00405254" w:rsidRDefault="00405254" w:rsidP="00405254"/>
    <w:p w14:paraId="37BCA299" w14:textId="77777777" w:rsidR="00405254" w:rsidRDefault="00405254" w:rsidP="00405254">
      <w:r>
        <w:rPr>
          <w:b/>
        </w:rPr>
        <w:t xml:space="preserve">Method </w:t>
      </w:r>
      <w:r>
        <w:t xml:space="preserve">OnCollisionEnd() </w:t>
      </w:r>
      <w:r>
        <w:rPr>
          <w:b/>
        </w:rPr>
        <w:t xml:space="preserve">is </w:t>
      </w:r>
      <w:r>
        <w:t>a class event handler</w:t>
      </w:r>
    </w:p>
    <w:p w14:paraId="5AB69176" w14:textId="77777777" w:rsidR="00405254" w:rsidRDefault="00405254" w:rsidP="00405254">
      <w:pPr>
        <w:rPr>
          <w:i/>
        </w:rPr>
      </w:pPr>
      <w:r>
        <w:tab/>
      </w:r>
      <w:r>
        <w:rPr>
          <w:b/>
        </w:rPr>
        <w:t xml:space="preserve">Input: </w:t>
      </w:r>
      <w:r>
        <w:rPr>
          <w:i/>
        </w:rPr>
        <w:t>None.</w:t>
      </w:r>
    </w:p>
    <w:p w14:paraId="28F73974" w14:textId="77777777" w:rsidR="00405254" w:rsidRDefault="00405254" w:rsidP="00405254">
      <w:r>
        <w:rPr>
          <w:i/>
        </w:rPr>
        <w:tab/>
      </w:r>
      <w:r>
        <w:rPr>
          <w:b/>
        </w:rPr>
        <w:t xml:space="preserve">Output: </w:t>
      </w:r>
      <w:r w:rsidRPr="000C3EA6">
        <w:rPr>
          <w:i/>
        </w:rPr>
        <w:t>None</w:t>
      </w:r>
      <w:r>
        <w:t>.</w:t>
      </w:r>
    </w:p>
    <w:p w14:paraId="2F63EBF6" w14:textId="77777777" w:rsidR="00405254" w:rsidRDefault="00405254" w:rsidP="00405254">
      <w:pPr>
        <w:rPr>
          <w:i/>
        </w:rPr>
      </w:pPr>
      <w:r>
        <w:tab/>
      </w:r>
      <w:r w:rsidRPr="001146AF">
        <w:rPr>
          <w:i/>
        </w:rPr>
        <w:t>H</w:t>
      </w:r>
      <w:r>
        <w:rPr>
          <w:i/>
        </w:rPr>
        <w:t>andle the event of this object Ending collision with another object</w:t>
      </w:r>
    </w:p>
    <w:p w14:paraId="27600786" w14:textId="77777777" w:rsidR="00405254" w:rsidRDefault="00405254" w:rsidP="00405254">
      <w:r>
        <w:rPr>
          <w:b/>
        </w:rPr>
        <w:t>End Method</w:t>
      </w:r>
      <w:r>
        <w:t xml:space="preserve"> </w:t>
      </w:r>
    </w:p>
    <w:p w14:paraId="2A0D5A46" w14:textId="77777777" w:rsidR="00405254" w:rsidRDefault="00405254" w:rsidP="00405254"/>
    <w:p w14:paraId="5D4D0AEA" w14:textId="77777777" w:rsidR="00405254" w:rsidRDefault="00405254" w:rsidP="00405254">
      <w:pPr>
        <w:pStyle w:val="Heading3"/>
      </w:pPr>
      <w:bookmarkStart w:id="77" w:name="_Toc496271794"/>
      <w:bookmarkStart w:id="78" w:name="_Toc496277363"/>
      <w:r>
        <w:t>EntityControlledObject</w:t>
      </w:r>
      <w:bookmarkEnd w:id="77"/>
      <w:r>
        <w:t xml:space="preserve"> (James Moran)</w:t>
      </w:r>
      <w:bookmarkEnd w:id="78"/>
    </w:p>
    <w:p w14:paraId="6FA8AAE4" w14:textId="77777777" w:rsidR="00405254" w:rsidRDefault="00405254" w:rsidP="00405254"/>
    <w:p w14:paraId="34B0DEA5" w14:textId="77777777" w:rsidR="00405254" w:rsidRDefault="00405254" w:rsidP="00405254">
      <w:r>
        <w:rPr>
          <w:b/>
        </w:rPr>
        <w:t>Method</w:t>
      </w:r>
      <w:r>
        <w:t xml:space="preserve"> EntityControlledObject() </w:t>
      </w:r>
      <w:r w:rsidRPr="007B2742">
        <w:rPr>
          <w:b/>
        </w:rPr>
        <w:t>is</w:t>
      </w:r>
      <w:r>
        <w:t xml:space="preserve"> Class Constructor</w:t>
      </w:r>
    </w:p>
    <w:p w14:paraId="005A367D" w14:textId="77777777" w:rsidR="00405254" w:rsidRDefault="00405254" w:rsidP="00405254">
      <w:r>
        <w:tab/>
      </w:r>
      <w:r>
        <w:rPr>
          <w:b/>
        </w:rPr>
        <w:t xml:space="preserve">Input: </w:t>
      </w:r>
      <w:r w:rsidRPr="000F4D50">
        <w:rPr>
          <w:i/>
        </w:rPr>
        <w:t>None.</w:t>
      </w:r>
    </w:p>
    <w:p w14:paraId="1FE90505" w14:textId="77777777" w:rsidR="00405254" w:rsidRDefault="00405254" w:rsidP="00405254">
      <w:r>
        <w:tab/>
      </w:r>
      <w:r>
        <w:rPr>
          <w:b/>
        </w:rPr>
        <w:t>Output:</w:t>
      </w:r>
      <w:r>
        <w:rPr>
          <w:b/>
        </w:rPr>
        <w:tab/>
        <w:t xml:space="preserve"> </w:t>
      </w:r>
      <w:r w:rsidRPr="000F4D50">
        <w:rPr>
          <w:i/>
        </w:rPr>
        <w:t>None.</w:t>
      </w:r>
    </w:p>
    <w:p w14:paraId="49725FB8" w14:textId="77777777" w:rsidR="00405254" w:rsidRDefault="00405254" w:rsidP="00405254">
      <w:pPr>
        <w:rPr>
          <w:i/>
        </w:rPr>
      </w:pPr>
      <w:r>
        <w:tab/>
        <w:t>I</w:t>
      </w:r>
      <w:r>
        <w:rPr>
          <w:i/>
        </w:rPr>
        <w:t>nitialise a particular instance of this class</w:t>
      </w:r>
    </w:p>
    <w:p w14:paraId="43CEE1F9" w14:textId="77777777" w:rsidR="00405254" w:rsidRDefault="00405254" w:rsidP="00405254">
      <w:r>
        <w:rPr>
          <w:b/>
        </w:rPr>
        <w:t>End Method</w:t>
      </w:r>
      <w:r>
        <w:t xml:space="preserve"> </w:t>
      </w:r>
    </w:p>
    <w:p w14:paraId="72BFD5E9" w14:textId="77777777" w:rsidR="00405254" w:rsidRDefault="00405254" w:rsidP="00405254"/>
    <w:p w14:paraId="447E3E49" w14:textId="77777777" w:rsidR="00405254" w:rsidRDefault="00405254" w:rsidP="00405254">
      <w:r w:rsidRPr="008C705F">
        <w:rPr>
          <w:b/>
        </w:rPr>
        <w:t>function</w:t>
      </w:r>
      <w:r>
        <w:t xml:space="preserve"> GetAIControlled </w:t>
      </w:r>
      <w:r>
        <w:rPr>
          <w:b/>
        </w:rPr>
        <w:t xml:space="preserve">is </w:t>
      </w:r>
      <w:r>
        <w:t>a ‘getter’ function</w:t>
      </w:r>
    </w:p>
    <w:p w14:paraId="3A284D10" w14:textId="77777777" w:rsidR="00405254" w:rsidRDefault="00405254" w:rsidP="00405254">
      <w:pPr>
        <w:rPr>
          <w:i/>
        </w:rPr>
      </w:pPr>
      <w:r>
        <w:tab/>
      </w:r>
      <w:r>
        <w:rPr>
          <w:b/>
        </w:rPr>
        <w:t xml:space="preserve">Input: </w:t>
      </w:r>
      <w:r>
        <w:rPr>
          <w:i/>
        </w:rPr>
        <w:t>None.</w:t>
      </w:r>
    </w:p>
    <w:p w14:paraId="372130C9" w14:textId="77777777" w:rsidR="00405254" w:rsidRDefault="00405254" w:rsidP="00405254">
      <w:pPr>
        <w:ind w:left="720"/>
        <w:rPr>
          <w:i/>
        </w:rPr>
      </w:pPr>
      <w:r>
        <w:rPr>
          <w:b/>
        </w:rPr>
        <w:t xml:space="preserve">Output: </w:t>
      </w:r>
      <w:r>
        <w:rPr>
          <w:i/>
        </w:rPr>
        <w:t>bool AIControlled: This flag indicates whether this object is controlled by the Player, or by an AI system.</w:t>
      </w:r>
    </w:p>
    <w:p w14:paraId="0F595DEC" w14:textId="77777777" w:rsidR="00405254" w:rsidRDefault="00405254" w:rsidP="00405254">
      <w:pPr>
        <w:ind w:left="720"/>
        <w:rPr>
          <w:i/>
        </w:rPr>
      </w:pPr>
      <w:r>
        <w:rPr>
          <w:i/>
        </w:rPr>
        <w:t>Return this object’s AIControlled member property</w:t>
      </w:r>
    </w:p>
    <w:p w14:paraId="7274E479" w14:textId="77777777" w:rsidR="00405254" w:rsidRDefault="00405254" w:rsidP="00405254">
      <w:pPr>
        <w:ind w:left="720"/>
      </w:pPr>
      <w:r>
        <w:rPr>
          <w:b/>
        </w:rPr>
        <w:t xml:space="preserve">Return </w:t>
      </w:r>
      <w:r>
        <w:t>AIControlled</w:t>
      </w:r>
    </w:p>
    <w:p w14:paraId="096DE993" w14:textId="77777777" w:rsidR="00405254" w:rsidRDefault="00405254" w:rsidP="00405254">
      <w:r>
        <w:rPr>
          <w:b/>
        </w:rPr>
        <w:t>End function</w:t>
      </w:r>
    </w:p>
    <w:p w14:paraId="58A66A5E" w14:textId="77777777" w:rsidR="00405254" w:rsidRDefault="00405254" w:rsidP="00405254">
      <w:pPr>
        <w:rPr>
          <w:b/>
        </w:rPr>
      </w:pPr>
    </w:p>
    <w:p w14:paraId="034B7A4F" w14:textId="77777777" w:rsidR="00405254" w:rsidRDefault="00405254" w:rsidP="00405254">
      <w:pPr>
        <w:pStyle w:val="Heading3"/>
      </w:pPr>
      <w:bookmarkStart w:id="79" w:name="_Toc496271795"/>
      <w:bookmarkStart w:id="80" w:name="_Toc496277364"/>
      <w:r w:rsidRPr="009D4D1E">
        <w:t>PlayerEntity</w:t>
      </w:r>
      <w:bookmarkEnd w:id="79"/>
      <w:r>
        <w:t xml:space="preserve"> (James Moran)</w:t>
      </w:r>
      <w:bookmarkEnd w:id="80"/>
    </w:p>
    <w:p w14:paraId="019FDA3B" w14:textId="77777777" w:rsidR="00405254" w:rsidRDefault="00405254" w:rsidP="00405254"/>
    <w:p w14:paraId="6C83BF62" w14:textId="77777777" w:rsidR="00405254" w:rsidRDefault="00405254" w:rsidP="00405254">
      <w:r>
        <w:rPr>
          <w:b/>
        </w:rPr>
        <w:t>M</w:t>
      </w:r>
      <w:r w:rsidRPr="007B2742">
        <w:rPr>
          <w:b/>
        </w:rPr>
        <w:t>ethod</w:t>
      </w:r>
      <w:r>
        <w:t xml:space="preserve"> PlayerEntity() </w:t>
      </w:r>
      <w:r w:rsidRPr="007B2742">
        <w:rPr>
          <w:b/>
        </w:rPr>
        <w:t>is</w:t>
      </w:r>
      <w:r>
        <w:t xml:space="preserve"> Class Constructor</w:t>
      </w:r>
    </w:p>
    <w:p w14:paraId="1551FB0C" w14:textId="77777777" w:rsidR="00405254" w:rsidRDefault="00405254" w:rsidP="00405254">
      <w:r>
        <w:tab/>
      </w:r>
      <w:r>
        <w:rPr>
          <w:b/>
        </w:rPr>
        <w:t xml:space="preserve">Input: </w:t>
      </w:r>
      <w:r w:rsidRPr="000F4D50">
        <w:rPr>
          <w:i/>
        </w:rPr>
        <w:t>None.</w:t>
      </w:r>
    </w:p>
    <w:p w14:paraId="0518CA1D" w14:textId="77777777" w:rsidR="00405254" w:rsidRDefault="00405254" w:rsidP="00405254">
      <w:r>
        <w:tab/>
      </w:r>
      <w:r>
        <w:rPr>
          <w:b/>
        </w:rPr>
        <w:t>Output:</w:t>
      </w:r>
      <w:r>
        <w:rPr>
          <w:b/>
        </w:rPr>
        <w:tab/>
        <w:t xml:space="preserve"> </w:t>
      </w:r>
      <w:r w:rsidRPr="000F4D50">
        <w:rPr>
          <w:i/>
        </w:rPr>
        <w:t>None.</w:t>
      </w:r>
    </w:p>
    <w:p w14:paraId="230E6A57" w14:textId="77777777" w:rsidR="00405254" w:rsidRDefault="00405254" w:rsidP="00405254">
      <w:pPr>
        <w:rPr>
          <w:i/>
        </w:rPr>
      </w:pPr>
      <w:r>
        <w:lastRenderedPageBreak/>
        <w:tab/>
        <w:t>I</w:t>
      </w:r>
      <w:r>
        <w:rPr>
          <w:i/>
        </w:rPr>
        <w:t>nitialise a particular instance of this class</w:t>
      </w:r>
    </w:p>
    <w:p w14:paraId="7B126118" w14:textId="77777777" w:rsidR="00405254" w:rsidRDefault="00405254" w:rsidP="00405254">
      <w:r>
        <w:rPr>
          <w:b/>
        </w:rPr>
        <w:t>End Method</w:t>
      </w:r>
      <w:r>
        <w:t xml:space="preserve"> </w:t>
      </w:r>
    </w:p>
    <w:p w14:paraId="0B23DF97" w14:textId="77777777" w:rsidR="00405254" w:rsidRDefault="00405254" w:rsidP="00405254"/>
    <w:p w14:paraId="7A455FB8" w14:textId="77777777" w:rsidR="00405254" w:rsidRDefault="00405254" w:rsidP="00405254">
      <w:r>
        <w:rPr>
          <w:b/>
        </w:rPr>
        <w:t xml:space="preserve">Function </w:t>
      </w:r>
      <w:r>
        <w:t xml:space="preserve">GetCollectiblesPickedUp() </w:t>
      </w:r>
      <w:r>
        <w:rPr>
          <w:b/>
        </w:rPr>
        <w:t>is</w:t>
      </w:r>
      <w:r>
        <w:t xml:space="preserve"> a ‘getter’ function</w:t>
      </w:r>
    </w:p>
    <w:p w14:paraId="52761B11" w14:textId="77777777" w:rsidR="00405254" w:rsidRDefault="00405254" w:rsidP="00405254">
      <w:pPr>
        <w:rPr>
          <w:i/>
        </w:rPr>
      </w:pPr>
      <w:r>
        <w:tab/>
      </w:r>
      <w:r>
        <w:rPr>
          <w:b/>
        </w:rPr>
        <w:t xml:space="preserve">Input: </w:t>
      </w:r>
      <w:r>
        <w:rPr>
          <w:i/>
        </w:rPr>
        <w:t>None.</w:t>
      </w:r>
    </w:p>
    <w:p w14:paraId="17F93385" w14:textId="77777777" w:rsidR="00405254" w:rsidRDefault="00405254" w:rsidP="00405254">
      <w:pPr>
        <w:ind w:left="720"/>
        <w:rPr>
          <w:i/>
        </w:rPr>
      </w:pPr>
      <w:r>
        <w:rPr>
          <w:b/>
        </w:rPr>
        <w:t xml:space="preserve">Output: </w:t>
      </w:r>
      <w:r>
        <w:rPr>
          <w:i/>
        </w:rPr>
        <w:t>int CollectiblesPickedUp: The number of collectibles that the Player has picked-up on this current level.</w:t>
      </w:r>
    </w:p>
    <w:p w14:paraId="4E3A2EB6" w14:textId="77777777" w:rsidR="00405254" w:rsidRDefault="00405254" w:rsidP="00405254">
      <w:pPr>
        <w:ind w:left="720"/>
      </w:pPr>
      <w:r>
        <w:rPr>
          <w:b/>
        </w:rPr>
        <w:t xml:space="preserve">Return: </w:t>
      </w:r>
      <w:r>
        <w:t>CollectiblesPickedUp</w:t>
      </w:r>
    </w:p>
    <w:p w14:paraId="291EDB34" w14:textId="77777777" w:rsidR="00405254" w:rsidRDefault="00405254" w:rsidP="00405254">
      <w:r>
        <w:rPr>
          <w:b/>
        </w:rPr>
        <w:t>End function</w:t>
      </w:r>
    </w:p>
    <w:p w14:paraId="1FCC20A0" w14:textId="77777777" w:rsidR="00405254" w:rsidRDefault="00405254" w:rsidP="00405254"/>
    <w:p w14:paraId="750C5F95" w14:textId="77777777" w:rsidR="00405254" w:rsidRDefault="00405254" w:rsidP="00405254">
      <w:r>
        <w:rPr>
          <w:b/>
        </w:rPr>
        <w:t xml:space="preserve">Method </w:t>
      </w:r>
      <w:r>
        <w:t xml:space="preserve">InitiateControlSystem() </w:t>
      </w:r>
      <w:r>
        <w:rPr>
          <w:b/>
        </w:rPr>
        <w:t>is</w:t>
      </w:r>
      <w:r>
        <w:t xml:space="preserve"> </w:t>
      </w:r>
    </w:p>
    <w:p w14:paraId="76BBBF93" w14:textId="77777777" w:rsidR="00405254" w:rsidRDefault="00405254" w:rsidP="00405254">
      <w:pPr>
        <w:rPr>
          <w:i/>
        </w:rPr>
      </w:pPr>
      <w:r>
        <w:tab/>
      </w:r>
      <w:r>
        <w:rPr>
          <w:b/>
        </w:rPr>
        <w:t xml:space="preserve">Input: </w:t>
      </w:r>
      <w:r>
        <w:rPr>
          <w:i/>
        </w:rPr>
        <w:t>None.</w:t>
      </w:r>
    </w:p>
    <w:p w14:paraId="1BB172B3" w14:textId="77777777" w:rsidR="00405254" w:rsidRDefault="00405254" w:rsidP="00405254">
      <w:pPr>
        <w:rPr>
          <w:i/>
        </w:rPr>
      </w:pPr>
      <w:r>
        <w:rPr>
          <w:i/>
        </w:rPr>
        <w:tab/>
      </w:r>
      <w:r>
        <w:rPr>
          <w:b/>
        </w:rPr>
        <w:t xml:space="preserve">Output: </w:t>
      </w:r>
      <w:r>
        <w:rPr>
          <w:i/>
        </w:rPr>
        <w:t>None.</w:t>
      </w:r>
    </w:p>
    <w:p w14:paraId="018A0018" w14:textId="77777777" w:rsidR="00405254" w:rsidRDefault="00405254" w:rsidP="00405254">
      <w:pPr>
        <w:rPr>
          <w:i/>
        </w:rPr>
      </w:pPr>
      <w:r>
        <w:rPr>
          <w:i/>
        </w:rPr>
        <w:tab/>
        <w:t>Initialise the control system of the input Method, given the control system the Player is using</w:t>
      </w:r>
    </w:p>
    <w:p w14:paraId="26323BA3" w14:textId="77777777" w:rsidR="00405254" w:rsidRDefault="00405254" w:rsidP="00405254">
      <w:pPr>
        <w:rPr>
          <w:b/>
        </w:rPr>
      </w:pPr>
      <w:r>
        <w:rPr>
          <w:b/>
        </w:rPr>
        <w:t>End Method</w:t>
      </w:r>
    </w:p>
    <w:p w14:paraId="7026A86A" w14:textId="77777777" w:rsidR="00405254" w:rsidRDefault="00405254" w:rsidP="00405254">
      <w:pPr>
        <w:pStyle w:val="Heading3"/>
      </w:pPr>
      <w:bookmarkStart w:id="81" w:name="_Toc496271796"/>
      <w:bookmarkStart w:id="82" w:name="_Toc496277365"/>
      <w:r>
        <w:t>AIEntity</w:t>
      </w:r>
      <w:bookmarkEnd w:id="81"/>
      <w:r>
        <w:t xml:space="preserve"> (James Moran)</w:t>
      </w:r>
      <w:bookmarkEnd w:id="82"/>
    </w:p>
    <w:p w14:paraId="1617EBCD" w14:textId="77777777" w:rsidR="00405254" w:rsidRPr="009D4D1E" w:rsidRDefault="00405254" w:rsidP="00405254"/>
    <w:p w14:paraId="2EBDC7F4" w14:textId="77777777" w:rsidR="00405254" w:rsidRDefault="00405254" w:rsidP="00405254">
      <w:r>
        <w:rPr>
          <w:b/>
        </w:rPr>
        <w:t>M</w:t>
      </w:r>
      <w:r w:rsidRPr="007B2742">
        <w:rPr>
          <w:b/>
        </w:rPr>
        <w:t>ethod</w:t>
      </w:r>
      <w:r>
        <w:t xml:space="preserve"> AIEntity() </w:t>
      </w:r>
      <w:r w:rsidRPr="007B2742">
        <w:rPr>
          <w:b/>
        </w:rPr>
        <w:t>is</w:t>
      </w:r>
      <w:r>
        <w:t xml:space="preserve"> Class Constructor</w:t>
      </w:r>
    </w:p>
    <w:p w14:paraId="41ACA31F" w14:textId="77777777" w:rsidR="00405254" w:rsidRDefault="00405254" w:rsidP="00405254">
      <w:r>
        <w:tab/>
      </w:r>
      <w:r>
        <w:rPr>
          <w:b/>
        </w:rPr>
        <w:t xml:space="preserve">Input: </w:t>
      </w:r>
      <w:r w:rsidRPr="000F4D50">
        <w:rPr>
          <w:i/>
        </w:rPr>
        <w:t>None.</w:t>
      </w:r>
    </w:p>
    <w:p w14:paraId="16FAC10B" w14:textId="77777777" w:rsidR="00405254" w:rsidRDefault="00405254" w:rsidP="00405254">
      <w:r>
        <w:tab/>
      </w:r>
      <w:r>
        <w:rPr>
          <w:b/>
        </w:rPr>
        <w:t xml:space="preserve">Output: </w:t>
      </w:r>
      <w:r w:rsidRPr="000F4D50">
        <w:rPr>
          <w:i/>
        </w:rPr>
        <w:t>None.</w:t>
      </w:r>
    </w:p>
    <w:p w14:paraId="2CCC823D" w14:textId="77777777" w:rsidR="00405254" w:rsidRDefault="00405254" w:rsidP="00405254">
      <w:pPr>
        <w:rPr>
          <w:i/>
        </w:rPr>
      </w:pPr>
      <w:r>
        <w:tab/>
        <w:t>I</w:t>
      </w:r>
      <w:r>
        <w:rPr>
          <w:i/>
        </w:rPr>
        <w:t>nitialise a particular instance of this class</w:t>
      </w:r>
    </w:p>
    <w:p w14:paraId="3CAD1D53" w14:textId="77777777" w:rsidR="00405254" w:rsidRDefault="00405254" w:rsidP="00405254">
      <w:r>
        <w:rPr>
          <w:b/>
        </w:rPr>
        <w:t>End method</w:t>
      </w:r>
      <w:r>
        <w:t xml:space="preserve"> </w:t>
      </w:r>
    </w:p>
    <w:p w14:paraId="584AD7B6" w14:textId="77777777" w:rsidR="00405254" w:rsidRDefault="00405254" w:rsidP="00405254"/>
    <w:p w14:paraId="4A4243CC" w14:textId="77777777" w:rsidR="00405254" w:rsidRDefault="00405254" w:rsidP="00405254">
      <w:r>
        <w:rPr>
          <w:b/>
        </w:rPr>
        <w:t xml:space="preserve">Method </w:t>
      </w:r>
      <w:r>
        <w:t xml:space="preserve">InitiateAILogicSystem </w:t>
      </w:r>
      <w:r>
        <w:rPr>
          <w:b/>
        </w:rPr>
        <w:t xml:space="preserve">is </w:t>
      </w:r>
    </w:p>
    <w:p w14:paraId="6B2FCB6A" w14:textId="77777777" w:rsidR="00405254" w:rsidRDefault="00405254" w:rsidP="00405254">
      <w:r>
        <w:tab/>
      </w:r>
      <w:r>
        <w:rPr>
          <w:b/>
        </w:rPr>
        <w:t xml:space="preserve">Input: </w:t>
      </w:r>
      <w:r w:rsidRPr="000F4D50">
        <w:rPr>
          <w:i/>
        </w:rPr>
        <w:t>None.</w:t>
      </w:r>
    </w:p>
    <w:p w14:paraId="239B8756" w14:textId="77777777" w:rsidR="00405254" w:rsidRDefault="00405254" w:rsidP="00405254">
      <w:r>
        <w:tab/>
      </w:r>
      <w:r>
        <w:rPr>
          <w:b/>
        </w:rPr>
        <w:t xml:space="preserve">Output: </w:t>
      </w:r>
      <w:r w:rsidRPr="000F4D50">
        <w:rPr>
          <w:i/>
        </w:rPr>
        <w:t>None.</w:t>
      </w:r>
    </w:p>
    <w:p w14:paraId="20A3C264" w14:textId="77777777" w:rsidR="00405254" w:rsidRDefault="00405254" w:rsidP="00405254">
      <w:pPr>
        <w:rPr>
          <w:i/>
        </w:rPr>
      </w:pPr>
      <w:r>
        <w:tab/>
      </w:r>
      <w:r>
        <w:rPr>
          <w:i/>
        </w:rPr>
        <w:t>Initialise the logic system (FSM, Behaviour Tree etc.) that this AIEntity utilises</w:t>
      </w:r>
    </w:p>
    <w:p w14:paraId="45652921" w14:textId="77777777" w:rsidR="00405254" w:rsidRDefault="00405254" w:rsidP="00405254">
      <w:r>
        <w:rPr>
          <w:b/>
        </w:rPr>
        <w:t>End method</w:t>
      </w:r>
    </w:p>
    <w:p w14:paraId="54E7B6AC" w14:textId="77777777" w:rsidR="00405254" w:rsidRDefault="00405254" w:rsidP="00405254"/>
    <w:p w14:paraId="5857BC99" w14:textId="77777777" w:rsidR="00405254" w:rsidRDefault="00405254" w:rsidP="00405254"/>
    <w:p w14:paraId="38EB2ACD" w14:textId="77777777" w:rsidR="00405254" w:rsidRDefault="00405254" w:rsidP="00405254"/>
    <w:p w14:paraId="30D5BF8F" w14:textId="77777777" w:rsidR="00405254" w:rsidRDefault="00405254" w:rsidP="00405254"/>
    <w:p w14:paraId="13229690" w14:textId="77777777" w:rsidR="00405254" w:rsidRDefault="00405254" w:rsidP="00405254">
      <w:pPr>
        <w:pStyle w:val="Heading3"/>
      </w:pPr>
      <w:bookmarkStart w:id="83" w:name="_Toc496271797"/>
      <w:bookmarkStart w:id="84" w:name="_Toc496277366"/>
      <w:r>
        <w:t>PlayerHUD</w:t>
      </w:r>
      <w:bookmarkEnd w:id="83"/>
      <w:r>
        <w:t xml:space="preserve"> (James Moran)</w:t>
      </w:r>
      <w:bookmarkEnd w:id="84"/>
    </w:p>
    <w:p w14:paraId="30F6BBF9" w14:textId="77777777" w:rsidR="00405254" w:rsidRDefault="00405254" w:rsidP="00405254"/>
    <w:p w14:paraId="04961900" w14:textId="77777777" w:rsidR="00405254" w:rsidRDefault="00405254" w:rsidP="00405254">
      <w:r>
        <w:rPr>
          <w:b/>
        </w:rPr>
        <w:t>M</w:t>
      </w:r>
      <w:r w:rsidRPr="007B2742">
        <w:rPr>
          <w:b/>
        </w:rPr>
        <w:t>ethod</w:t>
      </w:r>
      <w:r>
        <w:t xml:space="preserve"> PlayerHUD() </w:t>
      </w:r>
      <w:r w:rsidRPr="007B2742">
        <w:rPr>
          <w:b/>
        </w:rPr>
        <w:t>is</w:t>
      </w:r>
      <w:r>
        <w:t xml:space="preserve"> Class Constructor</w:t>
      </w:r>
    </w:p>
    <w:p w14:paraId="0D49CACD" w14:textId="77777777" w:rsidR="00405254" w:rsidRDefault="00405254" w:rsidP="00405254">
      <w:r>
        <w:tab/>
      </w:r>
      <w:r>
        <w:rPr>
          <w:b/>
        </w:rPr>
        <w:t xml:space="preserve">Input: </w:t>
      </w:r>
      <w:r w:rsidRPr="000F4D50">
        <w:rPr>
          <w:i/>
        </w:rPr>
        <w:t>None.</w:t>
      </w:r>
    </w:p>
    <w:p w14:paraId="62F5DDFB" w14:textId="77777777" w:rsidR="00405254" w:rsidRDefault="00405254" w:rsidP="00405254">
      <w:r>
        <w:tab/>
      </w:r>
      <w:r>
        <w:rPr>
          <w:b/>
        </w:rPr>
        <w:t xml:space="preserve">Output: </w:t>
      </w:r>
      <w:r w:rsidRPr="000F4D50">
        <w:rPr>
          <w:i/>
        </w:rPr>
        <w:t>None.</w:t>
      </w:r>
    </w:p>
    <w:p w14:paraId="0D51D947" w14:textId="77777777" w:rsidR="00405254" w:rsidRDefault="00405254" w:rsidP="00405254">
      <w:pPr>
        <w:rPr>
          <w:i/>
        </w:rPr>
      </w:pPr>
      <w:r>
        <w:tab/>
        <w:t>I</w:t>
      </w:r>
      <w:r>
        <w:rPr>
          <w:i/>
        </w:rPr>
        <w:t>nitialise a particular instance of this class</w:t>
      </w:r>
    </w:p>
    <w:p w14:paraId="18092C45" w14:textId="77777777" w:rsidR="00405254" w:rsidRDefault="00405254" w:rsidP="00405254">
      <w:r>
        <w:rPr>
          <w:b/>
        </w:rPr>
        <w:t>End method</w:t>
      </w:r>
      <w:r>
        <w:t xml:space="preserve"> </w:t>
      </w:r>
    </w:p>
    <w:p w14:paraId="32F424BD" w14:textId="77777777" w:rsidR="00405254" w:rsidRDefault="00405254" w:rsidP="00405254"/>
    <w:p w14:paraId="5B32400C" w14:textId="77777777" w:rsidR="00405254" w:rsidRDefault="00405254" w:rsidP="00405254">
      <w:pPr>
        <w:pStyle w:val="Heading3"/>
      </w:pPr>
      <w:bookmarkStart w:id="85" w:name="_Toc496271798"/>
      <w:bookmarkStart w:id="86" w:name="_Toc496277367"/>
      <w:r>
        <w:t>CollisionManager</w:t>
      </w:r>
      <w:bookmarkEnd w:id="85"/>
      <w:r>
        <w:t xml:space="preserve"> (James Moran)</w:t>
      </w:r>
      <w:bookmarkEnd w:id="86"/>
    </w:p>
    <w:p w14:paraId="31D000F3" w14:textId="77777777" w:rsidR="00405254" w:rsidRDefault="00405254" w:rsidP="00405254"/>
    <w:p w14:paraId="13C13608" w14:textId="77777777" w:rsidR="00405254" w:rsidRDefault="00405254" w:rsidP="00405254">
      <w:r>
        <w:rPr>
          <w:b/>
        </w:rPr>
        <w:t>M</w:t>
      </w:r>
      <w:r w:rsidRPr="007B2742">
        <w:rPr>
          <w:b/>
        </w:rPr>
        <w:t>ethod</w:t>
      </w:r>
      <w:r>
        <w:t xml:space="preserve"> CollisionManager() </w:t>
      </w:r>
      <w:r w:rsidRPr="007B2742">
        <w:rPr>
          <w:b/>
        </w:rPr>
        <w:t>is</w:t>
      </w:r>
      <w:r>
        <w:t xml:space="preserve"> Class Constructor</w:t>
      </w:r>
    </w:p>
    <w:p w14:paraId="76429CE1" w14:textId="77777777" w:rsidR="00405254" w:rsidRDefault="00405254" w:rsidP="00405254">
      <w:r>
        <w:tab/>
      </w:r>
      <w:r>
        <w:rPr>
          <w:b/>
        </w:rPr>
        <w:t xml:space="preserve">Input: </w:t>
      </w:r>
      <w:r w:rsidRPr="000F4D50">
        <w:rPr>
          <w:i/>
        </w:rPr>
        <w:t>None.</w:t>
      </w:r>
    </w:p>
    <w:p w14:paraId="74896AFB" w14:textId="77777777" w:rsidR="00405254" w:rsidRDefault="00405254" w:rsidP="00405254">
      <w:r>
        <w:tab/>
      </w:r>
      <w:r>
        <w:rPr>
          <w:b/>
        </w:rPr>
        <w:t xml:space="preserve">Output: </w:t>
      </w:r>
      <w:r w:rsidRPr="000F4D50">
        <w:rPr>
          <w:i/>
        </w:rPr>
        <w:t>None.</w:t>
      </w:r>
    </w:p>
    <w:p w14:paraId="56DA1A24" w14:textId="77777777" w:rsidR="00405254" w:rsidRDefault="00405254" w:rsidP="00405254">
      <w:pPr>
        <w:rPr>
          <w:i/>
        </w:rPr>
      </w:pPr>
      <w:r>
        <w:tab/>
        <w:t>I</w:t>
      </w:r>
      <w:r>
        <w:rPr>
          <w:i/>
        </w:rPr>
        <w:t>nitialise a particular instance of this class</w:t>
      </w:r>
    </w:p>
    <w:p w14:paraId="0829B3C5" w14:textId="77777777" w:rsidR="00405254" w:rsidRDefault="00405254" w:rsidP="00405254">
      <w:r>
        <w:rPr>
          <w:b/>
        </w:rPr>
        <w:t>End method</w:t>
      </w:r>
      <w:r>
        <w:t xml:space="preserve"> </w:t>
      </w:r>
    </w:p>
    <w:p w14:paraId="42E23421" w14:textId="77777777" w:rsidR="00405254" w:rsidRDefault="00405254" w:rsidP="00405254"/>
    <w:p w14:paraId="7AF6AC3A" w14:textId="77777777" w:rsidR="00405254" w:rsidRDefault="00405254" w:rsidP="00405254">
      <w:pPr>
        <w:pStyle w:val="Heading3"/>
      </w:pPr>
      <w:bookmarkStart w:id="87" w:name="_Toc496271799"/>
      <w:bookmarkStart w:id="88" w:name="_Toc496277368"/>
      <w:r>
        <w:t>AILogicSystem</w:t>
      </w:r>
      <w:bookmarkEnd w:id="87"/>
      <w:r>
        <w:t xml:space="preserve"> (James Moran)</w:t>
      </w:r>
      <w:bookmarkEnd w:id="88"/>
    </w:p>
    <w:p w14:paraId="643A2FE5" w14:textId="77777777" w:rsidR="00405254" w:rsidRDefault="00405254" w:rsidP="00405254"/>
    <w:p w14:paraId="274C43BA" w14:textId="77777777" w:rsidR="00405254" w:rsidRDefault="00405254" w:rsidP="00405254">
      <w:r>
        <w:rPr>
          <w:b/>
        </w:rPr>
        <w:t>M</w:t>
      </w:r>
      <w:r w:rsidRPr="007B2742">
        <w:rPr>
          <w:b/>
        </w:rPr>
        <w:t>ethod</w:t>
      </w:r>
      <w:r>
        <w:t xml:space="preserve"> AILogicSystem() </w:t>
      </w:r>
      <w:r w:rsidRPr="007B2742">
        <w:rPr>
          <w:b/>
        </w:rPr>
        <w:t>is</w:t>
      </w:r>
      <w:r>
        <w:t xml:space="preserve"> Class Constructor</w:t>
      </w:r>
    </w:p>
    <w:p w14:paraId="33CF00C0" w14:textId="77777777" w:rsidR="00405254" w:rsidRDefault="00405254" w:rsidP="00405254">
      <w:r>
        <w:tab/>
      </w:r>
      <w:r>
        <w:rPr>
          <w:b/>
        </w:rPr>
        <w:t xml:space="preserve">Input: </w:t>
      </w:r>
      <w:r w:rsidRPr="000F4D50">
        <w:rPr>
          <w:i/>
        </w:rPr>
        <w:t>None.</w:t>
      </w:r>
    </w:p>
    <w:p w14:paraId="275C98D9" w14:textId="77777777" w:rsidR="00405254" w:rsidRDefault="00405254" w:rsidP="00405254">
      <w:r>
        <w:tab/>
      </w:r>
      <w:r>
        <w:rPr>
          <w:b/>
        </w:rPr>
        <w:t xml:space="preserve">Output: </w:t>
      </w:r>
      <w:r w:rsidRPr="000F4D50">
        <w:rPr>
          <w:i/>
        </w:rPr>
        <w:t>None.</w:t>
      </w:r>
    </w:p>
    <w:p w14:paraId="2660812B" w14:textId="77777777" w:rsidR="00405254" w:rsidRDefault="00405254" w:rsidP="00405254">
      <w:pPr>
        <w:rPr>
          <w:i/>
        </w:rPr>
      </w:pPr>
      <w:r>
        <w:tab/>
        <w:t>I</w:t>
      </w:r>
      <w:r>
        <w:rPr>
          <w:i/>
        </w:rPr>
        <w:t>nitialise a particular instance of this class</w:t>
      </w:r>
    </w:p>
    <w:p w14:paraId="5F481B45" w14:textId="77777777" w:rsidR="00405254" w:rsidRDefault="00405254" w:rsidP="00405254">
      <w:r>
        <w:rPr>
          <w:b/>
        </w:rPr>
        <w:t>End method</w:t>
      </w:r>
      <w:r>
        <w:t xml:space="preserve"> </w:t>
      </w:r>
    </w:p>
    <w:p w14:paraId="6C4B1F4C" w14:textId="77777777" w:rsidR="00405254" w:rsidRDefault="00405254" w:rsidP="00405254"/>
    <w:p w14:paraId="18FCA2C5" w14:textId="77777777" w:rsidR="00405254" w:rsidRDefault="00405254" w:rsidP="00405254"/>
    <w:p w14:paraId="2EFD124B" w14:textId="77777777" w:rsidR="00405254" w:rsidRDefault="00405254" w:rsidP="00405254"/>
    <w:p w14:paraId="3DB39FF6" w14:textId="77777777" w:rsidR="00405254" w:rsidRDefault="00405254" w:rsidP="00405254"/>
    <w:p w14:paraId="2F0C7C9B" w14:textId="77777777" w:rsidR="00405254" w:rsidRDefault="00405254" w:rsidP="00405254"/>
    <w:p w14:paraId="0D1510CA" w14:textId="77777777" w:rsidR="00405254" w:rsidRDefault="00405254" w:rsidP="00405254">
      <w:bookmarkStart w:id="89" w:name="_Toc496271800"/>
    </w:p>
    <w:p w14:paraId="7C31DDFC" w14:textId="77777777" w:rsidR="00405254" w:rsidRDefault="00405254" w:rsidP="00405254"/>
    <w:p w14:paraId="201E0D20" w14:textId="77777777" w:rsidR="00405254" w:rsidRDefault="00405254" w:rsidP="00405254">
      <w:pPr>
        <w:pStyle w:val="Heading2"/>
      </w:pPr>
      <w:bookmarkStart w:id="90" w:name="_Toc496277369"/>
      <w:r>
        <w:t>Use-Case Diagrams</w:t>
      </w:r>
      <w:bookmarkEnd w:id="89"/>
      <w:r>
        <w:t xml:space="preserve"> (James Moran)</w:t>
      </w:r>
      <w:bookmarkEnd w:id="90"/>
    </w:p>
    <w:p w14:paraId="3BEA52C7" w14:textId="77777777" w:rsidR="00405254" w:rsidRDefault="00405254" w:rsidP="00405254">
      <w:r>
        <w:t>This appendix shows the Use-Case Diagrams for all the classes identified in the descriptions for each feature (User-Story):</w:t>
      </w:r>
    </w:p>
    <w:p w14:paraId="27766114" w14:textId="77777777" w:rsidR="00405254" w:rsidRPr="00960D39" w:rsidRDefault="00405254" w:rsidP="00405254">
      <w:pPr>
        <w:pStyle w:val="Heading3"/>
      </w:pPr>
      <w:bookmarkStart w:id="91" w:name="_Toc496277370"/>
      <w:r>
        <w:t>Figure 2 (James Moran): GameObject Use-Case diagram.</w:t>
      </w:r>
      <w:bookmarkEnd w:id="91"/>
    </w:p>
    <w:p w14:paraId="03770C5E" w14:textId="77777777" w:rsidR="00405254" w:rsidRDefault="00405254" w:rsidP="00405254">
      <w:r>
        <w:rPr>
          <w:noProof/>
          <w:lang w:eastAsia="en-GB"/>
        </w:rPr>
        <w:drawing>
          <wp:anchor distT="0" distB="0" distL="114300" distR="114300" simplePos="0" relativeHeight="251664384" behindDoc="0" locked="0" layoutInCell="1" allowOverlap="1" wp14:anchorId="0A4FF930" wp14:editId="39176E38">
            <wp:simplePos x="0" y="0"/>
            <wp:positionH relativeFrom="margin">
              <wp:posOffset>300254</wp:posOffset>
            </wp:positionH>
            <wp:positionV relativeFrom="paragraph">
              <wp:posOffset>296545</wp:posOffset>
            </wp:positionV>
            <wp:extent cx="5943600" cy="3067050"/>
            <wp:effectExtent l="0" t="0" r="0" b="0"/>
            <wp:wrapSquare wrapText="bothSides"/>
            <wp:docPr id="38" name="Picture 38" descr="C:\Users\James Moran\AppData\Local\Microsoft\Windows\INetCache\Content.Word\AGP Use-Case Diagrams Game 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 Moran\AppData\Local\Microsoft\Windows\INetCache\Content.Word\AGP Use-Case Diagrams Game Objec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anchor>
        </w:drawing>
      </w:r>
    </w:p>
    <w:p w14:paraId="09222C4C" w14:textId="77777777" w:rsidR="00405254" w:rsidRDefault="00405254" w:rsidP="00405254"/>
    <w:p w14:paraId="7F0A1149" w14:textId="77777777" w:rsidR="00405254" w:rsidRDefault="00405254" w:rsidP="00405254"/>
    <w:p w14:paraId="404607C5" w14:textId="77777777" w:rsidR="00405254" w:rsidRDefault="00405254" w:rsidP="00405254"/>
    <w:p w14:paraId="59A4D9EC" w14:textId="77777777" w:rsidR="00405254" w:rsidRDefault="00405254" w:rsidP="00405254"/>
    <w:p w14:paraId="244905E8" w14:textId="77777777" w:rsidR="00405254" w:rsidRDefault="00405254" w:rsidP="00405254"/>
    <w:p w14:paraId="20746096" w14:textId="77777777" w:rsidR="00405254" w:rsidRDefault="00405254" w:rsidP="00405254"/>
    <w:p w14:paraId="2BAA2306" w14:textId="77777777" w:rsidR="00405254" w:rsidRDefault="00405254" w:rsidP="00405254"/>
    <w:p w14:paraId="390E706D" w14:textId="77777777" w:rsidR="00405254" w:rsidRDefault="00405254" w:rsidP="00405254"/>
    <w:p w14:paraId="79FBD7DE" w14:textId="77777777" w:rsidR="00405254" w:rsidRDefault="00405254" w:rsidP="00405254"/>
    <w:p w14:paraId="4D954A6C" w14:textId="77777777" w:rsidR="00405254" w:rsidRDefault="00405254" w:rsidP="00405254"/>
    <w:p w14:paraId="7354E4ED" w14:textId="77777777" w:rsidR="00405254" w:rsidRPr="00960D39" w:rsidRDefault="00405254" w:rsidP="00405254">
      <w:pPr>
        <w:pStyle w:val="Heading3"/>
      </w:pPr>
      <w:bookmarkStart w:id="92" w:name="_Toc496277371"/>
      <w:r>
        <w:t>Figure 3 (James Moran): Hover-Tank Use-Case diagram.</w:t>
      </w:r>
      <w:bookmarkEnd w:id="92"/>
    </w:p>
    <w:p w14:paraId="1ADF542E" w14:textId="77777777" w:rsidR="00405254" w:rsidRDefault="00405254" w:rsidP="00405254">
      <w:r>
        <w:rPr>
          <w:noProof/>
          <w:lang w:eastAsia="en-GB"/>
        </w:rPr>
        <w:lastRenderedPageBreak/>
        <w:drawing>
          <wp:anchor distT="0" distB="0" distL="114300" distR="114300" simplePos="0" relativeHeight="251665408" behindDoc="0" locked="0" layoutInCell="1" allowOverlap="1" wp14:anchorId="52EC34A2" wp14:editId="4AABFFF8">
            <wp:simplePos x="0" y="0"/>
            <wp:positionH relativeFrom="margin">
              <wp:align>center</wp:align>
            </wp:positionH>
            <wp:positionV relativeFrom="paragraph">
              <wp:posOffset>693166</wp:posOffset>
            </wp:positionV>
            <wp:extent cx="5943600" cy="3514725"/>
            <wp:effectExtent l="0" t="0" r="0" b="9525"/>
            <wp:wrapSquare wrapText="bothSides"/>
            <wp:docPr id="39" name="Picture 39" descr="C:\Users\James Moran\AppData\Local\Microsoft\Windows\INetCache\Content.Word\AGP Use-Case Diagrams Hover 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mes Moran\AppData\Local\Microsoft\Windows\INetCache\Content.Word\AGP Use-Case Diagrams Hover Tan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anchor>
        </w:drawing>
      </w:r>
      <w:r>
        <w:br w:type="page"/>
      </w:r>
    </w:p>
    <w:p w14:paraId="04AD3AC3" w14:textId="77777777" w:rsidR="00405254" w:rsidRPr="00960D39" w:rsidRDefault="00405254" w:rsidP="00405254">
      <w:pPr>
        <w:pStyle w:val="Heading3"/>
      </w:pPr>
      <w:bookmarkStart w:id="93" w:name="_Toc496277372"/>
      <w:r>
        <w:lastRenderedPageBreak/>
        <w:t>Figure 4 (James Moran): Player Controlled Tank Use-Case diagram.</w:t>
      </w:r>
      <w:bookmarkEnd w:id="93"/>
    </w:p>
    <w:p w14:paraId="04B3FA59" w14:textId="77777777" w:rsidR="00405254" w:rsidRPr="00714D51" w:rsidRDefault="00405254" w:rsidP="00405254">
      <w:r>
        <w:rPr>
          <w:noProof/>
          <w:lang w:eastAsia="en-GB"/>
        </w:rPr>
        <w:drawing>
          <wp:anchor distT="0" distB="0" distL="114300" distR="114300" simplePos="0" relativeHeight="251666432" behindDoc="0" locked="0" layoutInCell="1" allowOverlap="1" wp14:anchorId="4387B41F" wp14:editId="4815D9BC">
            <wp:simplePos x="0" y="0"/>
            <wp:positionH relativeFrom="margin">
              <wp:align>center</wp:align>
            </wp:positionH>
            <wp:positionV relativeFrom="paragraph">
              <wp:posOffset>192303</wp:posOffset>
            </wp:positionV>
            <wp:extent cx="5943600" cy="3352800"/>
            <wp:effectExtent l="0" t="0" r="0" b="0"/>
            <wp:wrapSquare wrapText="bothSides"/>
            <wp:docPr id="5" name="Picture 5" descr="C:\Users\James Moran\AppData\Local\Microsoft\Windows\INetCache\Content.Word\AGP Use-Case Diagrams Player Controlled 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mes Moran\AppData\Local\Microsoft\Windows\INetCache\Content.Word\AGP Use-Case Diagrams Player Controlled Tan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14:paraId="0797E1F5" w14:textId="77777777" w:rsidR="00405254" w:rsidRDefault="00405254" w:rsidP="00405254"/>
    <w:p w14:paraId="68C41B44" w14:textId="77777777" w:rsidR="00405254" w:rsidRDefault="00405254" w:rsidP="00405254"/>
    <w:p w14:paraId="4656E06F" w14:textId="77777777" w:rsidR="00405254" w:rsidRDefault="00405254" w:rsidP="00405254"/>
    <w:p w14:paraId="0DECEF46" w14:textId="77777777" w:rsidR="00405254" w:rsidRDefault="00405254" w:rsidP="00405254"/>
    <w:p w14:paraId="55A407F3" w14:textId="77777777" w:rsidR="00405254" w:rsidRDefault="00405254" w:rsidP="00405254"/>
    <w:p w14:paraId="10D1E5F9" w14:textId="77777777" w:rsidR="00405254" w:rsidRDefault="00405254" w:rsidP="00405254"/>
    <w:p w14:paraId="5F703C20" w14:textId="77777777" w:rsidR="00405254" w:rsidRDefault="00405254" w:rsidP="00405254"/>
    <w:p w14:paraId="6FBF7A14" w14:textId="77777777" w:rsidR="00405254" w:rsidRDefault="00405254" w:rsidP="00405254"/>
    <w:p w14:paraId="1FBB4508" w14:textId="77777777" w:rsidR="00405254" w:rsidRDefault="00405254" w:rsidP="00405254"/>
    <w:p w14:paraId="6E540FCE" w14:textId="77777777" w:rsidR="00405254" w:rsidRDefault="00405254" w:rsidP="00405254"/>
    <w:p w14:paraId="29EF521D" w14:textId="77777777" w:rsidR="00405254" w:rsidRDefault="00405254" w:rsidP="00405254"/>
    <w:p w14:paraId="5D2DFB2D" w14:textId="77777777" w:rsidR="00405254" w:rsidRPr="00960D39" w:rsidRDefault="00405254" w:rsidP="00405254">
      <w:pPr>
        <w:pStyle w:val="Heading3"/>
      </w:pPr>
      <w:bookmarkStart w:id="94" w:name="_Toc496277373"/>
      <w:r>
        <w:t>Figure 5 (James Moran): AI Controlled Tank Use-Case diagram.</w:t>
      </w:r>
      <w:bookmarkEnd w:id="94"/>
    </w:p>
    <w:p w14:paraId="4809C29E" w14:textId="77777777" w:rsidR="00405254" w:rsidRDefault="00405254" w:rsidP="00405254">
      <w:r>
        <w:rPr>
          <w:noProof/>
          <w:lang w:eastAsia="en-GB"/>
        </w:rPr>
        <w:drawing>
          <wp:anchor distT="0" distB="0" distL="114300" distR="114300" simplePos="0" relativeHeight="251667456" behindDoc="0" locked="0" layoutInCell="1" allowOverlap="1" wp14:anchorId="094EDE49" wp14:editId="31B259F5">
            <wp:simplePos x="0" y="0"/>
            <wp:positionH relativeFrom="margin">
              <wp:align>center</wp:align>
            </wp:positionH>
            <wp:positionV relativeFrom="paragraph">
              <wp:posOffset>378917</wp:posOffset>
            </wp:positionV>
            <wp:extent cx="5943600" cy="3352800"/>
            <wp:effectExtent l="0" t="0" r="0" b="0"/>
            <wp:wrapSquare wrapText="bothSides"/>
            <wp:docPr id="40" name="Picture 40" descr="C:\Users\James Moran\AppData\Local\Microsoft\Windows\INetCache\Content.Word\AGP Use-Case Diagrams AI Controlled 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es Moran\AppData\Local\Microsoft\Windows\INetCache\Content.Word\AGP Use-Case Diagrams AI Controlled Tan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r>
        <w:br w:type="page"/>
      </w:r>
    </w:p>
    <w:p w14:paraId="397BF600" w14:textId="77777777" w:rsidR="00405254" w:rsidRPr="00960D39" w:rsidRDefault="00405254" w:rsidP="00405254">
      <w:pPr>
        <w:pStyle w:val="Heading3"/>
      </w:pPr>
      <w:bookmarkStart w:id="95" w:name="_Toc496277374"/>
      <w:r>
        <w:lastRenderedPageBreak/>
        <w:t>Figure 6 (James Moran): Static Obstacles Use-Case diagram.</w:t>
      </w:r>
      <w:bookmarkEnd w:id="95"/>
    </w:p>
    <w:p w14:paraId="6399263B" w14:textId="77777777" w:rsidR="00405254" w:rsidRDefault="00405254" w:rsidP="00405254">
      <w:r>
        <w:rPr>
          <w:noProof/>
          <w:lang w:eastAsia="en-GB"/>
        </w:rPr>
        <w:drawing>
          <wp:anchor distT="0" distB="0" distL="114300" distR="114300" simplePos="0" relativeHeight="251668480" behindDoc="0" locked="0" layoutInCell="1" allowOverlap="1" wp14:anchorId="2231D1C4" wp14:editId="6C4903CC">
            <wp:simplePos x="0" y="0"/>
            <wp:positionH relativeFrom="margin">
              <wp:align>center</wp:align>
            </wp:positionH>
            <wp:positionV relativeFrom="paragraph">
              <wp:posOffset>56032</wp:posOffset>
            </wp:positionV>
            <wp:extent cx="5943600" cy="3352800"/>
            <wp:effectExtent l="0" t="0" r="0" b="0"/>
            <wp:wrapSquare wrapText="bothSides"/>
            <wp:docPr id="41" name="Picture 41" descr="C:\Users\James Moran\AppData\Local\Microsoft\Windows\INetCache\Content.Word\AGP Use-Case Diagrams Static Obs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mes Moran\AppData\Local\Microsoft\Windows\INetCache\Content.Word\AGP Use-Case Diagrams Static Obstacl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14:paraId="055C832C" w14:textId="77777777" w:rsidR="00405254" w:rsidRDefault="00405254" w:rsidP="00405254"/>
    <w:p w14:paraId="4920EB60" w14:textId="77777777" w:rsidR="00405254" w:rsidRDefault="00405254" w:rsidP="00405254"/>
    <w:p w14:paraId="0EF2AB27" w14:textId="77777777" w:rsidR="00405254" w:rsidRDefault="00405254" w:rsidP="00405254"/>
    <w:p w14:paraId="0E9CB284" w14:textId="77777777" w:rsidR="00405254" w:rsidRDefault="00405254" w:rsidP="00405254"/>
    <w:p w14:paraId="2C792009" w14:textId="77777777" w:rsidR="00405254" w:rsidRDefault="00405254" w:rsidP="00405254"/>
    <w:p w14:paraId="3DCEC7F2" w14:textId="77777777" w:rsidR="00405254" w:rsidRDefault="00405254" w:rsidP="00405254"/>
    <w:p w14:paraId="40D95E1D" w14:textId="77777777" w:rsidR="00405254" w:rsidRDefault="00405254" w:rsidP="00405254"/>
    <w:p w14:paraId="6DFC5826" w14:textId="77777777" w:rsidR="00405254" w:rsidRDefault="00405254" w:rsidP="00405254"/>
    <w:p w14:paraId="04CE8CF0" w14:textId="77777777" w:rsidR="00405254" w:rsidRDefault="00405254" w:rsidP="00405254"/>
    <w:p w14:paraId="030192A8" w14:textId="77777777" w:rsidR="00405254" w:rsidRDefault="00405254" w:rsidP="00405254"/>
    <w:p w14:paraId="6E63E4BC" w14:textId="77777777" w:rsidR="00405254" w:rsidRDefault="00405254" w:rsidP="00405254"/>
    <w:p w14:paraId="094AF8DD" w14:textId="77777777" w:rsidR="00405254" w:rsidRDefault="00405254" w:rsidP="00405254"/>
    <w:p w14:paraId="1C39E45E" w14:textId="77777777" w:rsidR="00405254" w:rsidRPr="00960D39" w:rsidRDefault="00405254" w:rsidP="00405254">
      <w:pPr>
        <w:pStyle w:val="Heading3"/>
      </w:pPr>
      <w:bookmarkStart w:id="96" w:name="_Toc496277375"/>
      <w:r>
        <w:t>Figure 7 (James Moran): Moveable Obstacles Use-Case diagram.</w:t>
      </w:r>
      <w:bookmarkEnd w:id="96"/>
    </w:p>
    <w:p w14:paraId="73FAB8D2" w14:textId="77777777" w:rsidR="00405254" w:rsidRDefault="00405254" w:rsidP="00405254">
      <w:r>
        <w:rPr>
          <w:noProof/>
          <w:lang w:eastAsia="en-GB"/>
        </w:rPr>
        <w:drawing>
          <wp:anchor distT="0" distB="0" distL="114300" distR="114300" simplePos="0" relativeHeight="251669504" behindDoc="0" locked="0" layoutInCell="1" allowOverlap="1" wp14:anchorId="4823A0C5" wp14:editId="19DB828E">
            <wp:simplePos x="0" y="0"/>
            <wp:positionH relativeFrom="margin">
              <wp:align>center</wp:align>
            </wp:positionH>
            <wp:positionV relativeFrom="paragraph">
              <wp:posOffset>241452</wp:posOffset>
            </wp:positionV>
            <wp:extent cx="5943600" cy="3352800"/>
            <wp:effectExtent l="0" t="0" r="0" b="0"/>
            <wp:wrapSquare wrapText="bothSides"/>
            <wp:docPr id="42" name="Picture 42" descr="C:\Users\James Moran\AppData\Local\Microsoft\Windows\INetCache\Content.Word\AGP Use-Case Diagrams Moveable Obs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mes Moran\AppData\Local\Microsoft\Windows\INetCache\Content.Word\AGP Use-Case Diagrams Moveable Obstacl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r>
        <w:br w:type="page"/>
      </w:r>
    </w:p>
    <w:p w14:paraId="749145D9" w14:textId="77777777" w:rsidR="00405254" w:rsidRPr="00960D39" w:rsidRDefault="00405254" w:rsidP="00405254">
      <w:pPr>
        <w:pStyle w:val="Heading3"/>
      </w:pPr>
      <w:bookmarkStart w:id="97" w:name="_Toc496277376"/>
      <w:r>
        <w:lastRenderedPageBreak/>
        <w:t>Figure 8 (James Moran): Collectables Use-Case diagram.</w:t>
      </w:r>
      <w:bookmarkEnd w:id="97"/>
    </w:p>
    <w:p w14:paraId="043195E3" w14:textId="77777777" w:rsidR="00405254" w:rsidRDefault="00405254" w:rsidP="00405254">
      <w:pPr>
        <w:spacing w:after="0" w:line="240" w:lineRule="auto"/>
      </w:pPr>
    </w:p>
    <w:p w14:paraId="7D4FE946" w14:textId="77777777" w:rsidR="00405254" w:rsidRDefault="00405254" w:rsidP="00405254">
      <w:pPr>
        <w:spacing w:after="0" w:line="240" w:lineRule="auto"/>
      </w:pPr>
    </w:p>
    <w:p w14:paraId="7DB50B07" w14:textId="77777777" w:rsidR="00405254" w:rsidRDefault="00405254" w:rsidP="00405254">
      <w:pPr>
        <w:spacing w:after="0" w:line="240" w:lineRule="auto"/>
      </w:pPr>
      <w:r>
        <w:rPr>
          <w:noProof/>
          <w:lang w:eastAsia="en-GB"/>
        </w:rPr>
        <w:drawing>
          <wp:anchor distT="0" distB="0" distL="114300" distR="114300" simplePos="0" relativeHeight="251670528" behindDoc="0" locked="0" layoutInCell="1" allowOverlap="1" wp14:anchorId="152C4506" wp14:editId="5E60BCF0">
            <wp:simplePos x="0" y="0"/>
            <wp:positionH relativeFrom="margin">
              <wp:align>center</wp:align>
            </wp:positionH>
            <wp:positionV relativeFrom="paragraph">
              <wp:posOffset>12065</wp:posOffset>
            </wp:positionV>
            <wp:extent cx="5943600" cy="3352800"/>
            <wp:effectExtent l="0" t="0" r="0" b="0"/>
            <wp:wrapSquare wrapText="bothSides"/>
            <wp:docPr id="44" name="Picture 44" descr="C:\Users\James Moran\AppData\Local\Microsoft\Windows\INetCache\Content.Word\AGP Use-Case Diagrams Collec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mes Moran\AppData\Local\Microsoft\Windows\INetCache\Content.Word\AGP Use-Case Diagrams Collectabl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14:paraId="2574FB43" w14:textId="77777777" w:rsidR="00405254" w:rsidRDefault="00405254" w:rsidP="00405254">
      <w:pPr>
        <w:spacing w:after="0" w:line="240" w:lineRule="auto"/>
      </w:pPr>
    </w:p>
    <w:p w14:paraId="13D80C97" w14:textId="77777777" w:rsidR="00405254" w:rsidRDefault="00405254" w:rsidP="00405254">
      <w:pPr>
        <w:spacing w:after="0" w:line="240" w:lineRule="auto"/>
      </w:pPr>
    </w:p>
    <w:p w14:paraId="6267A8C3" w14:textId="77777777" w:rsidR="00405254" w:rsidRDefault="00405254" w:rsidP="00405254">
      <w:pPr>
        <w:spacing w:after="0" w:line="240" w:lineRule="auto"/>
      </w:pPr>
    </w:p>
    <w:p w14:paraId="3DC22B9D" w14:textId="77777777" w:rsidR="00405254" w:rsidRDefault="00405254" w:rsidP="00405254">
      <w:pPr>
        <w:spacing w:after="0" w:line="240" w:lineRule="auto"/>
      </w:pPr>
    </w:p>
    <w:p w14:paraId="5D0FF9A7" w14:textId="77777777" w:rsidR="00405254" w:rsidRDefault="00405254" w:rsidP="00405254">
      <w:pPr>
        <w:spacing w:after="0" w:line="240" w:lineRule="auto"/>
      </w:pPr>
    </w:p>
    <w:p w14:paraId="48E970C8" w14:textId="77777777" w:rsidR="00405254" w:rsidRDefault="00405254" w:rsidP="00405254">
      <w:pPr>
        <w:spacing w:after="0" w:line="240" w:lineRule="auto"/>
      </w:pPr>
    </w:p>
    <w:p w14:paraId="3E987ED3" w14:textId="77777777" w:rsidR="00405254" w:rsidRDefault="00405254" w:rsidP="00405254">
      <w:pPr>
        <w:spacing w:after="0" w:line="240" w:lineRule="auto"/>
      </w:pPr>
    </w:p>
    <w:p w14:paraId="7B463A24" w14:textId="77777777" w:rsidR="00405254" w:rsidRDefault="00405254" w:rsidP="00405254">
      <w:pPr>
        <w:spacing w:after="0" w:line="240" w:lineRule="auto"/>
      </w:pPr>
    </w:p>
    <w:p w14:paraId="503180F2" w14:textId="77777777" w:rsidR="00405254" w:rsidRDefault="00405254" w:rsidP="00405254">
      <w:pPr>
        <w:spacing w:after="0" w:line="240" w:lineRule="auto"/>
      </w:pPr>
    </w:p>
    <w:p w14:paraId="162CA626" w14:textId="77777777" w:rsidR="00405254" w:rsidRDefault="00405254" w:rsidP="00405254">
      <w:pPr>
        <w:spacing w:after="0" w:line="240" w:lineRule="auto"/>
      </w:pPr>
    </w:p>
    <w:p w14:paraId="49EEB84D" w14:textId="77777777" w:rsidR="00405254" w:rsidRDefault="00405254" w:rsidP="00405254">
      <w:pPr>
        <w:spacing w:after="0" w:line="240" w:lineRule="auto"/>
      </w:pPr>
    </w:p>
    <w:p w14:paraId="66213A29" w14:textId="77777777" w:rsidR="00405254" w:rsidRDefault="00405254" w:rsidP="00405254">
      <w:pPr>
        <w:spacing w:after="0" w:line="240" w:lineRule="auto"/>
      </w:pPr>
    </w:p>
    <w:p w14:paraId="23C12F15" w14:textId="77777777" w:rsidR="00405254" w:rsidRDefault="00405254" w:rsidP="00405254">
      <w:pPr>
        <w:spacing w:after="0" w:line="240" w:lineRule="auto"/>
      </w:pPr>
    </w:p>
    <w:p w14:paraId="4537F997" w14:textId="77777777" w:rsidR="00405254" w:rsidRDefault="00405254" w:rsidP="00405254">
      <w:pPr>
        <w:spacing w:after="0" w:line="240" w:lineRule="auto"/>
      </w:pPr>
    </w:p>
    <w:p w14:paraId="0F6F0234" w14:textId="77777777" w:rsidR="00405254" w:rsidRDefault="00405254" w:rsidP="00405254">
      <w:pPr>
        <w:spacing w:after="0" w:line="240" w:lineRule="auto"/>
      </w:pPr>
    </w:p>
    <w:p w14:paraId="30B45165" w14:textId="77777777" w:rsidR="00405254" w:rsidRDefault="00405254" w:rsidP="00405254">
      <w:pPr>
        <w:spacing w:after="0" w:line="240" w:lineRule="auto"/>
      </w:pPr>
    </w:p>
    <w:p w14:paraId="10A354A1" w14:textId="77777777" w:rsidR="00405254" w:rsidRDefault="00405254" w:rsidP="00405254">
      <w:pPr>
        <w:spacing w:after="0" w:line="240" w:lineRule="auto"/>
      </w:pPr>
    </w:p>
    <w:p w14:paraId="64F25C28" w14:textId="77777777" w:rsidR="00405254" w:rsidRDefault="00405254" w:rsidP="00405254">
      <w:pPr>
        <w:spacing w:after="0" w:line="240" w:lineRule="auto"/>
      </w:pPr>
    </w:p>
    <w:p w14:paraId="40C66929" w14:textId="77777777" w:rsidR="00405254" w:rsidRDefault="00405254" w:rsidP="00405254">
      <w:pPr>
        <w:spacing w:after="0" w:line="240" w:lineRule="auto"/>
      </w:pPr>
    </w:p>
    <w:p w14:paraId="16BD22B0" w14:textId="77777777" w:rsidR="00405254" w:rsidRDefault="00405254" w:rsidP="00405254">
      <w:pPr>
        <w:spacing w:after="0" w:line="240" w:lineRule="auto"/>
      </w:pPr>
    </w:p>
    <w:p w14:paraId="70E876C7" w14:textId="77777777" w:rsidR="00405254" w:rsidRDefault="00405254" w:rsidP="00405254">
      <w:pPr>
        <w:spacing w:after="0" w:line="240" w:lineRule="auto"/>
      </w:pPr>
    </w:p>
    <w:p w14:paraId="21219D04" w14:textId="77777777" w:rsidR="00405254" w:rsidRDefault="00405254" w:rsidP="00405254">
      <w:pPr>
        <w:spacing w:after="0" w:line="240" w:lineRule="auto"/>
      </w:pPr>
    </w:p>
    <w:p w14:paraId="21916B83" w14:textId="77777777" w:rsidR="00405254" w:rsidRPr="00960D39" w:rsidRDefault="00405254" w:rsidP="00405254">
      <w:pPr>
        <w:pStyle w:val="Heading3"/>
      </w:pPr>
      <w:bookmarkStart w:id="98" w:name="_Toc496277377"/>
      <w:r>
        <w:t>Figure 9 (James Moran): Heads-Up-Display (HUD) Use-Case diagram.</w:t>
      </w:r>
      <w:bookmarkEnd w:id="98"/>
    </w:p>
    <w:p w14:paraId="62D637E3" w14:textId="77777777" w:rsidR="00405254" w:rsidRDefault="00405254" w:rsidP="00405254">
      <w:pPr>
        <w:spacing w:after="0" w:line="240" w:lineRule="auto"/>
      </w:pPr>
    </w:p>
    <w:p w14:paraId="4F2ADB40" w14:textId="77777777" w:rsidR="00405254" w:rsidRDefault="00405254" w:rsidP="00405254">
      <w:pPr>
        <w:spacing w:after="0" w:line="240" w:lineRule="auto"/>
      </w:pPr>
      <w:r>
        <w:rPr>
          <w:noProof/>
          <w:lang w:eastAsia="en-GB"/>
        </w:rPr>
        <w:drawing>
          <wp:anchor distT="0" distB="0" distL="114300" distR="114300" simplePos="0" relativeHeight="251673600" behindDoc="0" locked="0" layoutInCell="1" allowOverlap="1" wp14:anchorId="403D2126" wp14:editId="042D801B">
            <wp:simplePos x="0" y="0"/>
            <wp:positionH relativeFrom="margin">
              <wp:align>center</wp:align>
            </wp:positionH>
            <wp:positionV relativeFrom="paragraph">
              <wp:posOffset>6960</wp:posOffset>
            </wp:positionV>
            <wp:extent cx="5943600" cy="3524250"/>
            <wp:effectExtent l="0" t="0" r="0" b="0"/>
            <wp:wrapSquare wrapText="bothSides"/>
            <wp:docPr id="43" name="Picture 43" descr="C:\Users\James Moran\AppData\Local\Microsoft\Windows\INetCache\Content.Word\AGP Use-Case Diagrams Static Collec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es Moran\AppData\Local\Microsoft\Windows\INetCache\Content.Word\AGP Use-Case Diagrams Static Collectabl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anchor>
        </w:drawing>
      </w:r>
      <w:r>
        <w:br w:type="page"/>
      </w:r>
    </w:p>
    <w:p w14:paraId="3A2A13A5" w14:textId="77777777" w:rsidR="00405254" w:rsidRPr="00960D39" w:rsidRDefault="00405254" w:rsidP="00405254">
      <w:pPr>
        <w:pStyle w:val="Heading3"/>
      </w:pPr>
      <w:bookmarkStart w:id="99" w:name="_Toc496277378"/>
      <w:r>
        <w:lastRenderedPageBreak/>
        <w:t>Figure 10 (James Moran): Lighting Use-Case diagram.</w:t>
      </w:r>
      <w:bookmarkEnd w:id="99"/>
    </w:p>
    <w:p w14:paraId="7B408245" w14:textId="77777777" w:rsidR="00405254" w:rsidRDefault="00405254" w:rsidP="00405254"/>
    <w:p w14:paraId="74D28F65" w14:textId="77777777" w:rsidR="00405254" w:rsidRDefault="00405254" w:rsidP="00405254">
      <w:r>
        <w:rPr>
          <w:noProof/>
          <w:lang w:eastAsia="en-GB"/>
        </w:rPr>
        <w:drawing>
          <wp:anchor distT="0" distB="0" distL="114300" distR="114300" simplePos="0" relativeHeight="251671552" behindDoc="0" locked="0" layoutInCell="1" allowOverlap="1" wp14:anchorId="6098425B" wp14:editId="4C367FE3">
            <wp:simplePos x="0" y="0"/>
            <wp:positionH relativeFrom="margin">
              <wp:align>center</wp:align>
            </wp:positionH>
            <wp:positionV relativeFrom="paragraph">
              <wp:posOffset>8458</wp:posOffset>
            </wp:positionV>
            <wp:extent cx="5943600" cy="3352800"/>
            <wp:effectExtent l="0" t="0" r="0" b="0"/>
            <wp:wrapSquare wrapText="bothSides"/>
            <wp:docPr id="46" name="Picture 46" descr="C:\Users\James Moran\AppData\Local\Microsoft\Windows\INetCache\Content.Word\AGP Use-Case Diagrams 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mes Moran\AppData\Local\Microsoft\Windows\INetCache\Content.Word\AGP Use-Case Diagrams Light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14:paraId="4CD3F91F" w14:textId="77777777" w:rsidR="00405254" w:rsidRDefault="00405254" w:rsidP="00405254"/>
    <w:p w14:paraId="7B08F599" w14:textId="77777777" w:rsidR="00405254" w:rsidRDefault="00405254" w:rsidP="00405254"/>
    <w:p w14:paraId="21C2D888" w14:textId="77777777" w:rsidR="00405254" w:rsidRDefault="00405254" w:rsidP="00405254"/>
    <w:p w14:paraId="4AF9AD40" w14:textId="77777777" w:rsidR="00405254" w:rsidRDefault="00405254" w:rsidP="00405254"/>
    <w:p w14:paraId="677853E7" w14:textId="77777777" w:rsidR="00405254" w:rsidRDefault="00405254" w:rsidP="00405254"/>
    <w:p w14:paraId="0E37B517" w14:textId="77777777" w:rsidR="00405254" w:rsidRDefault="00405254" w:rsidP="00405254"/>
    <w:p w14:paraId="0A2AE39D" w14:textId="77777777" w:rsidR="00405254" w:rsidRDefault="00405254" w:rsidP="00405254"/>
    <w:p w14:paraId="2A6AB09D" w14:textId="77777777" w:rsidR="00405254" w:rsidRDefault="00405254" w:rsidP="00405254"/>
    <w:p w14:paraId="5A0641D0" w14:textId="77777777" w:rsidR="00405254" w:rsidRDefault="00405254" w:rsidP="00405254"/>
    <w:p w14:paraId="3D17AD0B" w14:textId="77777777" w:rsidR="00405254" w:rsidRDefault="00405254" w:rsidP="00405254"/>
    <w:p w14:paraId="505648BA" w14:textId="77777777" w:rsidR="00405254" w:rsidRDefault="00405254" w:rsidP="00405254"/>
    <w:p w14:paraId="1930D739" w14:textId="77777777" w:rsidR="00405254" w:rsidRDefault="00405254" w:rsidP="00405254"/>
    <w:p w14:paraId="01BD5C69" w14:textId="77777777" w:rsidR="00405254" w:rsidRPr="00960D39" w:rsidRDefault="00405254" w:rsidP="00405254">
      <w:pPr>
        <w:pStyle w:val="Heading3"/>
      </w:pPr>
      <w:bookmarkStart w:id="100" w:name="_Toc496277379"/>
      <w:r>
        <w:t>Figure 11 (James Moran): Collision Management System Use-Case diagram.</w:t>
      </w:r>
      <w:bookmarkEnd w:id="100"/>
    </w:p>
    <w:p w14:paraId="588ECC2F" w14:textId="77777777" w:rsidR="00405254" w:rsidRDefault="00405254" w:rsidP="00405254"/>
    <w:p w14:paraId="101B413E" w14:textId="5B69143D" w:rsidR="00AF691C" w:rsidRPr="009B5B3B" w:rsidRDefault="00405254" w:rsidP="00AF691C">
      <w:r>
        <w:rPr>
          <w:noProof/>
          <w:lang w:eastAsia="en-GB"/>
        </w:rPr>
        <w:drawing>
          <wp:anchor distT="0" distB="0" distL="114300" distR="114300" simplePos="0" relativeHeight="251672576" behindDoc="0" locked="0" layoutInCell="1" allowOverlap="1" wp14:anchorId="61D517B5" wp14:editId="46FB5857">
            <wp:simplePos x="0" y="0"/>
            <wp:positionH relativeFrom="margin">
              <wp:align>center</wp:align>
            </wp:positionH>
            <wp:positionV relativeFrom="paragraph">
              <wp:posOffset>5715</wp:posOffset>
            </wp:positionV>
            <wp:extent cx="5943600" cy="3019425"/>
            <wp:effectExtent l="0" t="0" r="0" b="9525"/>
            <wp:wrapSquare wrapText="bothSides"/>
            <wp:docPr id="45" name="Picture 45" descr="C:\Users\James Moran\AppData\Local\Microsoft\Windows\INetCache\Content.Word\AGP Use-Case Diagrams Collision Management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es Moran\AppData\Local\Microsoft\Windows\INetCache\Content.Word\AGP Use-Case Diagrams Collision Management Syste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anchor>
        </w:drawing>
      </w:r>
    </w:p>
    <w:p w14:paraId="00A2AC63" w14:textId="77777777" w:rsidR="00AF691C" w:rsidRDefault="00AF691C">
      <w:pPr>
        <w:spacing w:after="0" w:line="240" w:lineRule="auto"/>
        <w:rPr>
          <w:lang w:val="en-US"/>
        </w:rPr>
      </w:pPr>
      <w:r>
        <w:rPr>
          <w:lang w:val="en-US"/>
        </w:rPr>
        <w:br w:type="page"/>
      </w:r>
    </w:p>
    <w:p w14:paraId="7BBC02AA" w14:textId="22AE24EA" w:rsidR="00AF691C" w:rsidRDefault="00AF691C" w:rsidP="00AF691C">
      <w:pPr>
        <w:pStyle w:val="Heading1"/>
      </w:pPr>
      <w:bookmarkStart w:id="101" w:name="_Toc496277380"/>
      <w:r w:rsidRPr="001F096A">
        <w:lastRenderedPageBreak/>
        <w:t>Appendix</w:t>
      </w:r>
      <w:r>
        <w:t xml:space="preserve"> </w:t>
      </w:r>
      <w:r w:rsidR="00997F10">
        <w:t>D</w:t>
      </w:r>
      <w:r w:rsidRPr="001F096A">
        <w:t xml:space="preserve">: </w:t>
      </w:r>
      <w:r>
        <w:t>Design by John McGrath</w:t>
      </w:r>
      <w:bookmarkEnd w:id="101"/>
    </w:p>
    <w:p w14:paraId="448BFF25" w14:textId="77777777" w:rsidR="00703B38" w:rsidRPr="00CB7D60" w:rsidRDefault="00703B38" w:rsidP="00703B38">
      <w:r w:rsidRPr="00CB7D60">
        <w:t>The aim of this design is to make use of reusable and extensible code.</w:t>
      </w:r>
    </w:p>
    <w:p w14:paraId="49C80DE6" w14:textId="77777777" w:rsidR="00703B38" w:rsidRDefault="00703B38" w:rsidP="00703B38">
      <w:r w:rsidRPr="00CB7D60">
        <w:object w:dxaOrig="10185" w:dyaOrig="6856" w14:anchorId="6D01E4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25pt;height:342.75pt" o:ole="">
            <v:imagedata r:id="rId30" o:title=""/>
          </v:shape>
          <o:OLEObject Type="Embed" ProgID="Visio.Drawing.15" ShapeID="_x0000_i1025" DrawAspect="Content" ObjectID="_1570019266" r:id="rId31"/>
        </w:object>
      </w:r>
    </w:p>
    <w:p w14:paraId="1ACA1A22" w14:textId="77777777" w:rsidR="00703B38" w:rsidRDefault="00703B38" w:rsidP="00703B38">
      <w:pPr>
        <w:pStyle w:val="Heading1"/>
        <w:rPr>
          <w:lang w:val="en-GB"/>
        </w:rPr>
      </w:pPr>
      <w:bookmarkStart w:id="102" w:name="_Toc496277381"/>
      <w:r>
        <w:rPr>
          <w:noProof/>
        </w:rPr>
        <w:lastRenderedPageBreak/>
        <w:object w:dxaOrig="0" w:dyaOrig="0" w14:anchorId="299546EE">
          <v:shape id="_x0000_s1030" type="#_x0000_t75" style="position:absolute;margin-left:-36pt;margin-top:22.85pt;width:300.75pt;height:278.55pt;z-index:251679744;mso-position-horizontal-relative:text;mso-position-vertical-relative:text;mso-width-relative:page;mso-height-relative:page">
            <v:imagedata r:id="rId32" o:title=""/>
            <w10:wrap type="square"/>
          </v:shape>
          <o:OLEObject Type="Embed" ProgID="Visio.Drawing.15" ShapeID="_x0000_s1030" DrawAspect="Content" ObjectID="_1570019269" r:id="rId33"/>
        </w:object>
      </w:r>
      <w:r>
        <w:rPr>
          <w:noProof/>
          <w:lang w:val="en-GB"/>
        </w:rPr>
        <w:object w:dxaOrig="0" w:dyaOrig="0" w14:anchorId="5ECEE3C3">
          <v:shape id="_x0000_s1027" type="#_x0000_t75" style="position:absolute;margin-left:231.35pt;margin-top:0;width:327.75pt;height:488.3pt;z-index:251676672;mso-position-horizontal-relative:text;mso-position-vertical-relative:text;mso-width-relative:page;mso-height-relative:page">
            <v:imagedata r:id="rId34" o:title=""/>
            <w10:wrap type="square"/>
          </v:shape>
          <o:OLEObject Type="Embed" ProgID="Visio.Drawing.15" ShapeID="_x0000_s1027" DrawAspect="Content" ObjectID="_1570019270" r:id="rId35"/>
        </w:object>
      </w:r>
      <w:r w:rsidRPr="00CB7D60">
        <w:rPr>
          <w:lang w:val="en-GB"/>
        </w:rPr>
        <w:t>Framework</w:t>
      </w:r>
      <w:bookmarkEnd w:id="102"/>
    </w:p>
    <w:p w14:paraId="56593B34" w14:textId="77777777" w:rsidR="00703B38" w:rsidRPr="00387A45" w:rsidRDefault="00703B38" w:rsidP="00703B38"/>
    <w:p w14:paraId="38412437" w14:textId="77777777" w:rsidR="00703B38" w:rsidRPr="00CB7D60" w:rsidRDefault="00703B38" w:rsidP="00703B38">
      <w:pPr>
        <w:pStyle w:val="Heading2"/>
        <w:rPr>
          <w:lang w:val="en-GB"/>
        </w:rPr>
      </w:pPr>
      <w:bookmarkStart w:id="103" w:name="_Toc496277382"/>
      <w:r>
        <w:rPr>
          <w:lang w:val="en-GB"/>
        </w:rPr>
        <w:t>Pseudocode</w:t>
      </w:r>
      <w:bookmarkEnd w:id="103"/>
    </w:p>
    <w:p w14:paraId="36172228" w14:textId="77777777" w:rsidR="00703B38" w:rsidRPr="00CB7D60" w:rsidRDefault="00703B38" w:rsidP="00703B38">
      <w:pPr>
        <w:pStyle w:val="ListParagraph"/>
        <w:numPr>
          <w:ilvl w:val="0"/>
          <w:numId w:val="31"/>
        </w:numPr>
        <w:spacing w:after="0"/>
      </w:pPr>
      <w:r w:rsidRPr="00CB7D60">
        <w:t xml:space="preserve">Start </w:t>
      </w:r>
      <w:r>
        <w:t>a</w:t>
      </w:r>
      <w:r w:rsidRPr="00CB7D60">
        <w:t>pplication</w:t>
      </w:r>
    </w:p>
    <w:p w14:paraId="308619A5" w14:textId="77777777" w:rsidR="00703B38" w:rsidRDefault="00703B38" w:rsidP="00703B38">
      <w:pPr>
        <w:pStyle w:val="ListParagraph"/>
        <w:numPr>
          <w:ilvl w:val="0"/>
          <w:numId w:val="31"/>
        </w:numPr>
        <w:spacing w:after="0"/>
      </w:pPr>
      <w:r>
        <w:t>Initialise Game:</w:t>
      </w:r>
    </w:p>
    <w:p w14:paraId="2392A2DD" w14:textId="77777777" w:rsidR="00703B38" w:rsidRDefault="00703B38" w:rsidP="00703B38">
      <w:pPr>
        <w:pStyle w:val="ListParagraph"/>
        <w:numPr>
          <w:ilvl w:val="1"/>
          <w:numId w:val="31"/>
        </w:numPr>
        <w:spacing w:after="0"/>
      </w:pPr>
      <w:r>
        <w:t>Initialise Direct3D:</w:t>
      </w:r>
    </w:p>
    <w:p w14:paraId="4B7EBC8B" w14:textId="77777777" w:rsidR="00703B38" w:rsidRDefault="00703B38" w:rsidP="00703B38">
      <w:pPr>
        <w:pStyle w:val="ListParagraph"/>
        <w:numPr>
          <w:ilvl w:val="2"/>
          <w:numId w:val="31"/>
        </w:numPr>
        <w:spacing w:after="0"/>
      </w:pPr>
      <w:r>
        <w:t>Initialise Windows:</w:t>
      </w:r>
    </w:p>
    <w:p w14:paraId="58140C8B" w14:textId="77777777" w:rsidR="00703B38" w:rsidRDefault="00703B38" w:rsidP="00703B38">
      <w:pPr>
        <w:pStyle w:val="ListParagraph"/>
        <w:numPr>
          <w:ilvl w:val="3"/>
          <w:numId w:val="31"/>
        </w:numPr>
        <w:spacing w:after="0"/>
      </w:pPr>
      <w:r>
        <w:t>Register window class</w:t>
      </w:r>
    </w:p>
    <w:p w14:paraId="1432077E" w14:textId="77777777" w:rsidR="00703B38" w:rsidRDefault="00703B38" w:rsidP="00703B38">
      <w:pPr>
        <w:pStyle w:val="ListParagraph"/>
        <w:numPr>
          <w:ilvl w:val="3"/>
          <w:numId w:val="31"/>
        </w:numPr>
        <w:spacing w:after="0"/>
      </w:pPr>
      <w:r>
        <w:t>Create a window</w:t>
      </w:r>
    </w:p>
    <w:p w14:paraId="5E561BD4" w14:textId="77777777" w:rsidR="00703B38" w:rsidRDefault="00703B38" w:rsidP="00703B38">
      <w:pPr>
        <w:pStyle w:val="ListParagraph"/>
        <w:numPr>
          <w:ilvl w:val="2"/>
          <w:numId w:val="31"/>
        </w:numPr>
        <w:spacing w:after="0"/>
      </w:pPr>
      <w:r>
        <w:t>Enumerate adapters</w:t>
      </w:r>
    </w:p>
    <w:p w14:paraId="2876708E" w14:textId="77777777" w:rsidR="00703B38" w:rsidRDefault="00703B38" w:rsidP="00703B38">
      <w:pPr>
        <w:pStyle w:val="ListParagraph"/>
        <w:numPr>
          <w:ilvl w:val="2"/>
          <w:numId w:val="31"/>
        </w:numPr>
        <w:spacing w:after="0"/>
      </w:pPr>
      <w:r>
        <w:t>Create device &amp; swap chain</w:t>
      </w:r>
    </w:p>
    <w:p w14:paraId="62C8B793" w14:textId="77777777" w:rsidR="00703B38" w:rsidRDefault="00703B38" w:rsidP="00703B38">
      <w:pPr>
        <w:pStyle w:val="ListParagraph"/>
        <w:numPr>
          <w:ilvl w:val="0"/>
          <w:numId w:val="31"/>
        </w:numPr>
        <w:spacing w:after="0"/>
      </w:pPr>
      <w:r>
        <w:t>Run application</w:t>
      </w:r>
    </w:p>
    <w:p w14:paraId="493760E3" w14:textId="77777777" w:rsidR="00703B38" w:rsidRDefault="00703B38" w:rsidP="00703B38">
      <w:pPr>
        <w:pStyle w:val="ListParagraph"/>
        <w:numPr>
          <w:ilvl w:val="0"/>
          <w:numId w:val="31"/>
        </w:numPr>
        <w:spacing w:after="0"/>
      </w:pPr>
      <w:r>
        <w:t>Shut down application:</w:t>
      </w:r>
    </w:p>
    <w:p w14:paraId="6C8CC02D" w14:textId="77777777" w:rsidR="00703B38" w:rsidRDefault="00703B38" w:rsidP="00703B38">
      <w:pPr>
        <w:pStyle w:val="ListParagraph"/>
        <w:numPr>
          <w:ilvl w:val="1"/>
          <w:numId w:val="31"/>
        </w:numPr>
        <w:spacing w:after="0"/>
      </w:pPr>
      <w:r>
        <w:t>Clean up Game objects</w:t>
      </w:r>
    </w:p>
    <w:p w14:paraId="6EB564C6" w14:textId="77777777" w:rsidR="00703B38" w:rsidRDefault="00703B38" w:rsidP="00703B38">
      <w:pPr>
        <w:pStyle w:val="ListParagraph"/>
        <w:numPr>
          <w:ilvl w:val="1"/>
          <w:numId w:val="31"/>
        </w:numPr>
        <w:spacing w:after="0"/>
      </w:pPr>
      <w:r>
        <w:t>Shut down Direct3D:</w:t>
      </w:r>
    </w:p>
    <w:p w14:paraId="3FE7E575" w14:textId="77777777" w:rsidR="00703B38" w:rsidRDefault="00703B38" w:rsidP="00703B38">
      <w:pPr>
        <w:pStyle w:val="ListParagraph"/>
        <w:numPr>
          <w:ilvl w:val="2"/>
          <w:numId w:val="31"/>
        </w:numPr>
        <w:spacing w:after="0"/>
      </w:pPr>
      <w:r>
        <w:t>Destroy D3D objects</w:t>
      </w:r>
    </w:p>
    <w:p w14:paraId="3E5A9824" w14:textId="77777777" w:rsidR="00703B38" w:rsidRDefault="00703B38" w:rsidP="00703B38">
      <w:pPr>
        <w:pStyle w:val="ListParagraph"/>
        <w:numPr>
          <w:ilvl w:val="2"/>
          <w:numId w:val="31"/>
        </w:numPr>
        <w:spacing w:after="0"/>
      </w:pPr>
      <w:r>
        <w:t>Shut down Windows:</w:t>
      </w:r>
    </w:p>
    <w:p w14:paraId="348B605D" w14:textId="77777777" w:rsidR="00703B38" w:rsidRDefault="00703B38" w:rsidP="00703B38">
      <w:pPr>
        <w:pStyle w:val="ListParagraph"/>
        <w:numPr>
          <w:ilvl w:val="3"/>
          <w:numId w:val="31"/>
        </w:numPr>
        <w:spacing w:after="0"/>
      </w:pPr>
      <w:r>
        <w:t>Close the window</w:t>
      </w:r>
    </w:p>
    <w:p w14:paraId="61FCADF8" w14:textId="77777777" w:rsidR="00703B38" w:rsidRDefault="00703B38" w:rsidP="00703B38">
      <w:pPr>
        <w:pStyle w:val="ListParagraph"/>
        <w:numPr>
          <w:ilvl w:val="3"/>
          <w:numId w:val="31"/>
        </w:numPr>
        <w:spacing w:after="0"/>
      </w:pPr>
      <w:r>
        <w:t>Unregister window class</w:t>
      </w:r>
    </w:p>
    <w:p w14:paraId="35AAE94C" w14:textId="77777777" w:rsidR="00703B38" w:rsidRDefault="00703B38" w:rsidP="00703B38">
      <w:pPr>
        <w:spacing w:after="0" w:line="240" w:lineRule="auto"/>
      </w:pPr>
      <w:r>
        <w:br w:type="page"/>
      </w:r>
    </w:p>
    <w:p w14:paraId="78C4D927" w14:textId="77777777" w:rsidR="00703B38" w:rsidRPr="00CB7D60" w:rsidRDefault="00703B38" w:rsidP="00703B38">
      <w:pPr>
        <w:pStyle w:val="Heading1"/>
        <w:rPr>
          <w:lang w:val="en-GB"/>
        </w:rPr>
      </w:pPr>
      <w:bookmarkStart w:id="104" w:name="_Toc496277383"/>
      <w:r>
        <w:rPr>
          <w:noProof/>
          <w:lang w:val="en-GB"/>
        </w:rPr>
        <w:lastRenderedPageBreak/>
        <w:object w:dxaOrig="0" w:dyaOrig="0" w14:anchorId="42049EBC">
          <v:shape id="_x0000_s1028" type="#_x0000_t75" style="position:absolute;margin-left:154.05pt;margin-top:-.4pt;width:405.05pt;height:159.8pt;z-index:251677696;mso-position-horizontal-relative:text;mso-position-vertical-relative:text;mso-width-relative:page;mso-height-relative:page">
            <v:imagedata r:id="rId36" o:title=""/>
            <w10:wrap type="square"/>
          </v:shape>
          <o:OLEObject Type="Embed" ProgID="Visio.Drawing.15" ShapeID="_x0000_s1028" DrawAspect="Content" ObjectID="_1570019271" r:id="rId37"/>
        </w:object>
      </w:r>
      <w:r w:rsidRPr="00CB7D60">
        <w:rPr>
          <w:lang w:val="en-GB"/>
        </w:rPr>
        <w:t>Input Manager</w:t>
      </w:r>
      <w:bookmarkEnd w:id="104"/>
    </w:p>
    <w:p w14:paraId="32CBB77D" w14:textId="77777777" w:rsidR="00703B38" w:rsidRDefault="00703B38" w:rsidP="00703B38">
      <w:r>
        <w:object w:dxaOrig="7261" w:dyaOrig="3211" w14:anchorId="7CBA1E70">
          <v:shape id="_x0000_i1026" type="#_x0000_t75" style="width:363pt;height:160.5pt" o:ole="">
            <v:imagedata r:id="rId38" o:title=""/>
          </v:shape>
          <o:OLEObject Type="Embed" ProgID="Visio.Drawing.15" ShapeID="_x0000_i1026" DrawAspect="Content" ObjectID="_1570019267" r:id="rId39"/>
        </w:object>
      </w:r>
    </w:p>
    <w:p w14:paraId="4C4AF5E0" w14:textId="77777777" w:rsidR="00703B38" w:rsidRDefault="00703B38" w:rsidP="00703B38">
      <w:r>
        <w:br w:type="page"/>
      </w:r>
    </w:p>
    <w:p w14:paraId="72C76671" w14:textId="77777777" w:rsidR="00703B38" w:rsidRPr="00CB7D60" w:rsidRDefault="00703B38" w:rsidP="00703B38">
      <w:pPr>
        <w:pStyle w:val="Heading1"/>
        <w:rPr>
          <w:lang w:val="en-GB"/>
        </w:rPr>
      </w:pPr>
      <w:bookmarkStart w:id="105" w:name="_Toc496277384"/>
      <w:r w:rsidRPr="00CB7D60">
        <w:rPr>
          <w:lang w:val="en-GB"/>
        </w:rPr>
        <w:lastRenderedPageBreak/>
        <w:t>Asset Manager</w:t>
      </w:r>
      <w:bookmarkEnd w:id="105"/>
    </w:p>
    <w:p w14:paraId="66B1F59C" w14:textId="77777777" w:rsidR="00703B38" w:rsidRDefault="00703B38" w:rsidP="00703B38">
      <w:r>
        <w:t xml:space="preserve">Assets such as images, sounds, music, video, etc, are represented here by Asset objects. </w:t>
      </w:r>
    </w:p>
    <w:p w14:paraId="5428458D" w14:textId="77777777" w:rsidR="00703B38" w:rsidRPr="00CB7D60" w:rsidRDefault="00703B38" w:rsidP="00703B38">
      <w:r>
        <w:object w:dxaOrig="10696" w:dyaOrig="9031" w14:anchorId="0B2EA3CE">
          <v:shape id="_x0000_i1027" type="#_x0000_t75" style="width:522.75pt;height:441.75pt" o:ole="">
            <v:imagedata r:id="rId40" o:title=""/>
          </v:shape>
          <o:OLEObject Type="Embed" ProgID="Visio.Drawing.15" ShapeID="_x0000_i1027" DrawAspect="Content" ObjectID="_1570019268" r:id="rId41"/>
        </w:object>
      </w:r>
    </w:p>
    <w:p w14:paraId="280110EF" w14:textId="77777777" w:rsidR="00703B38" w:rsidRPr="00CB7D60" w:rsidRDefault="00703B38" w:rsidP="00703B38">
      <w:pPr>
        <w:pStyle w:val="Heading1"/>
        <w:rPr>
          <w:lang w:val="en-GB"/>
        </w:rPr>
      </w:pPr>
      <w:bookmarkStart w:id="106" w:name="_Toc496277385"/>
      <w:r>
        <w:rPr>
          <w:noProof/>
          <w:lang w:val="en-GB"/>
        </w:rPr>
        <w:lastRenderedPageBreak/>
        <w:object w:dxaOrig="0" w:dyaOrig="0" w14:anchorId="464A658B">
          <v:shape id="_x0000_s1026" type="#_x0000_t75" style="position:absolute;margin-left:305.25pt;margin-top:20.85pt;width:245.3pt;height:306.8pt;z-index:251675648;mso-position-horizontal-relative:text;mso-position-vertical-relative:text;mso-width-relative:page;mso-height-relative:page">
            <v:imagedata r:id="rId42" o:title=""/>
            <w10:wrap type="square"/>
          </v:shape>
          <o:OLEObject Type="Embed" ProgID="Visio.Drawing.15" ShapeID="_x0000_s1026" DrawAspect="Content" ObjectID="_1570019272" r:id="rId43"/>
        </w:object>
      </w:r>
      <w:r w:rsidRPr="00CB7D60">
        <w:rPr>
          <w:lang w:val="en-GB"/>
        </w:rPr>
        <w:t>Scene Manager</w:t>
      </w:r>
      <w:bookmarkEnd w:id="106"/>
    </w:p>
    <w:p w14:paraId="4BF36B14" w14:textId="77777777" w:rsidR="00703B38" w:rsidRPr="00CB7D60" w:rsidRDefault="00703B38" w:rsidP="00703B38">
      <w:bookmarkStart w:id="107" w:name="_Hlk496262562"/>
      <w:r w:rsidRPr="00CB7D60">
        <w:t>The application will utilise a modified state pattern (Go4) to manage ‘scenes’, where each scene represents a separate area of the application (intro screen, menu, a game level, etc).</w:t>
      </w:r>
    </w:p>
    <w:p w14:paraId="545FB854" w14:textId="77777777" w:rsidR="00703B38" w:rsidRPr="00CB7D60" w:rsidRDefault="00703B38" w:rsidP="00703B38">
      <w:r w:rsidRPr="00CB7D60">
        <w:t xml:space="preserve">The </w:t>
      </w:r>
      <w:r w:rsidRPr="00CB7D60">
        <w:rPr>
          <w:rStyle w:val="InlineCodeChar"/>
        </w:rPr>
        <w:t>SceneManager</w:t>
      </w:r>
      <w:r w:rsidRPr="00CB7D60">
        <w:t xml:space="preserve"> class contains a collection of objects that extend the abstract </w:t>
      </w:r>
      <w:r w:rsidRPr="00CB7D60">
        <w:rPr>
          <w:rStyle w:val="InlineCodeChar"/>
        </w:rPr>
        <w:t>Scene</w:t>
      </w:r>
      <w:r w:rsidRPr="00CB7D60">
        <w:t xml:space="preserve"> base class, which are updated each frame using the </w:t>
      </w:r>
      <w:r w:rsidRPr="00CB7D60">
        <w:rPr>
          <w:rStyle w:val="InlineCodeChar"/>
        </w:rPr>
        <w:t>SceneManager</w:t>
      </w:r>
      <w:r w:rsidRPr="00CB7D60">
        <w:t xml:space="preserve"> </w:t>
      </w:r>
      <w:r w:rsidRPr="00CB7D60">
        <w:rPr>
          <w:rStyle w:val="InlineCodeChar"/>
        </w:rPr>
        <w:t>Update()</w:t>
      </w:r>
      <w:r w:rsidRPr="00CB7D60">
        <w:t xml:space="preserve"> method.</w:t>
      </w:r>
    </w:p>
    <w:p w14:paraId="772F5517" w14:textId="77777777" w:rsidR="00703B38" w:rsidRPr="00CB7D60" w:rsidRDefault="00703B38" w:rsidP="00703B38">
      <w:r w:rsidRPr="00CB7D60">
        <w:t xml:space="preserve">The </w:t>
      </w:r>
      <w:r w:rsidRPr="00CB7D60">
        <w:rPr>
          <w:rStyle w:val="InlineCodeChar"/>
        </w:rPr>
        <w:t>Update()</w:t>
      </w:r>
      <w:r w:rsidRPr="00CB7D60">
        <w:t xml:space="preserve"> method returns true if there is at least one </w:t>
      </w:r>
      <w:r w:rsidRPr="00CB7D60">
        <w:rPr>
          <w:rStyle w:val="InlineCodeChar"/>
        </w:rPr>
        <w:t>Scene</w:t>
      </w:r>
      <w:r w:rsidRPr="00CB7D60">
        <w:t xml:space="preserve"> present, otherwise it returns false, giving a convenient way for the main loop to detect when to quit the application.</w:t>
      </w:r>
    </w:p>
    <w:p w14:paraId="6DE046BE" w14:textId="77777777" w:rsidR="00703B38" w:rsidRPr="00CB7D60" w:rsidRDefault="00703B38" w:rsidP="00703B38">
      <w:r w:rsidRPr="00CB7D60">
        <w:t xml:space="preserve">All </w:t>
      </w:r>
      <w:r w:rsidRPr="00CB7D60">
        <w:rPr>
          <w:rStyle w:val="InlineCodeChar"/>
        </w:rPr>
        <w:t>Scenes</w:t>
      </w:r>
      <w:r w:rsidRPr="00CB7D60">
        <w:t xml:space="preserve"> are updated, from oldest to newest, allowing for paused </w:t>
      </w:r>
      <w:r w:rsidRPr="00CB7D60">
        <w:rPr>
          <w:rStyle w:val="InlineCodeChar"/>
        </w:rPr>
        <w:t>Scenes</w:t>
      </w:r>
      <w:r w:rsidRPr="00CB7D60">
        <w:t xml:space="preserve"> to continue animating, or to display a spoiler.</w:t>
      </w:r>
    </w:p>
    <w:p w14:paraId="5006DCBC" w14:textId="77777777" w:rsidR="00703B38" w:rsidRPr="00CB7D60" w:rsidRDefault="00703B38" w:rsidP="00703B38">
      <w:r w:rsidRPr="00CB7D60">
        <w:t xml:space="preserve">The </w:t>
      </w:r>
      <w:r w:rsidRPr="00CB7D60">
        <w:rPr>
          <w:rStyle w:val="InlineCodeChar"/>
        </w:rPr>
        <w:t>AddScene()</w:t>
      </w:r>
      <w:r w:rsidRPr="00CB7D60">
        <w:t xml:space="preserve"> method adds a new </w:t>
      </w:r>
      <w:r w:rsidRPr="00CB7D60">
        <w:rPr>
          <w:rStyle w:val="InlineCodeChar"/>
        </w:rPr>
        <w:t>Scene</w:t>
      </w:r>
      <w:r w:rsidRPr="00CB7D60">
        <w:t xml:space="preserve"> as the current </w:t>
      </w:r>
      <w:r w:rsidRPr="00CB7D60">
        <w:rPr>
          <w:rStyle w:val="InlineCodeChar"/>
        </w:rPr>
        <w:t>scene</w:t>
      </w:r>
      <w:r w:rsidRPr="00CB7D60">
        <w:t xml:space="preserve">, pausing the previous </w:t>
      </w:r>
      <w:r w:rsidRPr="00CB7D60">
        <w:rPr>
          <w:rStyle w:val="InlineCodeChar"/>
        </w:rPr>
        <w:t>Scene</w:t>
      </w:r>
      <w:r w:rsidRPr="00CB7D60">
        <w:t xml:space="preserve"> (if present).</w:t>
      </w:r>
    </w:p>
    <w:p w14:paraId="324EFFED" w14:textId="77777777" w:rsidR="00703B38" w:rsidRPr="00CB7D60" w:rsidRDefault="00703B38" w:rsidP="00703B38">
      <w:r w:rsidRPr="00CB7D60">
        <w:t xml:space="preserve">The </w:t>
      </w:r>
      <w:r w:rsidRPr="00CB7D60">
        <w:rPr>
          <w:rStyle w:val="InlineCodeChar"/>
        </w:rPr>
        <w:t>ChangeScene()</w:t>
      </w:r>
      <w:r w:rsidRPr="00CB7D60">
        <w:t xml:space="preserve"> method adds a new </w:t>
      </w:r>
      <w:r w:rsidRPr="00CB7D60">
        <w:rPr>
          <w:rStyle w:val="InlineCodeChar"/>
        </w:rPr>
        <w:t>Scene</w:t>
      </w:r>
      <w:r w:rsidRPr="00CB7D60">
        <w:t xml:space="preserve"> as the current </w:t>
      </w:r>
      <w:r w:rsidRPr="00CB7D60">
        <w:rPr>
          <w:rStyle w:val="InlineCodeChar"/>
        </w:rPr>
        <w:t>scene</w:t>
      </w:r>
      <w:r w:rsidRPr="00CB7D60">
        <w:t xml:space="preserve"> and removes the previous </w:t>
      </w:r>
      <w:r w:rsidRPr="00CB7D60">
        <w:rPr>
          <w:rStyle w:val="InlineCodeChar"/>
        </w:rPr>
        <w:t>Scene</w:t>
      </w:r>
      <w:r w:rsidRPr="00CB7D60">
        <w:t xml:space="preserve"> (if present). </w:t>
      </w:r>
    </w:p>
    <w:p w14:paraId="1BBCE298" w14:textId="77777777" w:rsidR="00703B38" w:rsidRPr="00CB7D60" w:rsidRDefault="00703B38" w:rsidP="00703B38">
      <w:r w:rsidRPr="00CB7D60">
        <w:t xml:space="preserve">Any time a </w:t>
      </w:r>
      <w:r w:rsidRPr="00CB7D60">
        <w:rPr>
          <w:rStyle w:val="InlineCodeChar"/>
        </w:rPr>
        <w:t>Scene</w:t>
      </w:r>
      <w:r w:rsidRPr="00CB7D60">
        <w:t xml:space="preserve"> is added, the </w:t>
      </w:r>
      <w:r w:rsidRPr="00CB7D60">
        <w:rPr>
          <w:rStyle w:val="InlineCodeChar"/>
        </w:rPr>
        <w:t>SceneManager</w:t>
      </w:r>
      <w:r w:rsidRPr="00CB7D60">
        <w:t xml:space="preserve"> will call its </w:t>
      </w:r>
      <w:r w:rsidRPr="00CB7D60">
        <w:rPr>
          <w:rStyle w:val="InlineCodeChar"/>
        </w:rPr>
        <w:t>OnStart()</w:t>
      </w:r>
      <w:r w:rsidRPr="00CB7D60">
        <w:t xml:space="preserve"> method.</w:t>
      </w:r>
      <w:r w:rsidRPr="00CB7D60">
        <w:br/>
        <w:t xml:space="preserve">Any time a </w:t>
      </w:r>
      <w:r w:rsidRPr="00CB7D60">
        <w:rPr>
          <w:rStyle w:val="InlineCodeChar"/>
        </w:rPr>
        <w:t>Scene</w:t>
      </w:r>
      <w:r w:rsidRPr="00CB7D60">
        <w:t xml:space="preserve"> is removed, the </w:t>
      </w:r>
      <w:r w:rsidRPr="00CB7D60">
        <w:rPr>
          <w:rStyle w:val="InlineCodeChar"/>
        </w:rPr>
        <w:t>SceneManager</w:t>
      </w:r>
      <w:r w:rsidRPr="00CB7D60">
        <w:t xml:space="preserve"> will call its </w:t>
      </w:r>
      <w:r w:rsidRPr="00CB7D60">
        <w:rPr>
          <w:rStyle w:val="InlineCodeChar"/>
        </w:rPr>
        <w:t>OnExit()</w:t>
      </w:r>
      <w:r w:rsidRPr="00CB7D60">
        <w:t xml:space="preserve"> method, and </w:t>
      </w:r>
      <w:r w:rsidRPr="00CB7D60">
        <w:rPr>
          <w:rStyle w:val="InlineCodeChar"/>
        </w:rPr>
        <w:t>Resume()</w:t>
      </w:r>
      <w:r w:rsidRPr="00CB7D60">
        <w:t xml:space="preserve"> the previous </w:t>
      </w:r>
      <w:r w:rsidRPr="00CB7D60">
        <w:rPr>
          <w:rStyle w:val="InlineCodeChar"/>
        </w:rPr>
        <w:t>State</w:t>
      </w:r>
      <w:r w:rsidRPr="00CB7D60">
        <w:t xml:space="preserve"> (if present).</w:t>
      </w:r>
    </w:p>
    <w:bookmarkEnd w:id="107"/>
    <w:p w14:paraId="384D9D3D" w14:textId="77777777" w:rsidR="00703B38" w:rsidRPr="00CB7D60" w:rsidRDefault="00703B38" w:rsidP="00703B38">
      <w:r w:rsidRPr="00CB7D60">
        <w:t>Example:</w:t>
      </w:r>
    </w:p>
    <w:p w14:paraId="1495F399" w14:textId="77777777" w:rsidR="00703B38" w:rsidRPr="00CB7D60" w:rsidRDefault="00703B38" w:rsidP="00703B38">
      <w:pPr>
        <w:pStyle w:val="ListParagraph"/>
        <w:numPr>
          <w:ilvl w:val="0"/>
          <w:numId w:val="30"/>
        </w:numPr>
      </w:pPr>
      <w:r w:rsidRPr="00CB7D60">
        <w:t xml:space="preserve">The user starts the application, which instantiates a new </w:t>
      </w:r>
      <w:r w:rsidRPr="00CB7D60">
        <w:rPr>
          <w:rStyle w:val="InlineCodeChar"/>
        </w:rPr>
        <w:t>SceneManager</w:t>
      </w:r>
      <w:r w:rsidRPr="00CB7D60">
        <w:t>.</w:t>
      </w:r>
    </w:p>
    <w:p w14:paraId="57AEDE2B" w14:textId="77777777" w:rsidR="00703B38" w:rsidRPr="00CB7D60" w:rsidRDefault="00703B38" w:rsidP="00703B38">
      <w:pPr>
        <w:pStyle w:val="ListParagraph"/>
        <w:numPr>
          <w:ilvl w:val="0"/>
          <w:numId w:val="30"/>
        </w:numPr>
      </w:pPr>
      <w:r w:rsidRPr="00CB7D60">
        <w:t xml:space="preserve">A new </w:t>
      </w:r>
      <w:r w:rsidRPr="00CB7D60">
        <w:rPr>
          <w:rStyle w:val="InlineCodeChar"/>
        </w:rPr>
        <w:t>LevelOne</w:t>
      </w:r>
      <w:r w:rsidRPr="00CB7D60">
        <w:t xml:space="preserve"> object (derived from </w:t>
      </w:r>
      <w:r w:rsidRPr="00CB7D60">
        <w:rPr>
          <w:rStyle w:val="InlineCodeChar"/>
        </w:rPr>
        <w:t>Scene</w:t>
      </w:r>
      <w:r w:rsidRPr="00CB7D60">
        <w:t xml:space="preserve">) is instantiated and passed to the </w:t>
      </w:r>
      <w:r w:rsidRPr="00FA20CA">
        <w:rPr>
          <w:rStyle w:val="InlineCodeChar"/>
        </w:rPr>
        <w:t>SceneManager::AddScene()</w:t>
      </w:r>
      <w:r w:rsidRPr="00CB7D60">
        <w:t xml:space="preserve"> method, which in turn calls </w:t>
      </w:r>
      <w:r w:rsidRPr="00FA20CA">
        <w:rPr>
          <w:rStyle w:val="InlineCodeChar"/>
        </w:rPr>
        <w:t>LevelOne</w:t>
      </w:r>
      <w:r>
        <w:rPr>
          <w:rStyle w:val="InlineCodeChar"/>
        </w:rPr>
        <w:t>::</w:t>
      </w:r>
      <w:r w:rsidRPr="00CB7D60">
        <w:rPr>
          <w:rStyle w:val="InlineCodeChar"/>
        </w:rPr>
        <w:t>OnStart()</w:t>
      </w:r>
      <w:r w:rsidRPr="00CB7D60">
        <w:t xml:space="preserve"> method, loading the relevant game data as detailed in the </w:t>
      </w:r>
      <w:r w:rsidRPr="00CB7D60">
        <w:rPr>
          <w:rStyle w:val="InlineCodeChar"/>
        </w:rPr>
        <w:t>LevelOne</w:t>
      </w:r>
      <w:r w:rsidRPr="00CB7D60">
        <w:t xml:space="preserve"> class.</w:t>
      </w:r>
    </w:p>
    <w:p w14:paraId="6A8DEA31" w14:textId="77777777" w:rsidR="00703B38" w:rsidRPr="00CB7D60" w:rsidRDefault="00703B38" w:rsidP="00703B38">
      <w:pPr>
        <w:pStyle w:val="ListParagraph"/>
        <w:numPr>
          <w:ilvl w:val="0"/>
          <w:numId w:val="30"/>
        </w:numPr>
      </w:pPr>
      <w:r w:rsidRPr="00CB7D60">
        <w:t xml:space="preserve">The application enters the main loop, calling the </w:t>
      </w:r>
      <w:r w:rsidRPr="00FA20CA">
        <w:rPr>
          <w:rStyle w:val="InlineCodeChar"/>
        </w:rPr>
        <w:t>SceneManager::Update()</w:t>
      </w:r>
      <w:r w:rsidRPr="00CB7D60">
        <w:t xml:space="preserve"> method on each pass, which in turn calls </w:t>
      </w:r>
      <w:r w:rsidRPr="00FA20CA">
        <w:rPr>
          <w:rStyle w:val="InlineCodeChar"/>
        </w:rPr>
        <w:t>LevelOne::Update()</w:t>
      </w:r>
      <w:r w:rsidRPr="00CB7D60">
        <w:t xml:space="preserve"> method.</w:t>
      </w:r>
    </w:p>
    <w:p w14:paraId="615E3A15" w14:textId="77777777" w:rsidR="00703B38" w:rsidRPr="00CB7D60" w:rsidRDefault="00703B38" w:rsidP="00703B38">
      <w:pPr>
        <w:pStyle w:val="ListParagraph"/>
        <w:numPr>
          <w:ilvl w:val="0"/>
          <w:numId w:val="30"/>
        </w:numPr>
        <w:rPr>
          <w:rStyle w:val="InlineCodeChar"/>
          <w:rFonts w:ascii="Trebuchet MS" w:hAnsi="Trebuchet MS"/>
          <w:noProof w:val="0"/>
        </w:rPr>
      </w:pPr>
      <w:r w:rsidRPr="00CB7D60">
        <w:t xml:space="preserve">During an update, the user presses the escape key to open the in-game menu, which is captured in </w:t>
      </w:r>
      <w:r w:rsidRPr="00FA20CA">
        <w:rPr>
          <w:rStyle w:val="InlineCodeChar"/>
        </w:rPr>
        <w:t>LevelOne::Update()</w:t>
      </w:r>
      <w:r w:rsidRPr="00CB7D60">
        <w:t xml:space="preserve"> method. A new </w:t>
      </w:r>
      <w:r w:rsidRPr="00CB7D60">
        <w:rPr>
          <w:rStyle w:val="InlineCodeChar"/>
        </w:rPr>
        <w:t>InGameMenu</w:t>
      </w:r>
      <w:r w:rsidRPr="00CB7D60">
        <w:t xml:space="preserve"> object (also derived from </w:t>
      </w:r>
      <w:r w:rsidRPr="00CB7D60">
        <w:rPr>
          <w:rStyle w:val="InlineCodeChar"/>
        </w:rPr>
        <w:t>Scene</w:t>
      </w:r>
      <w:r w:rsidRPr="00CB7D60">
        <w:t xml:space="preserve">) is instantiated and added via </w:t>
      </w:r>
      <w:r w:rsidRPr="00CB7D60">
        <w:rPr>
          <w:rStyle w:val="InlineCodeChar"/>
        </w:rPr>
        <w:t>SceneManager::AddScene()</w:t>
      </w:r>
      <w:r w:rsidRPr="00CB7D60">
        <w:t xml:space="preserve">, which causes </w:t>
      </w:r>
      <w:r w:rsidRPr="00CB7D60">
        <w:rPr>
          <w:rStyle w:val="InlineCodeChar"/>
        </w:rPr>
        <w:t>InGameMenu</w:t>
      </w:r>
      <w:r w:rsidRPr="00CB7D60">
        <w:t xml:space="preserve"> to </w:t>
      </w:r>
      <w:r w:rsidRPr="00CB7D60">
        <w:rPr>
          <w:rStyle w:val="InlineCodeChar"/>
        </w:rPr>
        <w:t>OnStart()</w:t>
      </w:r>
      <w:r w:rsidRPr="00CB7D60">
        <w:t xml:space="preserve"> and </w:t>
      </w:r>
      <w:r w:rsidRPr="00CB7D60">
        <w:rPr>
          <w:rStyle w:val="InlineCodeChar"/>
        </w:rPr>
        <w:t>LevelOne</w:t>
      </w:r>
      <w:r w:rsidRPr="00CB7D60">
        <w:t xml:space="preserve"> to </w:t>
      </w:r>
      <w:r w:rsidRPr="00CB7D60">
        <w:rPr>
          <w:rStyle w:val="InlineCodeChar"/>
        </w:rPr>
        <w:t>Pause()</w:t>
      </w:r>
      <w:r w:rsidRPr="00CB7D60">
        <w:t>.</w:t>
      </w:r>
    </w:p>
    <w:p w14:paraId="76E72120" w14:textId="77777777" w:rsidR="00703B38" w:rsidRPr="00CB7D60" w:rsidRDefault="00703B38" w:rsidP="00703B38">
      <w:pPr>
        <w:pStyle w:val="ListParagraph"/>
        <w:numPr>
          <w:ilvl w:val="0"/>
          <w:numId w:val="30"/>
        </w:numPr>
      </w:pPr>
      <w:r w:rsidRPr="00CB7D60">
        <w:t xml:space="preserve">The user closes the menu, which removes the </w:t>
      </w:r>
      <w:r w:rsidRPr="00CB7D60">
        <w:rPr>
          <w:rStyle w:val="InlineCodeChar"/>
        </w:rPr>
        <w:t>InGameMenu</w:t>
      </w:r>
      <w:r w:rsidRPr="00CB7D60">
        <w:t xml:space="preserve"> object, leaving the </w:t>
      </w:r>
      <w:r w:rsidRPr="00CB7D60">
        <w:rPr>
          <w:rStyle w:val="InlineCodeChar"/>
        </w:rPr>
        <w:t>SceneManager</w:t>
      </w:r>
      <w:r w:rsidRPr="00CB7D60">
        <w:t xml:space="preserve"> to resume the previous </w:t>
      </w:r>
      <w:r w:rsidRPr="00CB7D60">
        <w:rPr>
          <w:rStyle w:val="InlineCodeChar"/>
        </w:rPr>
        <w:t>LevelOne Scene</w:t>
      </w:r>
      <w:r w:rsidRPr="00CB7D60">
        <w:t>.</w:t>
      </w:r>
      <w:r w:rsidRPr="00CB7D60">
        <w:br/>
        <w:t>-or-</w:t>
      </w:r>
      <w:r w:rsidRPr="00CB7D60">
        <w:br/>
      </w:r>
      <w:r w:rsidRPr="00CB7D60">
        <w:lastRenderedPageBreak/>
        <w:t xml:space="preserve">the user opts to quit the game, causing removal of both the </w:t>
      </w:r>
      <w:r w:rsidRPr="00CB7D60">
        <w:rPr>
          <w:rStyle w:val="InlineCodeChar"/>
        </w:rPr>
        <w:t>InGameMenu</w:t>
      </w:r>
      <w:r w:rsidRPr="00CB7D60">
        <w:t xml:space="preserve"> and </w:t>
      </w:r>
      <w:r w:rsidRPr="00CB7D60">
        <w:rPr>
          <w:rStyle w:val="InlineCodeChar"/>
        </w:rPr>
        <w:t>LevelOne Scenes</w:t>
      </w:r>
      <w:r w:rsidRPr="00CB7D60">
        <w:t>.</w:t>
      </w:r>
    </w:p>
    <w:p w14:paraId="1BEEBF3D" w14:textId="77777777" w:rsidR="00703B38" w:rsidRPr="00CB7D60" w:rsidRDefault="00703B38" w:rsidP="00703B38"/>
    <w:p w14:paraId="312B4F51" w14:textId="77777777" w:rsidR="00703B38" w:rsidRDefault="00703B38" w:rsidP="00703B38">
      <w:pPr>
        <w:pStyle w:val="Heading2"/>
      </w:pPr>
      <w:bookmarkStart w:id="108" w:name="_Toc496277386"/>
      <w:r>
        <w:t>Menus</w:t>
      </w:r>
      <w:bookmarkEnd w:id="108"/>
    </w:p>
    <w:p w14:paraId="209AFD42" w14:textId="40AEDB86" w:rsidR="00AF691C" w:rsidRDefault="00703B38" w:rsidP="00422E8E">
      <w:bookmarkStart w:id="109" w:name="_Toc496277215"/>
      <w:bookmarkStart w:id="110" w:name="_Toc496277301"/>
      <w:r>
        <w:rPr>
          <w:noProof/>
        </w:rPr>
        <w:object w:dxaOrig="0" w:dyaOrig="0" w14:anchorId="2F2657C5">
          <v:shape id="_x0000_s1029" type="#_x0000_t75" style="position:absolute;margin-left:305.25pt;margin-top:4.6pt;width:405.05pt;height:448.55pt;z-index:251678720;mso-position-horizontal-relative:text;mso-position-vertical-relative:text;mso-width-relative:page;mso-height-relative:page">
            <v:imagedata r:id="rId44" o:title=""/>
            <w10:wrap type="square"/>
          </v:shape>
          <o:OLEObject Type="Embed" ProgID="Visio.Drawing.15" ShapeID="_x0000_s1029" DrawAspect="Content" ObjectID="_1570019273" r:id="rId45"/>
        </w:object>
      </w:r>
      <w:bookmarkEnd w:id="109"/>
      <w:bookmarkEnd w:id="110"/>
      <w:r w:rsidR="00AF691C">
        <w:br w:type="page"/>
      </w:r>
    </w:p>
    <w:p w14:paraId="74F29355" w14:textId="4D87CE76" w:rsidR="00E44B10" w:rsidRDefault="005D214D" w:rsidP="005210C4">
      <w:pPr>
        <w:pStyle w:val="Heading1"/>
      </w:pPr>
      <w:bookmarkStart w:id="111" w:name="_Toc496277387"/>
      <w:r w:rsidRPr="001F096A">
        <w:lastRenderedPageBreak/>
        <w:t>Appendix</w:t>
      </w:r>
      <w:r w:rsidR="00111734">
        <w:t xml:space="preserve"> </w:t>
      </w:r>
      <w:r w:rsidR="00997F10">
        <w:t>E</w:t>
      </w:r>
      <w:r w:rsidR="00E46ACB" w:rsidRPr="001F096A">
        <w:t xml:space="preserve">: </w:t>
      </w:r>
      <w:r w:rsidR="001709D2">
        <w:t>References</w:t>
      </w:r>
      <w:bookmarkEnd w:id="111"/>
    </w:p>
    <w:p w14:paraId="7D8312AB" w14:textId="709191B8" w:rsidR="002A6882" w:rsidRDefault="002A6882" w:rsidP="002A6882">
      <w:r w:rsidRPr="002A6882">
        <w:t xml:space="preserve">Gamma, E., Helm, R., Johnson, R. &amp; Vlissides, J., 1995. </w:t>
      </w:r>
      <w:r w:rsidRPr="002A6882">
        <w:rPr>
          <w:i/>
          <w:iCs/>
        </w:rPr>
        <w:t xml:space="preserve">Design Patterns: elements of reusable object-oriented software. </w:t>
      </w:r>
      <w:r w:rsidRPr="002A6882">
        <w:t>30th ed. Indianapolis(Indiana): Pearson Education Corporate Sales Division.</w:t>
      </w:r>
    </w:p>
    <w:p w14:paraId="3F72C5FD" w14:textId="3F92CB03" w:rsidR="002A6882" w:rsidRDefault="002A6882" w:rsidP="002A6882">
      <w:pPr>
        <w:rPr>
          <w:lang w:val="en-US"/>
        </w:rPr>
      </w:pPr>
      <w:r>
        <w:t xml:space="preserve">GOOGLE INC., 2017, </w:t>
      </w:r>
      <w:r>
        <w:rPr>
          <w:i/>
        </w:rPr>
        <w:t>About Google Docs</w:t>
      </w:r>
      <w:r>
        <w:t xml:space="preserve"> [viewed 18</w:t>
      </w:r>
      <w:r w:rsidRPr="00D2200E">
        <w:rPr>
          <w:vertAlign w:val="superscript"/>
        </w:rPr>
        <w:t>th</w:t>
      </w:r>
      <w:r>
        <w:t xml:space="preserve"> October 2017]. Available from: </w:t>
      </w:r>
      <w:hyperlink r:id="rId46" w:history="1">
        <w:r w:rsidRPr="00006E92">
          <w:rPr>
            <w:rStyle w:val="Hyperlink"/>
            <w:lang w:val="en-US"/>
          </w:rPr>
          <w:t>https://www.google.co.uk/</w:t>
        </w:r>
        <w:r w:rsidRPr="00006E92">
          <w:rPr>
            <w:rStyle w:val="Hyperlink"/>
            <w:lang w:val="en-US"/>
          </w:rPr>
          <w:t>d</w:t>
        </w:r>
        <w:r w:rsidRPr="00006E92">
          <w:rPr>
            <w:rStyle w:val="Hyperlink"/>
            <w:lang w:val="en-US"/>
          </w:rPr>
          <w:t>ocs/about/</w:t>
        </w:r>
      </w:hyperlink>
    </w:p>
    <w:p w14:paraId="31226276" w14:textId="77777777" w:rsidR="002A6882" w:rsidRDefault="002A6882" w:rsidP="002A6882">
      <w:pPr>
        <w:rPr>
          <w:rStyle w:val="Hyperlink"/>
          <w:lang w:val="en-US"/>
        </w:rPr>
      </w:pPr>
      <w:r>
        <w:t xml:space="preserve">PISCOPO, M., 2017, </w:t>
      </w:r>
      <w:r>
        <w:rPr>
          <w:i/>
        </w:rPr>
        <w:t>Work Breakdown Structure (WBS)</w:t>
      </w:r>
      <w:r>
        <w:t xml:space="preserve"> [viewed 12</w:t>
      </w:r>
      <w:r w:rsidRPr="00022B5A">
        <w:rPr>
          <w:vertAlign w:val="superscript"/>
        </w:rPr>
        <w:t>th</w:t>
      </w:r>
      <w:r>
        <w:t xml:space="preserve"> October 2017]. Available from: </w:t>
      </w:r>
      <w:hyperlink r:id="rId47" w:anchor="axzz4X432ZBbH" w:history="1">
        <w:r w:rsidRPr="00006E92">
          <w:rPr>
            <w:rStyle w:val="Hyperlink"/>
            <w:lang w:val="en-US"/>
          </w:rPr>
          <w:t>http://www.projectmanagementdocs</w:t>
        </w:r>
        <w:r w:rsidRPr="00006E92">
          <w:rPr>
            <w:rStyle w:val="Hyperlink"/>
            <w:lang w:val="en-US"/>
          </w:rPr>
          <w:t>.</w:t>
        </w:r>
        <w:r w:rsidRPr="00006E92">
          <w:rPr>
            <w:rStyle w:val="Hyperlink"/>
            <w:lang w:val="en-US"/>
          </w:rPr>
          <w:t>com/project-planning-templates/work-breakdown-structure-wbs.html#axzz4X432ZBbH</w:t>
        </w:r>
      </w:hyperlink>
    </w:p>
    <w:p w14:paraId="01D2A93D" w14:textId="5148D3AF" w:rsidR="001709D2" w:rsidRDefault="00022B5A" w:rsidP="001709D2">
      <w:pPr>
        <w:rPr>
          <w:lang w:val="en-US"/>
        </w:rPr>
      </w:pPr>
      <w:r>
        <w:rPr>
          <w:lang w:val="en-US"/>
        </w:rPr>
        <w:t>TRELLO</w:t>
      </w:r>
      <w:r w:rsidR="00D2200E">
        <w:rPr>
          <w:lang w:val="en-US"/>
        </w:rPr>
        <w:t xml:space="preserve"> I</w:t>
      </w:r>
      <w:r>
        <w:rPr>
          <w:lang w:val="en-US"/>
        </w:rPr>
        <w:t>NC</w:t>
      </w:r>
      <w:r w:rsidR="00D2200E">
        <w:rPr>
          <w:lang w:val="en-US"/>
        </w:rPr>
        <w:t xml:space="preserve">., 2017, </w:t>
      </w:r>
      <w:r w:rsidR="00D2200E">
        <w:rPr>
          <w:i/>
          <w:lang w:val="en-US"/>
        </w:rPr>
        <w:t>About Trello</w:t>
      </w:r>
      <w:r w:rsidR="00D2200E">
        <w:rPr>
          <w:lang w:val="en-US"/>
        </w:rPr>
        <w:t xml:space="preserve"> [viewed 18</w:t>
      </w:r>
      <w:r w:rsidR="00D2200E" w:rsidRPr="00D2200E">
        <w:rPr>
          <w:vertAlign w:val="superscript"/>
          <w:lang w:val="en-US"/>
        </w:rPr>
        <w:t>th</w:t>
      </w:r>
      <w:r w:rsidR="00D2200E">
        <w:rPr>
          <w:lang w:val="en-US"/>
        </w:rPr>
        <w:t xml:space="preserve"> October 2017]. Available from: </w:t>
      </w:r>
      <w:hyperlink r:id="rId48" w:history="1">
        <w:r w:rsidR="0053755D" w:rsidRPr="00006E92">
          <w:rPr>
            <w:rStyle w:val="Hyperlink"/>
            <w:lang w:val="en-US"/>
          </w:rPr>
          <w:t>https://trello.com</w:t>
        </w:r>
        <w:r w:rsidR="0053755D" w:rsidRPr="00006E92">
          <w:rPr>
            <w:rStyle w:val="Hyperlink"/>
            <w:lang w:val="en-US"/>
          </w:rPr>
          <w:t>/</w:t>
        </w:r>
        <w:r w:rsidR="0053755D" w:rsidRPr="00006E92">
          <w:rPr>
            <w:rStyle w:val="Hyperlink"/>
            <w:lang w:val="en-US"/>
          </w:rPr>
          <w:t>about</w:t>
        </w:r>
      </w:hyperlink>
    </w:p>
    <w:p w14:paraId="5744A5F5" w14:textId="77777777" w:rsidR="00405254" w:rsidRPr="008248BD" w:rsidRDefault="00405254" w:rsidP="00022B5A">
      <w:pPr>
        <w:pStyle w:val="ListParagraph"/>
        <w:spacing w:after="0" w:line="240" w:lineRule="auto"/>
        <w:ind w:left="0"/>
        <w:contextualSpacing/>
        <w:rPr>
          <w:rStyle w:val="IntenseReference"/>
        </w:rPr>
      </w:pPr>
      <w:r w:rsidRPr="008248BD">
        <w:rPr>
          <w:rStyle w:val="IntenseReference"/>
        </w:rPr>
        <w:t xml:space="preserve">Wikipedia, 2017, Wikipedia: WikiProject Computer science/Manual of Style [Viewed on the 14/10/2017]. Available from: </w:t>
      </w:r>
      <w:commentRangeStart w:id="112"/>
      <w:r>
        <w:fldChar w:fldCharType="begin"/>
      </w:r>
      <w:r>
        <w:instrText xml:space="preserve"> HYPERLINK "https://en.wikipedia.org/wiki/Wikipedia:WikiProject_Computer_science/Manual_of_style" \l "General_guidelines_for_writing_pseudocode" </w:instrText>
      </w:r>
      <w:r>
        <w:fldChar w:fldCharType="separate"/>
      </w:r>
      <w:r w:rsidRPr="008248BD">
        <w:rPr>
          <w:rStyle w:val="IntenseReference"/>
        </w:rPr>
        <w:t>https://en.wikipedia.org/wiki/Wikipedia:WikiProject_Computer_science/Manual_of_style#General_guidelines_for_writing_pseudocode</w:t>
      </w:r>
      <w:r>
        <w:rPr>
          <w:rStyle w:val="IntenseReference"/>
        </w:rPr>
        <w:fldChar w:fldCharType="end"/>
      </w:r>
      <w:commentRangeEnd w:id="112"/>
      <w:r>
        <w:rPr>
          <w:rStyle w:val="CommentReference"/>
        </w:rPr>
        <w:commentReference w:id="112"/>
      </w:r>
      <w:r w:rsidRPr="008248BD">
        <w:rPr>
          <w:rStyle w:val="IntenseReference"/>
        </w:rPr>
        <w:t xml:space="preserve"> </w:t>
      </w:r>
    </w:p>
    <w:p w14:paraId="7F9F9BD7" w14:textId="77777777" w:rsidR="0053755D" w:rsidRPr="001709D2" w:rsidRDefault="0053755D" w:rsidP="00405254">
      <w:pPr>
        <w:spacing w:after="0" w:line="240" w:lineRule="auto"/>
        <w:rPr>
          <w:lang w:val="en-US"/>
        </w:rPr>
      </w:pPr>
    </w:p>
    <w:sectPr w:rsidR="0053755D" w:rsidRPr="001709D2" w:rsidSect="00B363D3">
      <w:pgSz w:w="11909" w:h="16834" w:code="9"/>
      <w:pgMar w:top="720" w:right="720" w:bottom="720" w:left="720" w:header="283" w:footer="283"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2" w:author="James Moran" w:date="2017-10-20T14:12:00Z" w:initials="JM">
    <w:p w14:paraId="3378D66D" w14:textId="77777777" w:rsidR="00422E8E" w:rsidRDefault="00422E8E" w:rsidP="00405254">
      <w:pPr>
        <w:pStyle w:val="CommentText"/>
      </w:pPr>
      <w:r>
        <w:rPr>
          <w:rStyle w:val="CommentReference"/>
        </w:rPr>
        <w:annotationRef/>
      </w:r>
      <w:r>
        <w:t>Refer to a reference instead from Wikipedia, instead of a Wikipedia page itself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78D6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78D66D" w16cid:durableId="1D948E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EC918" w14:textId="77777777" w:rsidR="00B567D8" w:rsidRDefault="00B567D8" w:rsidP="006467FA">
      <w:r>
        <w:separator/>
      </w:r>
    </w:p>
  </w:endnote>
  <w:endnote w:type="continuationSeparator" w:id="0">
    <w:p w14:paraId="5985ED85" w14:textId="77777777" w:rsidR="00B567D8" w:rsidRDefault="00B567D8" w:rsidP="00646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AD7AA" w14:textId="77777777" w:rsidR="00422E8E" w:rsidRDefault="00422E8E" w:rsidP="002150E7">
    <w:pPr>
      <w:pStyle w:val="Footer"/>
      <w:tabs>
        <w:tab w:val="clear" w:pos="4513"/>
        <w:tab w:val="clear" w:pos="9026"/>
        <w:tab w:val="left" w:pos="68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0939498"/>
      <w:docPartObj>
        <w:docPartGallery w:val="Page Numbers (Bottom of Page)"/>
        <w:docPartUnique/>
      </w:docPartObj>
    </w:sdtPr>
    <w:sdtContent>
      <w:p w14:paraId="27217E1F" w14:textId="77777777" w:rsidR="00422E8E" w:rsidRDefault="00422E8E" w:rsidP="00EC6FF9">
        <w:pPr>
          <w:pStyle w:val="Footer"/>
          <w:jc w:val="center"/>
        </w:pPr>
        <w:r>
          <w:rPr>
            <w:noProof/>
            <w:lang w:eastAsia="en-GB"/>
          </w:rPr>
          <mc:AlternateContent>
            <mc:Choice Requires="wps">
              <w:drawing>
                <wp:anchor distT="0" distB="0" distL="114300" distR="114300" simplePos="0" relativeHeight="251660288" behindDoc="0" locked="0" layoutInCell="1" allowOverlap="1" wp14:anchorId="222DA8AC" wp14:editId="4CAC8C26">
                  <wp:simplePos x="0" y="0"/>
                  <wp:positionH relativeFrom="page">
                    <wp:align>center</wp:align>
                  </wp:positionH>
                  <wp:positionV relativeFrom="bottomMargin">
                    <wp:posOffset>124460</wp:posOffset>
                  </wp:positionV>
                  <wp:extent cx="1260000" cy="237600"/>
                  <wp:effectExtent l="19050" t="19050" r="16510" b="10160"/>
                  <wp:wrapNone/>
                  <wp:docPr id="4" name="Double Bracke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0000" cy="237600"/>
                          </a:xfrm>
                          <a:prstGeom prst="bracketPair">
                            <a:avLst>
                              <a:gd name="adj" fmla="val 16667"/>
                            </a:avLst>
                          </a:prstGeom>
                          <a:solidFill>
                            <a:srgbClr val="FFFFFF"/>
                          </a:solidFill>
                          <a:ln w="28575">
                            <a:solidFill>
                              <a:srgbClr val="808080"/>
                            </a:solidFill>
                            <a:round/>
                            <a:headEnd/>
                            <a:tailEnd/>
                          </a:ln>
                        </wps:spPr>
                        <wps:txbx>
                          <w:txbxContent>
                            <w:p w14:paraId="1CA841C7" w14:textId="77777777" w:rsidR="00422E8E" w:rsidRDefault="00422E8E">
                              <w:pPr>
                                <w:jc w:val="center"/>
                              </w:pPr>
                              <w:r>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0</wp14:pctWidth>
                  </wp14:sizeRelH>
                  <wp14:sizeRelV relativeFrom="bottomMargin">
                    <wp14:pctHeight>0</wp14:pctHeight>
                  </wp14:sizeRelV>
                </wp:anchor>
              </w:drawing>
            </mc:Choice>
            <mc:Fallback>
              <w:pict>
                <v:shapetype w14:anchorId="222DA8A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 o:spid="_x0000_s1057" type="#_x0000_t185" style="position:absolute;left:0;text-align:left;margin-left:0;margin-top:9.8pt;width:99.2pt;height:18.7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bottom-margin-area;mso-width-percent: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" filled="t" strokecolor="gray" strokeweight="2.25pt">
                  <v:textbox inset=",0,,0">
                    <w:txbxContent>
                      <w:p w14:paraId="1CA841C7" w14:textId="77777777" w:rsidR="00422E8E" w:rsidRDefault="00422E8E">
                        <w:pPr>
                          <w:jc w:val="center"/>
                        </w:pPr>
                        <w:r>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Pr>
                            <w:noProof/>
                          </w:rPr>
                          <w:t>2</w:t>
                        </w:r>
                        <w:r>
                          <w:rPr>
                            <w:noProof/>
                          </w:rPr>
                          <w:fldChar w:fldCharType="end"/>
                        </w:r>
                      </w:p>
                    </w:txbxContent>
                  </v:textbox>
                  <w10:wrap anchorx="page" anchory="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12897A74" wp14:editId="3F2B7627">
                  <wp:simplePos x="0" y="0"/>
                  <wp:positionH relativeFrom="margin">
                    <wp:align>center</wp:align>
                  </wp:positionH>
                  <wp:positionV relativeFrom="bottomMargin">
                    <wp:align>center</wp:align>
                  </wp:positionV>
                  <wp:extent cx="5518150" cy="0"/>
                  <wp:effectExtent l="9525" t="9525" r="6350" b="95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B6C7ACB" id="_x0000_t32" coordsize="21600,21600" o:spt="32" o:oned="t" path="m,l21600,21600e" filled="f">
                  <v:path arrowok="t" fillok="f" o:connecttype="none"/>
                  <o:lock v:ext="edit" shapetype="t"/>
                </v:shapetype>
                <v:shape id="Straight Arrow Connector 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a+iB2C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1595607"/>
      <w:docPartObj>
        <w:docPartGallery w:val="Page Numbers (Bottom of Page)"/>
        <w:docPartUnique/>
      </w:docPartObj>
    </w:sdtPr>
    <w:sdtContent>
      <w:sdt>
        <w:sdtPr>
          <w:id w:val="1728636285"/>
          <w:docPartObj>
            <w:docPartGallery w:val="Page Numbers (Top of Page)"/>
            <w:docPartUnique/>
          </w:docPartObj>
        </w:sdtPr>
        <w:sdtContent>
          <w:p w14:paraId="75F38438" w14:textId="16747D0B" w:rsidR="00422E8E" w:rsidRDefault="00422E8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3A7B60">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A7B60">
              <w:rPr>
                <w:b/>
                <w:bCs/>
                <w:noProof/>
              </w:rPr>
              <w:t>37</w:t>
            </w:r>
            <w:r>
              <w:rPr>
                <w:b/>
                <w:bCs/>
                <w:sz w:val="24"/>
                <w:szCs w:val="24"/>
              </w:rPr>
              <w:fldChar w:fldCharType="end"/>
            </w:r>
          </w:p>
        </w:sdtContent>
      </w:sdt>
    </w:sdtContent>
  </w:sdt>
  <w:p w14:paraId="1A2454E1" w14:textId="77777777" w:rsidR="00422E8E" w:rsidRPr="008149DF" w:rsidRDefault="00422E8E" w:rsidP="00814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072C41" w14:textId="77777777" w:rsidR="00B567D8" w:rsidRDefault="00B567D8" w:rsidP="006467FA">
      <w:r>
        <w:separator/>
      </w:r>
    </w:p>
  </w:footnote>
  <w:footnote w:type="continuationSeparator" w:id="0">
    <w:p w14:paraId="7B17A622" w14:textId="77777777" w:rsidR="00B567D8" w:rsidRDefault="00B567D8" w:rsidP="006467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422E8E" w14:paraId="6F8D6243" w14:textId="77777777" w:rsidTr="004B1153">
      <w:tc>
        <w:tcPr>
          <w:tcW w:w="2500" w:type="pct"/>
        </w:tcPr>
        <w:p w14:paraId="5F5601ED" w14:textId="77777777" w:rsidR="00422E8E" w:rsidRDefault="00422E8E" w:rsidP="00EC6FF9">
          <w:pPr>
            <w:pStyle w:val="NoSpacing"/>
          </w:pPr>
          <w:r>
            <w:t>CGP40X Module Title Here</w:t>
          </w:r>
        </w:p>
        <w:p w14:paraId="0194CEB9" w14:textId="77777777" w:rsidR="00422E8E" w:rsidRDefault="00422E8E" w:rsidP="00EC6FF9">
          <w:pPr>
            <w:pStyle w:val="NoSpacing"/>
          </w:pPr>
          <w:r>
            <w:t>AEX – Assignment Title Here</w:t>
          </w:r>
        </w:p>
      </w:tc>
      <w:tc>
        <w:tcPr>
          <w:tcW w:w="2500" w:type="pct"/>
        </w:tcPr>
        <w:p w14:paraId="44CB38B8" w14:textId="77777777" w:rsidR="00422E8E" w:rsidRDefault="00422E8E" w:rsidP="00EC6FF9">
          <w:pPr>
            <w:pStyle w:val="NoSpacing"/>
            <w:jc w:val="right"/>
          </w:pPr>
          <w:r>
            <w:t>John McGrath</w:t>
          </w:r>
        </w:p>
        <w:p w14:paraId="434BB673" w14:textId="77777777" w:rsidR="00422E8E" w:rsidRDefault="00422E8E" w:rsidP="00EC6FF9">
          <w:pPr>
            <w:pStyle w:val="NoSpacing"/>
            <w:jc w:val="right"/>
          </w:pPr>
          <w:r>
            <w:t>Q10931775</w:t>
          </w:r>
        </w:p>
        <w:p w14:paraId="4AA32348" w14:textId="77777777" w:rsidR="00422E8E" w:rsidRDefault="00422E8E" w:rsidP="00EC6FF9">
          <w:pPr>
            <w:pStyle w:val="NoSpacing"/>
            <w:jc w:val="right"/>
          </w:pPr>
          <w:r>
            <w:t>DATE HERE 201X</w:t>
          </w:r>
        </w:p>
      </w:tc>
    </w:tr>
  </w:tbl>
  <w:p w14:paraId="1DFF8DC4" w14:textId="77777777" w:rsidR="00422E8E" w:rsidRDefault="00422E8E" w:rsidP="00EC6F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03"/>
      <w:gridCol w:w="3197"/>
    </w:tblGrid>
    <w:tr w:rsidR="00422E8E" w:rsidRPr="00F54264" w14:paraId="3C40ED1B" w14:textId="77777777" w:rsidTr="0029340B">
      <w:tc>
        <w:tcPr>
          <w:tcW w:w="3520" w:type="pct"/>
          <w:tcBorders>
            <w:top w:val="nil"/>
            <w:left w:val="nil"/>
            <w:bottom w:val="nil"/>
            <w:right w:val="nil"/>
          </w:tcBorders>
          <w:shd w:val="clear" w:color="auto" w:fill="auto"/>
        </w:tcPr>
        <w:p w14:paraId="4F190373" w14:textId="1F8D298B" w:rsidR="00422E8E" w:rsidRPr="00F54264" w:rsidRDefault="00422E8E" w:rsidP="00111734">
          <w:pPr>
            <w:pStyle w:val="Header"/>
          </w:pPr>
          <w:sdt>
            <w:sdtPr>
              <w:alias w:val="Title"/>
              <w:tag w:val=""/>
              <w:id w:val="1282992783"/>
              <w:placeholder>
                <w:docPart w:val="DE470FB7A5C34A9E846574BCF52A6065"/>
              </w:placeholder>
              <w:dataBinding w:prefixMappings="xmlns:ns0='http://purl.org/dc/elements/1.1/' xmlns:ns1='http://schemas.openxmlformats.org/package/2006/metadata/core-properties' " w:xpath="/ns1:coreProperties[1]/ns0:title[1]" w:storeItemID="{6C3C8BC8-F283-45AE-878A-BAB7291924A1}"/>
              <w:text/>
            </w:sdtPr>
            <w:sdtContent>
              <w:r>
                <w:t>CGP600 Advanced Games Programming</w:t>
              </w:r>
            </w:sdtContent>
          </w:sdt>
          <w:r>
            <w:br/>
          </w:r>
          <w:sdt>
            <w:sdtPr>
              <w:alias w:val="Subject"/>
              <w:tag w:val=""/>
              <w:id w:val="-900438329"/>
              <w:placeholder>
                <w:docPart w:val="33E8C901535F4A6ABBA1956A9F8D8CB0"/>
              </w:placeholder>
              <w:dataBinding w:prefixMappings="xmlns:ns0='http://purl.org/dc/elements/1.1/' xmlns:ns1='http://schemas.openxmlformats.org/package/2006/metadata/core-properties' " w:xpath="/ns1:coreProperties[1]/ns0:subject[1]" w:storeItemID="{6C3C8BC8-F283-45AE-878A-BAB7291924A1}"/>
              <w:text/>
            </w:sdtPr>
            <w:sdtContent>
              <w:r>
                <w:t>AE1 – Group Project</w:t>
              </w:r>
            </w:sdtContent>
          </w:sdt>
        </w:p>
      </w:tc>
      <w:tc>
        <w:tcPr>
          <w:tcW w:w="1480" w:type="pct"/>
          <w:tcBorders>
            <w:top w:val="nil"/>
            <w:left w:val="nil"/>
            <w:bottom w:val="nil"/>
            <w:right w:val="nil"/>
          </w:tcBorders>
          <w:shd w:val="clear" w:color="auto" w:fill="auto"/>
        </w:tcPr>
        <w:p w14:paraId="0DA634B6" w14:textId="77777777" w:rsidR="00422E8E" w:rsidRPr="00F54264" w:rsidRDefault="00422E8E" w:rsidP="00111734">
          <w:pPr>
            <w:pStyle w:val="Header"/>
            <w:jc w:val="right"/>
          </w:pPr>
          <w:sdt>
            <w:sdtPr>
              <w:alias w:val="Author"/>
              <w:tag w:val=""/>
              <w:id w:val="942799816"/>
              <w:placeholder>
                <w:docPart w:val="F47D3219C04C49BEB22B572C164FAB4D"/>
              </w:placeholder>
              <w:dataBinding w:prefixMappings="xmlns:ns0='http://purl.org/dc/elements/1.1/' xmlns:ns1='http://schemas.openxmlformats.org/package/2006/metadata/core-properties' " w:xpath="/ns1:coreProperties[1]/ns0:creator[1]" w:storeItemID="{6C3C8BC8-F283-45AE-878A-BAB7291924A1}"/>
              <w:text/>
            </w:sdtPr>
            <w:sdtContent>
              <w:r w:rsidRPr="004F405C">
                <w:t>John McGrath (Q10931775) James Moran (Q12494305)</w:t>
              </w:r>
            </w:sdtContent>
          </w:sdt>
          <w:r>
            <w:t xml:space="preserve"> </w:t>
          </w:r>
          <w:r>
            <w:br/>
            <w:t>20 October 2017</w:t>
          </w:r>
        </w:p>
      </w:tc>
    </w:tr>
  </w:tbl>
  <w:p w14:paraId="21D4E71F" w14:textId="77777777" w:rsidR="00422E8E" w:rsidRPr="00F54264" w:rsidRDefault="00422E8E" w:rsidP="00111734">
    <w:pPr>
      <w:pStyle w:val="NoSpaci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0"/>
      <w:gridCol w:w="3099"/>
    </w:tblGrid>
    <w:tr w:rsidR="00422E8E" w:rsidRPr="00F54264" w14:paraId="360CBE41" w14:textId="77777777" w:rsidTr="0029340B">
      <w:tc>
        <w:tcPr>
          <w:tcW w:w="3520" w:type="pct"/>
          <w:tcBorders>
            <w:top w:val="nil"/>
            <w:left w:val="nil"/>
            <w:bottom w:val="nil"/>
            <w:right w:val="nil"/>
          </w:tcBorders>
          <w:shd w:val="clear" w:color="auto" w:fill="auto"/>
        </w:tcPr>
        <w:p w14:paraId="7C6FE0F2" w14:textId="7FF87E97" w:rsidR="00422E8E" w:rsidRPr="00F54264" w:rsidRDefault="00422E8E" w:rsidP="00111734">
          <w:pPr>
            <w:pStyle w:val="Header"/>
          </w:pPr>
          <w:sdt>
            <w:sdtPr>
              <w:alias w:val="Title"/>
              <w:tag w:val=""/>
              <w:id w:val="998773222"/>
              <w:placeholder>
                <w:docPart w:val="DE470FB7A5C34A9E846574BCF52A6065"/>
              </w:placeholder>
              <w:dataBinding w:prefixMappings="xmlns:ns0='http://purl.org/dc/elements/1.1/' xmlns:ns1='http://schemas.openxmlformats.org/package/2006/metadata/core-properties' " w:xpath="/ns1:coreProperties[1]/ns0:title[1]" w:storeItemID="{6C3C8BC8-F283-45AE-878A-BAB7291924A1}"/>
              <w:text/>
            </w:sdtPr>
            <w:sdtContent>
              <w:r>
                <w:t>CGP600 Advanced Games Programming</w:t>
              </w:r>
            </w:sdtContent>
          </w:sdt>
          <w:r>
            <w:br/>
          </w:r>
          <w:sdt>
            <w:sdtPr>
              <w:alias w:val="Subject"/>
              <w:tag w:val=""/>
              <w:id w:val="-442301460"/>
              <w:placeholder>
                <w:docPart w:val="33E8C901535F4A6ABBA1956A9F8D8CB0"/>
              </w:placeholder>
              <w:dataBinding w:prefixMappings="xmlns:ns0='http://purl.org/dc/elements/1.1/' xmlns:ns1='http://schemas.openxmlformats.org/package/2006/metadata/core-properties' " w:xpath="/ns1:coreProperties[1]/ns0:subject[1]" w:storeItemID="{6C3C8BC8-F283-45AE-878A-BAB7291924A1}"/>
              <w:text/>
            </w:sdtPr>
            <w:sdtContent>
              <w:r>
                <w:t>AE1 – Group Project</w:t>
              </w:r>
            </w:sdtContent>
          </w:sdt>
        </w:p>
      </w:tc>
      <w:tc>
        <w:tcPr>
          <w:tcW w:w="1480" w:type="pct"/>
          <w:tcBorders>
            <w:top w:val="nil"/>
            <w:left w:val="nil"/>
            <w:bottom w:val="nil"/>
            <w:right w:val="nil"/>
          </w:tcBorders>
          <w:shd w:val="clear" w:color="auto" w:fill="auto"/>
        </w:tcPr>
        <w:p w14:paraId="6B159547" w14:textId="77777777" w:rsidR="00422E8E" w:rsidRPr="00F54264" w:rsidRDefault="00422E8E" w:rsidP="00111734">
          <w:pPr>
            <w:pStyle w:val="Header"/>
            <w:jc w:val="right"/>
          </w:pPr>
          <w:sdt>
            <w:sdtPr>
              <w:alias w:val="Author"/>
              <w:tag w:val=""/>
              <w:id w:val="-1389558844"/>
              <w:placeholder>
                <w:docPart w:val="F47D3219C04C49BEB22B572C164FAB4D"/>
              </w:placeholder>
              <w:dataBinding w:prefixMappings="xmlns:ns0='http://purl.org/dc/elements/1.1/' xmlns:ns1='http://schemas.openxmlformats.org/package/2006/metadata/core-properties' " w:xpath="/ns1:coreProperties[1]/ns0:creator[1]" w:storeItemID="{6C3C8BC8-F283-45AE-878A-BAB7291924A1}"/>
              <w:text/>
            </w:sdtPr>
            <w:sdtContent>
              <w:r w:rsidRPr="004F405C">
                <w:t>John McGrath (Q10931775) James Moran (Q12494305)</w:t>
              </w:r>
            </w:sdtContent>
          </w:sdt>
          <w:r>
            <w:t xml:space="preserve"> </w:t>
          </w:r>
          <w:r>
            <w:br/>
            <w:t>20 October 2017</w:t>
          </w:r>
        </w:p>
      </w:tc>
    </w:tr>
  </w:tbl>
  <w:p w14:paraId="21EB8806" w14:textId="77777777" w:rsidR="00422E8E" w:rsidRPr="00F54264" w:rsidRDefault="00422E8E" w:rsidP="00111734">
    <w:pPr>
      <w:pStyle w:val="NoSpaci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D64EEB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2CDCB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B8B1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F8492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3C4255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236CCD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9D627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5B29C5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0600E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436CC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DA3EE2"/>
    <w:multiLevelType w:val="hybridMultilevel"/>
    <w:tmpl w:val="8EA621F4"/>
    <w:lvl w:ilvl="0" w:tplc="0409000F">
      <w:start w:val="6"/>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1" w15:restartNumberingAfterBreak="0">
    <w:nsid w:val="08681F8E"/>
    <w:multiLevelType w:val="hybridMultilevel"/>
    <w:tmpl w:val="25AA3FEE"/>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0B4C096A"/>
    <w:multiLevelType w:val="multilevel"/>
    <w:tmpl w:val="94BED25A"/>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3" w15:restartNumberingAfterBreak="0">
    <w:nsid w:val="0B5437B3"/>
    <w:multiLevelType w:val="multilevel"/>
    <w:tmpl w:val="2F843520"/>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208259F8"/>
    <w:multiLevelType w:val="multilevel"/>
    <w:tmpl w:val="852EA544"/>
    <w:lvl w:ilvl="0">
      <w:start w:val="1"/>
      <w:numFmt w:val="decimal"/>
      <w:lvlText w:val="%1.0"/>
      <w:lvlJc w:val="left"/>
      <w:pPr>
        <w:ind w:left="555" w:hanging="555"/>
      </w:pPr>
      <w:rPr>
        <w:rFonts w:hint="default"/>
      </w:rPr>
    </w:lvl>
    <w:lvl w:ilvl="1">
      <w:start w:val="1"/>
      <w:numFmt w:val="decimal"/>
      <w:lvlText w:val="%1.%2"/>
      <w:lvlJc w:val="left"/>
      <w:pPr>
        <w:ind w:left="1275" w:hanging="55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C1E37C8"/>
    <w:multiLevelType w:val="multilevel"/>
    <w:tmpl w:val="66262654"/>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309052AE"/>
    <w:multiLevelType w:val="hybridMultilevel"/>
    <w:tmpl w:val="2578D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C71BFF"/>
    <w:multiLevelType w:val="multilevel"/>
    <w:tmpl w:val="61D8350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962171D"/>
    <w:multiLevelType w:val="hybridMultilevel"/>
    <w:tmpl w:val="BA56EEC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533843A4"/>
    <w:multiLevelType w:val="hybridMultilevel"/>
    <w:tmpl w:val="41E2C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120813"/>
    <w:multiLevelType w:val="multilevel"/>
    <w:tmpl w:val="C7965062"/>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1" w15:restartNumberingAfterBreak="0">
    <w:nsid w:val="5E2D3FC6"/>
    <w:multiLevelType w:val="hybridMultilevel"/>
    <w:tmpl w:val="CB70FF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16E1615"/>
    <w:multiLevelType w:val="hybridMultilevel"/>
    <w:tmpl w:val="9E222AE2"/>
    <w:lvl w:ilvl="0" w:tplc="D93E9FEC">
      <w:start w:val="2"/>
      <w:numFmt w:val="bullet"/>
      <w:lvlText w:val="-"/>
      <w:lvlJc w:val="left"/>
      <w:pPr>
        <w:ind w:left="720" w:hanging="360"/>
      </w:pPr>
      <w:rPr>
        <w:rFonts w:ascii="Trebuchet MS" w:eastAsia="Calibri" w:hAnsi="Trebuchet M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8E3C06"/>
    <w:multiLevelType w:val="multilevel"/>
    <w:tmpl w:val="073CC698"/>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685372AD"/>
    <w:multiLevelType w:val="hybridMultilevel"/>
    <w:tmpl w:val="5F8883C6"/>
    <w:lvl w:ilvl="0" w:tplc="9EE2C7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9D26933"/>
    <w:multiLevelType w:val="hybridMultilevel"/>
    <w:tmpl w:val="071E60D8"/>
    <w:lvl w:ilvl="0" w:tplc="AB9E5108">
      <w:numFmt w:val="bullet"/>
      <w:lvlText w:val="-"/>
      <w:lvlJc w:val="left"/>
      <w:pPr>
        <w:ind w:left="720" w:hanging="360"/>
      </w:pPr>
      <w:rPr>
        <w:rFonts w:ascii="Trebuchet MS" w:eastAsia="Calibri" w:hAnsi="Trebuchet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17317E"/>
    <w:multiLevelType w:val="hybridMultilevel"/>
    <w:tmpl w:val="9692EF0A"/>
    <w:lvl w:ilvl="0" w:tplc="54103F2A">
      <w:start w:val="1"/>
      <w:numFmt w:val="decimal"/>
      <w:lvlText w:val="%1."/>
      <w:lvlJc w:val="left"/>
      <w:pPr>
        <w:tabs>
          <w:tab w:val="num" w:pos="1080"/>
        </w:tabs>
        <w:ind w:left="1080" w:hanging="72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7" w15:restartNumberingAfterBreak="0">
    <w:nsid w:val="75047A53"/>
    <w:multiLevelType w:val="hybridMultilevel"/>
    <w:tmpl w:val="3036FC1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85E7F5F"/>
    <w:multiLevelType w:val="hybridMultilevel"/>
    <w:tmpl w:val="43627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DE7674F"/>
    <w:multiLevelType w:val="hybridMultilevel"/>
    <w:tmpl w:val="1EF29EAA"/>
    <w:lvl w:ilvl="0" w:tplc="08090001">
      <w:start w:val="1"/>
      <w:numFmt w:val="bullet"/>
      <w:lvlText w:val=""/>
      <w:lvlJc w:val="left"/>
      <w:pPr>
        <w:ind w:left="720" w:hanging="360"/>
      </w:pPr>
      <w:rPr>
        <w:rFonts w:ascii="Symbol" w:hAnsi="Symbol" w:hint="default"/>
      </w:rPr>
    </w:lvl>
    <w:lvl w:ilvl="1" w:tplc="88D25B12">
      <w:numFmt w:val="bullet"/>
      <w:lvlText w:val="-"/>
      <w:lvlJc w:val="left"/>
      <w:pPr>
        <w:ind w:left="1440" w:hanging="360"/>
      </w:pPr>
      <w:rPr>
        <w:rFonts w:ascii="Trebuchet MS" w:eastAsia="Calibri" w:hAnsi="Trebuchet MS" w:cs="Trebuchet M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FEC66F9"/>
    <w:multiLevelType w:val="multilevel"/>
    <w:tmpl w:val="C4E89ABE"/>
    <w:lvl w:ilvl="0">
      <w:start w:val="1"/>
      <w:numFmt w:val="decimal"/>
      <w:lvlText w:val="%1.0"/>
      <w:lvlJc w:val="left"/>
      <w:pPr>
        <w:ind w:left="555" w:hanging="555"/>
      </w:pPr>
      <w:rPr>
        <w:rFonts w:hint="default"/>
      </w:rPr>
    </w:lvl>
    <w:lvl w:ilvl="1">
      <w:start w:val="1"/>
      <w:numFmt w:val="decimal"/>
      <w:lvlText w:val="%1.%2"/>
      <w:lvlJc w:val="left"/>
      <w:pPr>
        <w:ind w:left="1275" w:hanging="55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20"/>
  </w:num>
  <w:num w:numId="5">
    <w:abstractNumId w:val="12"/>
  </w:num>
  <w:num w:numId="6">
    <w:abstractNumId w:val="13"/>
  </w:num>
  <w:num w:numId="7">
    <w:abstractNumId w:val="21"/>
  </w:num>
  <w:num w:numId="8">
    <w:abstractNumId w:val="29"/>
  </w:num>
  <w:num w:numId="9">
    <w:abstractNumId w:val="16"/>
  </w:num>
  <w:num w:numId="10">
    <w:abstractNumId w:val="28"/>
  </w:num>
  <w:num w:numId="11">
    <w:abstractNumId w:val="14"/>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1"/>
  </w:num>
  <w:num w:numId="23">
    <w:abstractNumId w:val="17"/>
  </w:num>
  <w:num w:numId="24">
    <w:abstractNumId w:val="15"/>
  </w:num>
  <w:num w:numId="25">
    <w:abstractNumId w:val="23"/>
  </w:num>
  <w:num w:numId="26">
    <w:abstractNumId w:val="22"/>
  </w:num>
  <w:num w:numId="27">
    <w:abstractNumId w:val="18"/>
  </w:num>
  <w:num w:numId="28">
    <w:abstractNumId w:val="25"/>
  </w:num>
  <w:num w:numId="29">
    <w:abstractNumId w:val="19"/>
  </w:num>
  <w:num w:numId="30">
    <w:abstractNumId w:val="24"/>
  </w:num>
  <w:num w:numId="31">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Moran">
    <w15:presenceInfo w15:providerId="AD" w15:userId="S-1-5-21-3614096553-3141030957-2162774627-53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80D"/>
    <w:rsid w:val="0000119F"/>
    <w:rsid w:val="00005412"/>
    <w:rsid w:val="00017CB2"/>
    <w:rsid w:val="00022B5A"/>
    <w:rsid w:val="00025510"/>
    <w:rsid w:val="000357FF"/>
    <w:rsid w:val="00050E58"/>
    <w:rsid w:val="000546C5"/>
    <w:rsid w:val="00061F91"/>
    <w:rsid w:val="00063EA9"/>
    <w:rsid w:val="00065786"/>
    <w:rsid w:val="00067700"/>
    <w:rsid w:val="00072A84"/>
    <w:rsid w:val="00074EE1"/>
    <w:rsid w:val="00081F91"/>
    <w:rsid w:val="00086870"/>
    <w:rsid w:val="0009470A"/>
    <w:rsid w:val="00096233"/>
    <w:rsid w:val="000A42C9"/>
    <w:rsid w:val="000B531C"/>
    <w:rsid w:val="000D5C6E"/>
    <w:rsid w:val="000E0BC9"/>
    <w:rsid w:val="000E5085"/>
    <w:rsid w:val="00103B00"/>
    <w:rsid w:val="00111734"/>
    <w:rsid w:val="00113D38"/>
    <w:rsid w:val="001266A3"/>
    <w:rsid w:val="00127683"/>
    <w:rsid w:val="0014302F"/>
    <w:rsid w:val="001432E5"/>
    <w:rsid w:val="00150DF9"/>
    <w:rsid w:val="0015419A"/>
    <w:rsid w:val="00154848"/>
    <w:rsid w:val="0015525D"/>
    <w:rsid w:val="00167481"/>
    <w:rsid w:val="001709D2"/>
    <w:rsid w:val="00170BB4"/>
    <w:rsid w:val="001751B9"/>
    <w:rsid w:val="0018701F"/>
    <w:rsid w:val="001A7FAB"/>
    <w:rsid w:val="001C18D4"/>
    <w:rsid w:val="001D23D0"/>
    <w:rsid w:val="001D5AB2"/>
    <w:rsid w:val="001E0A13"/>
    <w:rsid w:val="001F096A"/>
    <w:rsid w:val="001F1197"/>
    <w:rsid w:val="002026E0"/>
    <w:rsid w:val="00206633"/>
    <w:rsid w:val="00207EE0"/>
    <w:rsid w:val="002150E7"/>
    <w:rsid w:val="00216170"/>
    <w:rsid w:val="0022276B"/>
    <w:rsid w:val="0022326F"/>
    <w:rsid w:val="00225EB3"/>
    <w:rsid w:val="00243A2F"/>
    <w:rsid w:val="00250F13"/>
    <w:rsid w:val="00253FF4"/>
    <w:rsid w:val="002575C4"/>
    <w:rsid w:val="002606EF"/>
    <w:rsid w:val="00274076"/>
    <w:rsid w:val="00287041"/>
    <w:rsid w:val="002873C7"/>
    <w:rsid w:val="0029340B"/>
    <w:rsid w:val="002A6882"/>
    <w:rsid w:val="002B2D16"/>
    <w:rsid w:val="002B70A1"/>
    <w:rsid w:val="002D053D"/>
    <w:rsid w:val="002D2710"/>
    <w:rsid w:val="002D43FD"/>
    <w:rsid w:val="002E3C54"/>
    <w:rsid w:val="002F1B48"/>
    <w:rsid w:val="002F735B"/>
    <w:rsid w:val="003021A6"/>
    <w:rsid w:val="003045D5"/>
    <w:rsid w:val="00313C4C"/>
    <w:rsid w:val="003262E6"/>
    <w:rsid w:val="00334BEF"/>
    <w:rsid w:val="00364A08"/>
    <w:rsid w:val="0036642F"/>
    <w:rsid w:val="00367C59"/>
    <w:rsid w:val="003712E5"/>
    <w:rsid w:val="003812B3"/>
    <w:rsid w:val="0038276C"/>
    <w:rsid w:val="00383955"/>
    <w:rsid w:val="0038770B"/>
    <w:rsid w:val="003909BB"/>
    <w:rsid w:val="0039109C"/>
    <w:rsid w:val="0039774E"/>
    <w:rsid w:val="00397B4C"/>
    <w:rsid w:val="003A644E"/>
    <w:rsid w:val="003A7B60"/>
    <w:rsid w:val="003B621E"/>
    <w:rsid w:val="003C0E3C"/>
    <w:rsid w:val="003C7379"/>
    <w:rsid w:val="003D0E30"/>
    <w:rsid w:val="003E2009"/>
    <w:rsid w:val="003E5ADF"/>
    <w:rsid w:val="00404B41"/>
    <w:rsid w:val="00405254"/>
    <w:rsid w:val="004064BE"/>
    <w:rsid w:val="00410CFD"/>
    <w:rsid w:val="004200C9"/>
    <w:rsid w:val="00422E8E"/>
    <w:rsid w:val="004239F4"/>
    <w:rsid w:val="00427D30"/>
    <w:rsid w:val="00427E1A"/>
    <w:rsid w:val="00430D89"/>
    <w:rsid w:val="004365FD"/>
    <w:rsid w:val="00436BBC"/>
    <w:rsid w:val="0045054F"/>
    <w:rsid w:val="00467908"/>
    <w:rsid w:val="004708DE"/>
    <w:rsid w:val="004841A3"/>
    <w:rsid w:val="004A63B5"/>
    <w:rsid w:val="004B1153"/>
    <w:rsid w:val="004B5579"/>
    <w:rsid w:val="004D1687"/>
    <w:rsid w:val="004D16AA"/>
    <w:rsid w:val="004D4095"/>
    <w:rsid w:val="004D5D78"/>
    <w:rsid w:val="004E5B3D"/>
    <w:rsid w:val="004E71D9"/>
    <w:rsid w:val="004F405C"/>
    <w:rsid w:val="0050086C"/>
    <w:rsid w:val="00507B04"/>
    <w:rsid w:val="00507B31"/>
    <w:rsid w:val="00512408"/>
    <w:rsid w:val="0051261B"/>
    <w:rsid w:val="00515F9F"/>
    <w:rsid w:val="00517441"/>
    <w:rsid w:val="005210C4"/>
    <w:rsid w:val="00521832"/>
    <w:rsid w:val="00523D49"/>
    <w:rsid w:val="0052721C"/>
    <w:rsid w:val="005273CB"/>
    <w:rsid w:val="00527D2F"/>
    <w:rsid w:val="0053225F"/>
    <w:rsid w:val="0053755D"/>
    <w:rsid w:val="00544E2B"/>
    <w:rsid w:val="00552322"/>
    <w:rsid w:val="0057101B"/>
    <w:rsid w:val="005710AE"/>
    <w:rsid w:val="00577AA9"/>
    <w:rsid w:val="00590BDF"/>
    <w:rsid w:val="00596547"/>
    <w:rsid w:val="005D214D"/>
    <w:rsid w:val="005D5A9D"/>
    <w:rsid w:val="005F510B"/>
    <w:rsid w:val="006028D0"/>
    <w:rsid w:val="00611013"/>
    <w:rsid w:val="0061440B"/>
    <w:rsid w:val="00621BB4"/>
    <w:rsid w:val="006467FA"/>
    <w:rsid w:val="00650B87"/>
    <w:rsid w:val="00654709"/>
    <w:rsid w:val="006812A7"/>
    <w:rsid w:val="00687B6A"/>
    <w:rsid w:val="006A05A8"/>
    <w:rsid w:val="006A09AA"/>
    <w:rsid w:val="006B0B4D"/>
    <w:rsid w:val="006C0C60"/>
    <w:rsid w:val="006C20E2"/>
    <w:rsid w:val="006C7827"/>
    <w:rsid w:val="006E72B9"/>
    <w:rsid w:val="006F7780"/>
    <w:rsid w:val="006F7855"/>
    <w:rsid w:val="00703B38"/>
    <w:rsid w:val="00725052"/>
    <w:rsid w:val="00727216"/>
    <w:rsid w:val="0073001E"/>
    <w:rsid w:val="0075062C"/>
    <w:rsid w:val="00753218"/>
    <w:rsid w:val="0075462A"/>
    <w:rsid w:val="00756AAC"/>
    <w:rsid w:val="0076601C"/>
    <w:rsid w:val="0077653C"/>
    <w:rsid w:val="00791990"/>
    <w:rsid w:val="007B595F"/>
    <w:rsid w:val="007D4547"/>
    <w:rsid w:val="007D4A63"/>
    <w:rsid w:val="007E44FB"/>
    <w:rsid w:val="007E78B0"/>
    <w:rsid w:val="008008A6"/>
    <w:rsid w:val="0080674E"/>
    <w:rsid w:val="008149DF"/>
    <w:rsid w:val="00822BF2"/>
    <w:rsid w:val="00831CF5"/>
    <w:rsid w:val="00833243"/>
    <w:rsid w:val="00835335"/>
    <w:rsid w:val="008700EA"/>
    <w:rsid w:val="00874CBB"/>
    <w:rsid w:val="00891C69"/>
    <w:rsid w:val="00897899"/>
    <w:rsid w:val="008A20FB"/>
    <w:rsid w:val="008B0102"/>
    <w:rsid w:val="008B31B5"/>
    <w:rsid w:val="008B5B33"/>
    <w:rsid w:val="008B7283"/>
    <w:rsid w:val="008C644F"/>
    <w:rsid w:val="008D257A"/>
    <w:rsid w:val="008D25D1"/>
    <w:rsid w:val="008E4F42"/>
    <w:rsid w:val="008E5593"/>
    <w:rsid w:val="008E69C8"/>
    <w:rsid w:val="008F0A88"/>
    <w:rsid w:val="00900F73"/>
    <w:rsid w:val="009125A7"/>
    <w:rsid w:val="00913676"/>
    <w:rsid w:val="00915BF2"/>
    <w:rsid w:val="00931092"/>
    <w:rsid w:val="0093637C"/>
    <w:rsid w:val="00943A24"/>
    <w:rsid w:val="00944071"/>
    <w:rsid w:val="00946585"/>
    <w:rsid w:val="00952155"/>
    <w:rsid w:val="0097541D"/>
    <w:rsid w:val="009947EB"/>
    <w:rsid w:val="00997F10"/>
    <w:rsid w:val="009A1ADF"/>
    <w:rsid w:val="009A3282"/>
    <w:rsid w:val="009A658B"/>
    <w:rsid w:val="009B480D"/>
    <w:rsid w:val="009B5B3B"/>
    <w:rsid w:val="009B7729"/>
    <w:rsid w:val="009F29DF"/>
    <w:rsid w:val="00A03173"/>
    <w:rsid w:val="00A0542F"/>
    <w:rsid w:val="00A16FF9"/>
    <w:rsid w:val="00A23DB1"/>
    <w:rsid w:val="00A4621A"/>
    <w:rsid w:val="00A51B2C"/>
    <w:rsid w:val="00A51E1D"/>
    <w:rsid w:val="00A57A90"/>
    <w:rsid w:val="00A66F2E"/>
    <w:rsid w:val="00A83560"/>
    <w:rsid w:val="00A84846"/>
    <w:rsid w:val="00A870C2"/>
    <w:rsid w:val="00A92411"/>
    <w:rsid w:val="00A948F4"/>
    <w:rsid w:val="00A97179"/>
    <w:rsid w:val="00AA4691"/>
    <w:rsid w:val="00AA6622"/>
    <w:rsid w:val="00AB28EE"/>
    <w:rsid w:val="00AB3BB8"/>
    <w:rsid w:val="00AD08FB"/>
    <w:rsid w:val="00AE1EFC"/>
    <w:rsid w:val="00AE36E6"/>
    <w:rsid w:val="00AE6050"/>
    <w:rsid w:val="00AF4315"/>
    <w:rsid w:val="00AF4DB3"/>
    <w:rsid w:val="00AF691C"/>
    <w:rsid w:val="00AF7537"/>
    <w:rsid w:val="00B06A90"/>
    <w:rsid w:val="00B06B0C"/>
    <w:rsid w:val="00B07C69"/>
    <w:rsid w:val="00B175C6"/>
    <w:rsid w:val="00B23612"/>
    <w:rsid w:val="00B25AE7"/>
    <w:rsid w:val="00B325DB"/>
    <w:rsid w:val="00B363D3"/>
    <w:rsid w:val="00B4321A"/>
    <w:rsid w:val="00B44F15"/>
    <w:rsid w:val="00B52A60"/>
    <w:rsid w:val="00B567D8"/>
    <w:rsid w:val="00B67E39"/>
    <w:rsid w:val="00B7060E"/>
    <w:rsid w:val="00B71DA7"/>
    <w:rsid w:val="00B71FB5"/>
    <w:rsid w:val="00B76BFB"/>
    <w:rsid w:val="00B8067B"/>
    <w:rsid w:val="00BA4134"/>
    <w:rsid w:val="00BB15BF"/>
    <w:rsid w:val="00BB3921"/>
    <w:rsid w:val="00BB62D0"/>
    <w:rsid w:val="00BB7C0C"/>
    <w:rsid w:val="00C109D6"/>
    <w:rsid w:val="00C12A82"/>
    <w:rsid w:val="00C1551F"/>
    <w:rsid w:val="00C15FAB"/>
    <w:rsid w:val="00C17AB1"/>
    <w:rsid w:val="00C23C0D"/>
    <w:rsid w:val="00C2425C"/>
    <w:rsid w:val="00C3120E"/>
    <w:rsid w:val="00C32C7B"/>
    <w:rsid w:val="00C32DE1"/>
    <w:rsid w:val="00C442F7"/>
    <w:rsid w:val="00C452DF"/>
    <w:rsid w:val="00C45C09"/>
    <w:rsid w:val="00C5351D"/>
    <w:rsid w:val="00C55921"/>
    <w:rsid w:val="00C56408"/>
    <w:rsid w:val="00C60EF6"/>
    <w:rsid w:val="00C815A4"/>
    <w:rsid w:val="00C8656B"/>
    <w:rsid w:val="00C97C20"/>
    <w:rsid w:val="00CB3C85"/>
    <w:rsid w:val="00CD2BB2"/>
    <w:rsid w:val="00CD3782"/>
    <w:rsid w:val="00CD464F"/>
    <w:rsid w:val="00CD7D70"/>
    <w:rsid w:val="00CE1B6C"/>
    <w:rsid w:val="00CF5CD4"/>
    <w:rsid w:val="00D042DE"/>
    <w:rsid w:val="00D05439"/>
    <w:rsid w:val="00D112A5"/>
    <w:rsid w:val="00D2200E"/>
    <w:rsid w:val="00D234DA"/>
    <w:rsid w:val="00D23AE6"/>
    <w:rsid w:val="00D24A82"/>
    <w:rsid w:val="00D24C7B"/>
    <w:rsid w:val="00D25F3D"/>
    <w:rsid w:val="00D27282"/>
    <w:rsid w:val="00D339DA"/>
    <w:rsid w:val="00D516D2"/>
    <w:rsid w:val="00D55F0E"/>
    <w:rsid w:val="00D63589"/>
    <w:rsid w:val="00D736C9"/>
    <w:rsid w:val="00D7691A"/>
    <w:rsid w:val="00D86D62"/>
    <w:rsid w:val="00D86E1C"/>
    <w:rsid w:val="00DB1853"/>
    <w:rsid w:val="00DB7ECB"/>
    <w:rsid w:val="00DD3642"/>
    <w:rsid w:val="00DE4831"/>
    <w:rsid w:val="00DF3669"/>
    <w:rsid w:val="00DF38ED"/>
    <w:rsid w:val="00E04B3B"/>
    <w:rsid w:val="00E06938"/>
    <w:rsid w:val="00E2133F"/>
    <w:rsid w:val="00E25067"/>
    <w:rsid w:val="00E30B46"/>
    <w:rsid w:val="00E339D4"/>
    <w:rsid w:val="00E43F07"/>
    <w:rsid w:val="00E44B10"/>
    <w:rsid w:val="00E46ACB"/>
    <w:rsid w:val="00E47DE9"/>
    <w:rsid w:val="00E5220E"/>
    <w:rsid w:val="00E52841"/>
    <w:rsid w:val="00E5583B"/>
    <w:rsid w:val="00E72EB9"/>
    <w:rsid w:val="00E7361A"/>
    <w:rsid w:val="00E85EAE"/>
    <w:rsid w:val="00E90A35"/>
    <w:rsid w:val="00EA294C"/>
    <w:rsid w:val="00EB2D0F"/>
    <w:rsid w:val="00EB3391"/>
    <w:rsid w:val="00EC1BF3"/>
    <w:rsid w:val="00EC4BD3"/>
    <w:rsid w:val="00EC6FF9"/>
    <w:rsid w:val="00ED5886"/>
    <w:rsid w:val="00EE1B9A"/>
    <w:rsid w:val="00EE393A"/>
    <w:rsid w:val="00EF0444"/>
    <w:rsid w:val="00EF290C"/>
    <w:rsid w:val="00EF4C02"/>
    <w:rsid w:val="00F45C3D"/>
    <w:rsid w:val="00F556AE"/>
    <w:rsid w:val="00F564A3"/>
    <w:rsid w:val="00F57907"/>
    <w:rsid w:val="00F63352"/>
    <w:rsid w:val="00F743E1"/>
    <w:rsid w:val="00F76BE5"/>
    <w:rsid w:val="00F77D2C"/>
    <w:rsid w:val="00F83656"/>
    <w:rsid w:val="00F92BA3"/>
    <w:rsid w:val="00F93189"/>
    <w:rsid w:val="00F932A1"/>
    <w:rsid w:val="00F9469C"/>
    <w:rsid w:val="00FA719F"/>
    <w:rsid w:val="00FA79D7"/>
    <w:rsid w:val="00FB6656"/>
    <w:rsid w:val="00FC3C60"/>
    <w:rsid w:val="00FC686B"/>
    <w:rsid w:val="00FE03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7AEAA"/>
  <w15:docId w15:val="{44A71BEC-0632-46AA-B979-26B56026A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1B48"/>
    <w:pPr>
      <w:spacing w:after="240" w:line="259" w:lineRule="auto"/>
    </w:pPr>
    <w:rPr>
      <w:rFonts w:ascii="Trebuchet MS" w:hAnsi="Trebuchet MS"/>
      <w:sz w:val="22"/>
      <w:szCs w:val="22"/>
      <w:lang w:eastAsia="en-US"/>
    </w:rPr>
  </w:style>
  <w:style w:type="paragraph" w:styleId="Heading1">
    <w:name w:val="heading 1"/>
    <w:next w:val="Normal"/>
    <w:link w:val="Heading1Char"/>
    <w:autoRedefine/>
    <w:uiPriority w:val="9"/>
    <w:qFormat/>
    <w:rsid w:val="005210C4"/>
    <w:pPr>
      <w:keepNext/>
      <w:keepLines/>
      <w:pBdr>
        <w:bottom w:val="single" w:sz="4" w:space="1" w:color="7030A0"/>
      </w:pBdr>
      <w:spacing w:before="120" w:after="120"/>
      <w:outlineLvl w:val="0"/>
    </w:pPr>
    <w:rPr>
      <w:rFonts w:ascii="Trebuchet MS" w:eastAsia="Times New Roman" w:hAnsi="Trebuchet MS"/>
      <w:b/>
      <w:color w:val="7030A0"/>
      <w:sz w:val="32"/>
      <w:szCs w:val="32"/>
      <w:lang w:val="en-US" w:eastAsia="en-US"/>
    </w:rPr>
  </w:style>
  <w:style w:type="paragraph" w:styleId="Heading2">
    <w:name w:val="heading 2"/>
    <w:next w:val="Normal"/>
    <w:link w:val="Heading2Char"/>
    <w:autoRedefine/>
    <w:uiPriority w:val="9"/>
    <w:unhideWhenUsed/>
    <w:qFormat/>
    <w:rsid w:val="0080674E"/>
    <w:pPr>
      <w:outlineLvl w:val="1"/>
    </w:pPr>
    <w:rPr>
      <w:rFonts w:ascii="Trebuchet MS" w:eastAsia="Times New Roman" w:hAnsi="Trebuchet MS"/>
      <w:color w:val="7030A0"/>
      <w:sz w:val="28"/>
      <w:szCs w:val="32"/>
      <w:lang w:val="en-US" w:eastAsia="en-US"/>
    </w:rPr>
  </w:style>
  <w:style w:type="paragraph" w:styleId="Heading3">
    <w:name w:val="heading 3"/>
    <w:next w:val="Normal"/>
    <w:link w:val="Heading3Char"/>
    <w:autoRedefine/>
    <w:uiPriority w:val="9"/>
    <w:unhideWhenUsed/>
    <w:qFormat/>
    <w:rsid w:val="0080674E"/>
    <w:pPr>
      <w:outlineLvl w:val="2"/>
    </w:pPr>
    <w:rPr>
      <w:rFonts w:ascii="Trebuchet MS" w:eastAsia="Times New Roman" w:hAnsi="Trebuchet MS"/>
      <w:color w:val="7030A0"/>
      <w:sz w:val="24"/>
      <w:szCs w:val="32"/>
      <w:lang w:eastAsia="en-US"/>
    </w:rPr>
  </w:style>
  <w:style w:type="paragraph" w:styleId="Heading4">
    <w:name w:val="heading 4"/>
    <w:next w:val="Normal"/>
    <w:link w:val="Heading4Char"/>
    <w:autoRedefine/>
    <w:uiPriority w:val="9"/>
    <w:unhideWhenUsed/>
    <w:qFormat/>
    <w:rsid w:val="0080674E"/>
    <w:pPr>
      <w:spacing w:before="40"/>
      <w:outlineLvl w:val="3"/>
    </w:pPr>
    <w:rPr>
      <w:rFonts w:asciiTheme="majorHAnsi" w:eastAsiaTheme="majorEastAsia" w:hAnsiTheme="majorHAnsi" w:cstheme="majorBidi"/>
      <w:i/>
      <w:iCs/>
      <w:color w:val="7030A0"/>
      <w:sz w:val="24"/>
      <w:szCs w:val="3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4DB3"/>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AF4DB3"/>
    <w:rPr>
      <w:rFonts w:ascii="Tahoma" w:hAnsi="Tahoma" w:cs="Tahoma"/>
      <w:sz w:val="16"/>
      <w:szCs w:val="16"/>
    </w:rPr>
  </w:style>
  <w:style w:type="paragraph" w:styleId="Header">
    <w:name w:val="header"/>
    <w:basedOn w:val="Normal"/>
    <w:link w:val="HeaderChar"/>
    <w:uiPriority w:val="99"/>
    <w:unhideWhenUsed/>
    <w:rsid w:val="00AF4DB3"/>
    <w:pPr>
      <w:tabs>
        <w:tab w:val="center" w:pos="4513"/>
        <w:tab w:val="right" w:pos="9026"/>
      </w:tabs>
      <w:spacing w:line="240" w:lineRule="auto"/>
    </w:pPr>
  </w:style>
  <w:style w:type="character" w:customStyle="1" w:styleId="HeaderChar">
    <w:name w:val="Header Char"/>
    <w:basedOn w:val="DefaultParagraphFont"/>
    <w:link w:val="Header"/>
    <w:uiPriority w:val="99"/>
    <w:rsid w:val="00AF4DB3"/>
  </w:style>
  <w:style w:type="paragraph" w:styleId="Footer">
    <w:name w:val="footer"/>
    <w:basedOn w:val="Normal"/>
    <w:link w:val="FooterChar"/>
    <w:uiPriority w:val="99"/>
    <w:unhideWhenUsed/>
    <w:rsid w:val="00AF4DB3"/>
    <w:pPr>
      <w:tabs>
        <w:tab w:val="center" w:pos="4513"/>
        <w:tab w:val="right" w:pos="9026"/>
      </w:tabs>
      <w:spacing w:line="240" w:lineRule="auto"/>
    </w:pPr>
  </w:style>
  <w:style w:type="character" w:customStyle="1" w:styleId="FooterChar">
    <w:name w:val="Footer Char"/>
    <w:basedOn w:val="DefaultParagraphFont"/>
    <w:link w:val="Footer"/>
    <w:uiPriority w:val="99"/>
    <w:rsid w:val="00AF4DB3"/>
  </w:style>
  <w:style w:type="table" w:styleId="TableGrid">
    <w:name w:val="Table Grid"/>
    <w:basedOn w:val="TableNormal"/>
    <w:uiPriority w:val="59"/>
    <w:rsid w:val="00AF4D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210C4"/>
    <w:rPr>
      <w:rFonts w:ascii="Trebuchet MS" w:eastAsia="Times New Roman" w:hAnsi="Trebuchet MS"/>
      <w:b/>
      <w:color w:val="7030A0"/>
      <w:sz w:val="32"/>
      <w:szCs w:val="32"/>
      <w:lang w:val="en-US" w:eastAsia="en-US"/>
    </w:rPr>
  </w:style>
  <w:style w:type="paragraph" w:styleId="Bibliography">
    <w:name w:val="Bibliography"/>
    <w:basedOn w:val="Normal"/>
    <w:next w:val="Normal"/>
    <w:uiPriority w:val="37"/>
    <w:unhideWhenUsed/>
    <w:rsid w:val="003D0E30"/>
  </w:style>
  <w:style w:type="paragraph" w:styleId="NormalWeb">
    <w:name w:val="Normal (Web)"/>
    <w:basedOn w:val="Normal"/>
    <w:uiPriority w:val="99"/>
    <w:semiHidden/>
    <w:unhideWhenUsed/>
    <w:rsid w:val="00F76BE5"/>
    <w:pPr>
      <w:spacing w:before="100" w:beforeAutospacing="1" w:after="100" w:afterAutospacing="1" w:line="240" w:lineRule="auto"/>
    </w:pPr>
    <w:rPr>
      <w:rFonts w:ascii="Times New Roman" w:eastAsia="Times New Roman" w:hAnsi="Times New Roman"/>
      <w:sz w:val="24"/>
      <w:szCs w:val="24"/>
      <w:lang w:eastAsia="en-GB"/>
    </w:rPr>
  </w:style>
  <w:style w:type="character" w:styleId="Strong">
    <w:name w:val="Strong"/>
    <w:uiPriority w:val="22"/>
    <w:qFormat/>
    <w:rsid w:val="00096233"/>
    <w:rPr>
      <w:b/>
      <w:bCs/>
    </w:rPr>
  </w:style>
  <w:style w:type="character" w:customStyle="1" w:styleId="Heading2Char">
    <w:name w:val="Heading 2 Char"/>
    <w:link w:val="Heading2"/>
    <w:uiPriority w:val="9"/>
    <w:rsid w:val="0080674E"/>
    <w:rPr>
      <w:rFonts w:ascii="Trebuchet MS" w:eastAsia="Times New Roman" w:hAnsi="Trebuchet MS"/>
      <w:color w:val="7030A0"/>
      <w:sz w:val="28"/>
      <w:szCs w:val="32"/>
      <w:lang w:val="en-US" w:eastAsia="en-US"/>
    </w:rPr>
  </w:style>
  <w:style w:type="table" w:styleId="TableGridLight">
    <w:name w:val="Grid Table Light"/>
    <w:basedOn w:val="TableNormal"/>
    <w:uiPriority w:val="40"/>
    <w:rsid w:val="00943A24"/>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CommentReference">
    <w:name w:val="annotation reference"/>
    <w:uiPriority w:val="99"/>
    <w:semiHidden/>
    <w:unhideWhenUsed/>
    <w:rsid w:val="00621BB4"/>
    <w:rPr>
      <w:sz w:val="16"/>
      <w:szCs w:val="16"/>
    </w:rPr>
  </w:style>
  <w:style w:type="paragraph" w:styleId="CommentText">
    <w:name w:val="annotation text"/>
    <w:basedOn w:val="Normal"/>
    <w:link w:val="CommentTextChar"/>
    <w:uiPriority w:val="99"/>
    <w:semiHidden/>
    <w:unhideWhenUsed/>
    <w:rsid w:val="00621BB4"/>
    <w:rPr>
      <w:sz w:val="20"/>
      <w:szCs w:val="20"/>
    </w:rPr>
  </w:style>
  <w:style w:type="character" w:customStyle="1" w:styleId="CommentTextChar">
    <w:name w:val="Comment Text Char"/>
    <w:link w:val="CommentText"/>
    <w:uiPriority w:val="99"/>
    <w:semiHidden/>
    <w:rsid w:val="00621BB4"/>
    <w:rPr>
      <w:rFonts w:ascii="Trebuchet MS" w:hAnsi="Trebuchet MS"/>
      <w:lang w:eastAsia="en-US"/>
    </w:rPr>
  </w:style>
  <w:style w:type="paragraph" w:styleId="CommentSubject">
    <w:name w:val="annotation subject"/>
    <w:basedOn w:val="CommentText"/>
    <w:next w:val="CommentText"/>
    <w:link w:val="CommentSubjectChar"/>
    <w:uiPriority w:val="99"/>
    <w:semiHidden/>
    <w:unhideWhenUsed/>
    <w:rsid w:val="00621BB4"/>
    <w:rPr>
      <w:b/>
      <w:bCs/>
    </w:rPr>
  </w:style>
  <w:style w:type="character" w:customStyle="1" w:styleId="CommentSubjectChar">
    <w:name w:val="Comment Subject Char"/>
    <w:link w:val="CommentSubject"/>
    <w:uiPriority w:val="99"/>
    <w:semiHidden/>
    <w:rsid w:val="00621BB4"/>
    <w:rPr>
      <w:rFonts w:ascii="Trebuchet MS" w:hAnsi="Trebuchet MS"/>
      <w:b/>
      <w:bCs/>
      <w:lang w:eastAsia="en-US"/>
    </w:rPr>
  </w:style>
  <w:style w:type="paragraph" w:styleId="Title">
    <w:name w:val="Title"/>
    <w:basedOn w:val="Normal"/>
    <w:next w:val="Normal"/>
    <w:link w:val="TitleChar"/>
    <w:uiPriority w:val="10"/>
    <w:qFormat/>
    <w:rsid w:val="00096233"/>
    <w:pPr>
      <w:jc w:val="center"/>
    </w:pPr>
    <w:rPr>
      <w:b/>
      <w:sz w:val="32"/>
    </w:rPr>
  </w:style>
  <w:style w:type="character" w:customStyle="1" w:styleId="TitleChar">
    <w:name w:val="Title Char"/>
    <w:link w:val="Title"/>
    <w:uiPriority w:val="10"/>
    <w:rsid w:val="00096233"/>
    <w:rPr>
      <w:rFonts w:ascii="Trebuchet MS" w:hAnsi="Trebuchet MS"/>
      <w:b/>
      <w:sz w:val="32"/>
      <w:szCs w:val="22"/>
      <w:lang w:eastAsia="en-US"/>
    </w:rPr>
  </w:style>
  <w:style w:type="paragraph" w:customStyle="1" w:styleId="Default">
    <w:name w:val="Default"/>
    <w:rsid w:val="000357FF"/>
    <w:pPr>
      <w:autoSpaceDE w:val="0"/>
      <w:autoSpaceDN w:val="0"/>
      <w:adjustRightInd w:val="0"/>
    </w:pPr>
    <w:rPr>
      <w:rFonts w:ascii="Trebuchet MS" w:hAnsi="Trebuchet MS" w:cs="Trebuchet MS"/>
      <w:color w:val="000000"/>
      <w:sz w:val="24"/>
      <w:szCs w:val="24"/>
    </w:rPr>
  </w:style>
  <w:style w:type="paragraph" w:styleId="ListParagraph">
    <w:name w:val="List Paragraph"/>
    <w:basedOn w:val="Normal"/>
    <w:uiPriority w:val="34"/>
    <w:qFormat/>
    <w:rsid w:val="00096233"/>
    <w:pPr>
      <w:ind w:left="720"/>
    </w:pPr>
  </w:style>
  <w:style w:type="paragraph" w:styleId="NoSpacing">
    <w:name w:val="No Spacing"/>
    <w:link w:val="NoSpacingChar"/>
    <w:uiPriority w:val="1"/>
    <w:qFormat/>
    <w:rsid w:val="00EC1BF3"/>
    <w:rPr>
      <w:rFonts w:ascii="Trebuchet MS" w:eastAsia="Times New Roman" w:hAnsi="Trebuchet MS"/>
      <w:sz w:val="22"/>
      <w:szCs w:val="22"/>
      <w:lang w:val="en-US" w:eastAsia="en-US"/>
    </w:rPr>
  </w:style>
  <w:style w:type="character" w:customStyle="1" w:styleId="NoSpacingChar">
    <w:name w:val="No Spacing Char"/>
    <w:link w:val="NoSpacing"/>
    <w:uiPriority w:val="1"/>
    <w:rsid w:val="00EC1BF3"/>
    <w:rPr>
      <w:rFonts w:ascii="Trebuchet MS" w:eastAsia="Times New Roman" w:hAnsi="Trebuchet MS"/>
      <w:sz w:val="22"/>
      <w:szCs w:val="22"/>
      <w:lang w:val="en-US" w:eastAsia="en-US"/>
    </w:rPr>
  </w:style>
  <w:style w:type="paragraph" w:styleId="TOCHeading">
    <w:name w:val="TOC Heading"/>
    <w:basedOn w:val="Heading1"/>
    <w:next w:val="Normal"/>
    <w:uiPriority w:val="39"/>
    <w:unhideWhenUsed/>
    <w:qFormat/>
    <w:rsid w:val="00096233"/>
    <w:pPr>
      <w:spacing w:before="240"/>
      <w:outlineLvl w:val="9"/>
    </w:pPr>
    <w:rPr>
      <w:rFonts w:ascii="Calibri Light" w:hAnsi="Calibri Light"/>
    </w:rPr>
  </w:style>
  <w:style w:type="paragraph" w:styleId="TOC1">
    <w:name w:val="toc 1"/>
    <w:basedOn w:val="Normal"/>
    <w:next w:val="Normal"/>
    <w:autoRedefine/>
    <w:uiPriority w:val="39"/>
    <w:unhideWhenUsed/>
    <w:rsid w:val="009F29DF"/>
  </w:style>
  <w:style w:type="character" w:styleId="Hyperlink">
    <w:name w:val="Hyperlink"/>
    <w:uiPriority w:val="99"/>
    <w:unhideWhenUsed/>
    <w:rsid w:val="009F29DF"/>
    <w:rPr>
      <w:color w:val="0563C1"/>
      <w:u w:val="single"/>
    </w:rPr>
  </w:style>
  <w:style w:type="character" w:styleId="HTMLCode">
    <w:name w:val="HTML Code"/>
    <w:basedOn w:val="DefaultParagraphFont"/>
    <w:uiPriority w:val="99"/>
    <w:unhideWhenUsed/>
    <w:rsid w:val="002F1B48"/>
    <w:rPr>
      <w:rFonts w:ascii="Consolas" w:hAnsi="Consolas" w:cs="Consolas"/>
      <w:sz w:val="20"/>
      <w:szCs w:val="20"/>
    </w:rPr>
  </w:style>
  <w:style w:type="character" w:customStyle="1" w:styleId="Heading3Char">
    <w:name w:val="Heading 3 Char"/>
    <w:basedOn w:val="DefaultParagraphFont"/>
    <w:link w:val="Heading3"/>
    <w:uiPriority w:val="9"/>
    <w:rsid w:val="0080674E"/>
    <w:rPr>
      <w:rFonts w:ascii="Trebuchet MS" w:eastAsia="Times New Roman" w:hAnsi="Trebuchet MS"/>
      <w:color w:val="7030A0"/>
      <w:sz w:val="24"/>
      <w:szCs w:val="32"/>
      <w:lang w:eastAsia="en-US"/>
    </w:rPr>
  </w:style>
  <w:style w:type="character" w:customStyle="1" w:styleId="inlinecode">
    <w:name w:val="inline code"/>
    <w:rsid w:val="00E44B10"/>
    <w:rPr>
      <w:rFonts w:ascii="Courier New" w:hAnsi="Courier New"/>
      <w:bCs/>
    </w:rPr>
  </w:style>
  <w:style w:type="paragraph" w:customStyle="1" w:styleId="TempNote">
    <w:name w:val="TempNote"/>
    <w:basedOn w:val="Normal"/>
    <w:link w:val="TempNoteChar"/>
    <w:qFormat/>
    <w:rsid w:val="00E44B10"/>
    <w:pPr>
      <w:spacing w:after="160"/>
    </w:pPr>
    <w:rPr>
      <w:rFonts w:eastAsiaTheme="minorEastAsia" w:cstheme="minorBidi"/>
      <w:i/>
      <w:lang w:eastAsia="en-GB" w:bidi="en-US"/>
    </w:rPr>
  </w:style>
  <w:style w:type="character" w:customStyle="1" w:styleId="TempNoteChar">
    <w:name w:val="TempNote Char"/>
    <w:basedOn w:val="DefaultParagraphFont"/>
    <w:link w:val="TempNote"/>
    <w:rsid w:val="00E44B10"/>
    <w:rPr>
      <w:rFonts w:ascii="Trebuchet MS" w:eastAsiaTheme="minorEastAsia" w:hAnsi="Trebuchet MS" w:cstheme="minorBidi"/>
      <w:i/>
      <w:sz w:val="22"/>
      <w:szCs w:val="22"/>
      <w:lang w:bidi="en-US"/>
    </w:rPr>
  </w:style>
  <w:style w:type="paragraph" w:styleId="Caption">
    <w:name w:val="caption"/>
    <w:basedOn w:val="Normal"/>
    <w:next w:val="Normal"/>
    <w:uiPriority w:val="35"/>
    <w:unhideWhenUsed/>
    <w:qFormat/>
    <w:rsid w:val="005D214D"/>
    <w:pPr>
      <w:spacing w:after="200" w:line="240" w:lineRule="auto"/>
    </w:pPr>
    <w:rPr>
      <w:i/>
      <w:iCs/>
      <w:color w:val="632E62" w:themeColor="text2"/>
      <w:sz w:val="18"/>
      <w:szCs w:val="18"/>
    </w:rPr>
  </w:style>
  <w:style w:type="paragraph" w:customStyle="1" w:styleId="InlineCode0">
    <w:name w:val="Inline Code"/>
    <w:link w:val="InlineCodeChar"/>
    <w:autoRedefine/>
    <w:qFormat/>
    <w:rsid w:val="00ED5886"/>
    <w:rPr>
      <w:rFonts w:ascii="Courier New" w:hAnsi="Courier New"/>
      <w:noProof/>
      <w:szCs w:val="22"/>
      <w:lang w:eastAsia="en-US"/>
    </w:rPr>
  </w:style>
  <w:style w:type="character" w:customStyle="1" w:styleId="InlineCodeChar">
    <w:name w:val="Inline Code Char"/>
    <w:basedOn w:val="DefaultParagraphFont"/>
    <w:link w:val="InlineCode0"/>
    <w:rsid w:val="00ED5886"/>
    <w:rPr>
      <w:rFonts w:ascii="Courier New" w:hAnsi="Courier New"/>
      <w:noProof/>
      <w:szCs w:val="22"/>
      <w:lang w:eastAsia="en-US"/>
    </w:rPr>
  </w:style>
  <w:style w:type="character" w:customStyle="1" w:styleId="Heading4Char">
    <w:name w:val="Heading 4 Char"/>
    <w:basedOn w:val="DefaultParagraphFont"/>
    <w:link w:val="Heading4"/>
    <w:uiPriority w:val="9"/>
    <w:rsid w:val="0080674E"/>
    <w:rPr>
      <w:rFonts w:asciiTheme="majorHAnsi" w:eastAsiaTheme="majorEastAsia" w:hAnsiTheme="majorHAnsi" w:cstheme="majorBidi"/>
      <w:i/>
      <w:iCs/>
      <w:color w:val="7030A0"/>
      <w:sz w:val="24"/>
      <w:szCs w:val="32"/>
      <w:lang w:eastAsia="en-US"/>
    </w:rPr>
  </w:style>
  <w:style w:type="character" w:styleId="PlaceholderText">
    <w:name w:val="Placeholder Text"/>
    <w:basedOn w:val="DefaultParagraphFont"/>
    <w:uiPriority w:val="99"/>
    <w:semiHidden/>
    <w:rsid w:val="0029340B"/>
    <w:rPr>
      <w:color w:val="808080"/>
    </w:rPr>
  </w:style>
  <w:style w:type="character" w:styleId="UnresolvedMention">
    <w:name w:val="Unresolved Mention"/>
    <w:basedOn w:val="DefaultParagraphFont"/>
    <w:uiPriority w:val="99"/>
    <w:semiHidden/>
    <w:unhideWhenUsed/>
    <w:rsid w:val="0053755D"/>
    <w:rPr>
      <w:color w:val="808080"/>
      <w:shd w:val="clear" w:color="auto" w:fill="E6E6E6"/>
    </w:rPr>
  </w:style>
  <w:style w:type="character" w:styleId="FollowedHyperlink">
    <w:name w:val="FollowedHyperlink"/>
    <w:basedOn w:val="DefaultParagraphFont"/>
    <w:uiPriority w:val="99"/>
    <w:semiHidden/>
    <w:unhideWhenUsed/>
    <w:rsid w:val="0053755D"/>
    <w:rPr>
      <w:color w:val="666699" w:themeColor="followedHyperlink"/>
      <w:u w:val="single"/>
    </w:rPr>
  </w:style>
  <w:style w:type="character" w:styleId="SubtleReference">
    <w:name w:val="Subtle Reference"/>
    <w:basedOn w:val="DefaultParagraphFont"/>
    <w:uiPriority w:val="31"/>
    <w:qFormat/>
    <w:rsid w:val="00405254"/>
    <w:rPr>
      <w:smallCaps/>
      <w:color w:val="5A5A5A" w:themeColor="text1" w:themeTint="A5"/>
    </w:rPr>
  </w:style>
  <w:style w:type="character" w:styleId="IntenseReference">
    <w:name w:val="Intense Reference"/>
    <w:basedOn w:val="DefaultParagraphFont"/>
    <w:uiPriority w:val="32"/>
    <w:qFormat/>
    <w:rsid w:val="00405254"/>
    <w:rPr>
      <w:b/>
      <w:bCs/>
      <w:smallCaps/>
      <w:color w:val="92278F" w:themeColor="accent1"/>
      <w:spacing w:val="5"/>
    </w:rPr>
  </w:style>
  <w:style w:type="paragraph" w:styleId="TOC2">
    <w:name w:val="toc 2"/>
    <w:basedOn w:val="Normal"/>
    <w:next w:val="Normal"/>
    <w:autoRedefine/>
    <w:uiPriority w:val="39"/>
    <w:unhideWhenUsed/>
    <w:rsid w:val="006C0C60"/>
    <w:pPr>
      <w:spacing w:after="100"/>
      <w:ind w:left="220"/>
    </w:pPr>
  </w:style>
  <w:style w:type="paragraph" w:styleId="TOC3">
    <w:name w:val="toc 3"/>
    <w:basedOn w:val="Normal"/>
    <w:next w:val="Normal"/>
    <w:autoRedefine/>
    <w:uiPriority w:val="39"/>
    <w:unhideWhenUsed/>
    <w:rsid w:val="006C0C6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9834">
      <w:bodyDiv w:val="1"/>
      <w:marLeft w:val="0"/>
      <w:marRight w:val="0"/>
      <w:marTop w:val="0"/>
      <w:marBottom w:val="0"/>
      <w:divBdr>
        <w:top w:val="none" w:sz="0" w:space="0" w:color="auto"/>
        <w:left w:val="none" w:sz="0" w:space="0" w:color="auto"/>
        <w:bottom w:val="none" w:sz="0" w:space="0" w:color="auto"/>
        <w:right w:val="none" w:sz="0" w:space="0" w:color="auto"/>
      </w:divBdr>
      <w:divsChild>
        <w:div w:id="509376223">
          <w:marLeft w:val="0"/>
          <w:marRight w:val="0"/>
          <w:marTop w:val="0"/>
          <w:marBottom w:val="0"/>
          <w:divBdr>
            <w:top w:val="none" w:sz="0" w:space="0" w:color="auto"/>
            <w:left w:val="none" w:sz="0" w:space="0" w:color="auto"/>
            <w:bottom w:val="none" w:sz="0" w:space="0" w:color="auto"/>
            <w:right w:val="none" w:sz="0" w:space="0" w:color="auto"/>
          </w:divBdr>
        </w:div>
        <w:div w:id="1844540257">
          <w:marLeft w:val="0"/>
          <w:marRight w:val="0"/>
          <w:marTop w:val="0"/>
          <w:marBottom w:val="0"/>
          <w:divBdr>
            <w:top w:val="none" w:sz="0" w:space="0" w:color="auto"/>
            <w:left w:val="none" w:sz="0" w:space="0" w:color="auto"/>
            <w:bottom w:val="none" w:sz="0" w:space="0" w:color="auto"/>
            <w:right w:val="none" w:sz="0" w:space="0" w:color="auto"/>
          </w:divBdr>
        </w:div>
      </w:divsChild>
    </w:div>
    <w:div w:id="141430117">
      <w:bodyDiv w:val="1"/>
      <w:marLeft w:val="0"/>
      <w:marRight w:val="0"/>
      <w:marTop w:val="0"/>
      <w:marBottom w:val="0"/>
      <w:divBdr>
        <w:top w:val="none" w:sz="0" w:space="0" w:color="auto"/>
        <w:left w:val="none" w:sz="0" w:space="0" w:color="auto"/>
        <w:bottom w:val="none" w:sz="0" w:space="0" w:color="auto"/>
        <w:right w:val="none" w:sz="0" w:space="0" w:color="auto"/>
      </w:divBdr>
      <w:divsChild>
        <w:div w:id="13650143">
          <w:marLeft w:val="0"/>
          <w:marRight w:val="0"/>
          <w:marTop w:val="0"/>
          <w:marBottom w:val="0"/>
          <w:divBdr>
            <w:top w:val="none" w:sz="0" w:space="0" w:color="auto"/>
            <w:left w:val="none" w:sz="0" w:space="0" w:color="auto"/>
            <w:bottom w:val="none" w:sz="0" w:space="0" w:color="auto"/>
            <w:right w:val="none" w:sz="0" w:space="0" w:color="auto"/>
          </w:divBdr>
        </w:div>
        <w:div w:id="652173311">
          <w:marLeft w:val="0"/>
          <w:marRight w:val="0"/>
          <w:marTop w:val="0"/>
          <w:marBottom w:val="0"/>
          <w:divBdr>
            <w:top w:val="none" w:sz="0" w:space="0" w:color="auto"/>
            <w:left w:val="none" w:sz="0" w:space="0" w:color="auto"/>
            <w:bottom w:val="none" w:sz="0" w:space="0" w:color="auto"/>
            <w:right w:val="none" w:sz="0" w:space="0" w:color="auto"/>
          </w:divBdr>
        </w:div>
        <w:div w:id="1262958274">
          <w:marLeft w:val="0"/>
          <w:marRight w:val="0"/>
          <w:marTop w:val="0"/>
          <w:marBottom w:val="0"/>
          <w:divBdr>
            <w:top w:val="none" w:sz="0" w:space="0" w:color="auto"/>
            <w:left w:val="none" w:sz="0" w:space="0" w:color="auto"/>
            <w:bottom w:val="none" w:sz="0" w:space="0" w:color="auto"/>
            <w:right w:val="none" w:sz="0" w:space="0" w:color="auto"/>
          </w:divBdr>
        </w:div>
        <w:div w:id="1383824369">
          <w:marLeft w:val="0"/>
          <w:marRight w:val="0"/>
          <w:marTop w:val="0"/>
          <w:marBottom w:val="0"/>
          <w:divBdr>
            <w:top w:val="none" w:sz="0" w:space="0" w:color="auto"/>
            <w:left w:val="none" w:sz="0" w:space="0" w:color="auto"/>
            <w:bottom w:val="none" w:sz="0" w:space="0" w:color="auto"/>
            <w:right w:val="none" w:sz="0" w:space="0" w:color="auto"/>
          </w:divBdr>
        </w:div>
        <w:div w:id="1615861445">
          <w:marLeft w:val="0"/>
          <w:marRight w:val="0"/>
          <w:marTop w:val="0"/>
          <w:marBottom w:val="0"/>
          <w:divBdr>
            <w:top w:val="none" w:sz="0" w:space="0" w:color="auto"/>
            <w:left w:val="none" w:sz="0" w:space="0" w:color="auto"/>
            <w:bottom w:val="none" w:sz="0" w:space="0" w:color="auto"/>
            <w:right w:val="none" w:sz="0" w:space="0" w:color="auto"/>
          </w:divBdr>
        </w:div>
      </w:divsChild>
    </w:div>
    <w:div w:id="172306767">
      <w:bodyDiv w:val="1"/>
      <w:marLeft w:val="0"/>
      <w:marRight w:val="0"/>
      <w:marTop w:val="0"/>
      <w:marBottom w:val="0"/>
      <w:divBdr>
        <w:top w:val="none" w:sz="0" w:space="0" w:color="auto"/>
        <w:left w:val="none" w:sz="0" w:space="0" w:color="auto"/>
        <w:bottom w:val="none" w:sz="0" w:space="0" w:color="auto"/>
        <w:right w:val="none" w:sz="0" w:space="0" w:color="auto"/>
      </w:divBdr>
    </w:div>
    <w:div w:id="610086885">
      <w:bodyDiv w:val="1"/>
      <w:marLeft w:val="0"/>
      <w:marRight w:val="0"/>
      <w:marTop w:val="0"/>
      <w:marBottom w:val="0"/>
      <w:divBdr>
        <w:top w:val="none" w:sz="0" w:space="0" w:color="auto"/>
        <w:left w:val="none" w:sz="0" w:space="0" w:color="auto"/>
        <w:bottom w:val="none" w:sz="0" w:space="0" w:color="auto"/>
        <w:right w:val="none" w:sz="0" w:space="0" w:color="auto"/>
      </w:divBdr>
      <w:divsChild>
        <w:div w:id="377321745">
          <w:marLeft w:val="0"/>
          <w:marRight w:val="0"/>
          <w:marTop w:val="0"/>
          <w:marBottom w:val="0"/>
          <w:divBdr>
            <w:top w:val="none" w:sz="0" w:space="0" w:color="auto"/>
            <w:left w:val="none" w:sz="0" w:space="0" w:color="auto"/>
            <w:bottom w:val="none" w:sz="0" w:space="0" w:color="auto"/>
            <w:right w:val="none" w:sz="0" w:space="0" w:color="auto"/>
          </w:divBdr>
        </w:div>
        <w:div w:id="732852032">
          <w:marLeft w:val="0"/>
          <w:marRight w:val="0"/>
          <w:marTop w:val="0"/>
          <w:marBottom w:val="0"/>
          <w:divBdr>
            <w:top w:val="none" w:sz="0" w:space="0" w:color="auto"/>
            <w:left w:val="none" w:sz="0" w:space="0" w:color="auto"/>
            <w:bottom w:val="none" w:sz="0" w:space="0" w:color="auto"/>
            <w:right w:val="none" w:sz="0" w:space="0" w:color="auto"/>
          </w:divBdr>
        </w:div>
        <w:div w:id="1518346677">
          <w:marLeft w:val="0"/>
          <w:marRight w:val="0"/>
          <w:marTop w:val="0"/>
          <w:marBottom w:val="0"/>
          <w:divBdr>
            <w:top w:val="none" w:sz="0" w:space="0" w:color="auto"/>
            <w:left w:val="none" w:sz="0" w:space="0" w:color="auto"/>
            <w:bottom w:val="none" w:sz="0" w:space="0" w:color="auto"/>
            <w:right w:val="none" w:sz="0" w:space="0" w:color="auto"/>
          </w:divBdr>
        </w:div>
        <w:div w:id="1704597198">
          <w:marLeft w:val="0"/>
          <w:marRight w:val="0"/>
          <w:marTop w:val="0"/>
          <w:marBottom w:val="0"/>
          <w:divBdr>
            <w:top w:val="none" w:sz="0" w:space="0" w:color="auto"/>
            <w:left w:val="none" w:sz="0" w:space="0" w:color="auto"/>
            <w:bottom w:val="none" w:sz="0" w:space="0" w:color="auto"/>
            <w:right w:val="none" w:sz="0" w:space="0" w:color="auto"/>
          </w:divBdr>
        </w:div>
      </w:divsChild>
    </w:div>
    <w:div w:id="616448168">
      <w:bodyDiv w:val="1"/>
      <w:marLeft w:val="0"/>
      <w:marRight w:val="0"/>
      <w:marTop w:val="0"/>
      <w:marBottom w:val="0"/>
      <w:divBdr>
        <w:top w:val="none" w:sz="0" w:space="0" w:color="auto"/>
        <w:left w:val="none" w:sz="0" w:space="0" w:color="auto"/>
        <w:bottom w:val="none" w:sz="0" w:space="0" w:color="auto"/>
        <w:right w:val="none" w:sz="0" w:space="0" w:color="auto"/>
      </w:divBdr>
      <w:divsChild>
        <w:div w:id="863598173">
          <w:marLeft w:val="0"/>
          <w:marRight w:val="0"/>
          <w:marTop w:val="0"/>
          <w:marBottom w:val="0"/>
          <w:divBdr>
            <w:top w:val="none" w:sz="0" w:space="0" w:color="auto"/>
            <w:left w:val="none" w:sz="0" w:space="0" w:color="auto"/>
            <w:bottom w:val="none" w:sz="0" w:space="0" w:color="auto"/>
            <w:right w:val="none" w:sz="0" w:space="0" w:color="auto"/>
          </w:divBdr>
        </w:div>
        <w:div w:id="1976450305">
          <w:marLeft w:val="0"/>
          <w:marRight w:val="0"/>
          <w:marTop w:val="0"/>
          <w:marBottom w:val="0"/>
          <w:divBdr>
            <w:top w:val="none" w:sz="0" w:space="0" w:color="auto"/>
            <w:left w:val="none" w:sz="0" w:space="0" w:color="auto"/>
            <w:bottom w:val="none" w:sz="0" w:space="0" w:color="auto"/>
            <w:right w:val="none" w:sz="0" w:space="0" w:color="auto"/>
          </w:divBdr>
        </w:div>
        <w:div w:id="2080862690">
          <w:marLeft w:val="0"/>
          <w:marRight w:val="0"/>
          <w:marTop w:val="0"/>
          <w:marBottom w:val="0"/>
          <w:divBdr>
            <w:top w:val="none" w:sz="0" w:space="0" w:color="auto"/>
            <w:left w:val="none" w:sz="0" w:space="0" w:color="auto"/>
            <w:bottom w:val="none" w:sz="0" w:space="0" w:color="auto"/>
            <w:right w:val="none" w:sz="0" w:space="0" w:color="auto"/>
          </w:divBdr>
        </w:div>
      </w:divsChild>
    </w:div>
    <w:div w:id="702288833">
      <w:bodyDiv w:val="1"/>
      <w:marLeft w:val="0"/>
      <w:marRight w:val="0"/>
      <w:marTop w:val="0"/>
      <w:marBottom w:val="0"/>
      <w:divBdr>
        <w:top w:val="none" w:sz="0" w:space="0" w:color="auto"/>
        <w:left w:val="none" w:sz="0" w:space="0" w:color="auto"/>
        <w:bottom w:val="none" w:sz="0" w:space="0" w:color="auto"/>
        <w:right w:val="none" w:sz="0" w:space="0" w:color="auto"/>
      </w:divBdr>
      <w:divsChild>
        <w:div w:id="371999348">
          <w:marLeft w:val="0"/>
          <w:marRight w:val="0"/>
          <w:marTop w:val="0"/>
          <w:marBottom w:val="0"/>
          <w:divBdr>
            <w:top w:val="none" w:sz="0" w:space="0" w:color="auto"/>
            <w:left w:val="none" w:sz="0" w:space="0" w:color="auto"/>
            <w:bottom w:val="none" w:sz="0" w:space="0" w:color="auto"/>
            <w:right w:val="none" w:sz="0" w:space="0" w:color="auto"/>
          </w:divBdr>
        </w:div>
        <w:div w:id="135682354">
          <w:marLeft w:val="0"/>
          <w:marRight w:val="0"/>
          <w:marTop w:val="0"/>
          <w:marBottom w:val="0"/>
          <w:divBdr>
            <w:top w:val="none" w:sz="0" w:space="0" w:color="auto"/>
            <w:left w:val="none" w:sz="0" w:space="0" w:color="auto"/>
            <w:bottom w:val="none" w:sz="0" w:space="0" w:color="auto"/>
            <w:right w:val="none" w:sz="0" w:space="0" w:color="auto"/>
          </w:divBdr>
        </w:div>
        <w:div w:id="1833832743">
          <w:marLeft w:val="0"/>
          <w:marRight w:val="0"/>
          <w:marTop w:val="0"/>
          <w:marBottom w:val="0"/>
          <w:divBdr>
            <w:top w:val="none" w:sz="0" w:space="0" w:color="auto"/>
            <w:left w:val="none" w:sz="0" w:space="0" w:color="auto"/>
            <w:bottom w:val="none" w:sz="0" w:space="0" w:color="auto"/>
            <w:right w:val="none" w:sz="0" w:space="0" w:color="auto"/>
          </w:divBdr>
        </w:div>
        <w:div w:id="61635841">
          <w:marLeft w:val="0"/>
          <w:marRight w:val="0"/>
          <w:marTop w:val="0"/>
          <w:marBottom w:val="0"/>
          <w:divBdr>
            <w:top w:val="none" w:sz="0" w:space="0" w:color="auto"/>
            <w:left w:val="none" w:sz="0" w:space="0" w:color="auto"/>
            <w:bottom w:val="none" w:sz="0" w:space="0" w:color="auto"/>
            <w:right w:val="none" w:sz="0" w:space="0" w:color="auto"/>
          </w:divBdr>
        </w:div>
      </w:divsChild>
    </w:div>
    <w:div w:id="709308673">
      <w:bodyDiv w:val="1"/>
      <w:marLeft w:val="0"/>
      <w:marRight w:val="0"/>
      <w:marTop w:val="0"/>
      <w:marBottom w:val="0"/>
      <w:divBdr>
        <w:top w:val="none" w:sz="0" w:space="0" w:color="auto"/>
        <w:left w:val="none" w:sz="0" w:space="0" w:color="auto"/>
        <w:bottom w:val="none" w:sz="0" w:space="0" w:color="auto"/>
        <w:right w:val="none" w:sz="0" w:space="0" w:color="auto"/>
      </w:divBdr>
      <w:divsChild>
        <w:div w:id="130023807">
          <w:marLeft w:val="0"/>
          <w:marRight w:val="0"/>
          <w:marTop w:val="0"/>
          <w:marBottom w:val="0"/>
          <w:divBdr>
            <w:top w:val="none" w:sz="0" w:space="0" w:color="auto"/>
            <w:left w:val="none" w:sz="0" w:space="0" w:color="auto"/>
            <w:bottom w:val="none" w:sz="0" w:space="0" w:color="auto"/>
            <w:right w:val="none" w:sz="0" w:space="0" w:color="auto"/>
          </w:divBdr>
        </w:div>
        <w:div w:id="754280121">
          <w:marLeft w:val="0"/>
          <w:marRight w:val="0"/>
          <w:marTop w:val="0"/>
          <w:marBottom w:val="0"/>
          <w:divBdr>
            <w:top w:val="none" w:sz="0" w:space="0" w:color="auto"/>
            <w:left w:val="none" w:sz="0" w:space="0" w:color="auto"/>
            <w:bottom w:val="none" w:sz="0" w:space="0" w:color="auto"/>
            <w:right w:val="none" w:sz="0" w:space="0" w:color="auto"/>
          </w:divBdr>
        </w:div>
        <w:div w:id="1544053421">
          <w:marLeft w:val="0"/>
          <w:marRight w:val="0"/>
          <w:marTop w:val="0"/>
          <w:marBottom w:val="0"/>
          <w:divBdr>
            <w:top w:val="none" w:sz="0" w:space="0" w:color="auto"/>
            <w:left w:val="none" w:sz="0" w:space="0" w:color="auto"/>
            <w:bottom w:val="none" w:sz="0" w:space="0" w:color="auto"/>
            <w:right w:val="none" w:sz="0" w:space="0" w:color="auto"/>
          </w:divBdr>
        </w:div>
        <w:div w:id="2122871943">
          <w:marLeft w:val="0"/>
          <w:marRight w:val="0"/>
          <w:marTop w:val="0"/>
          <w:marBottom w:val="0"/>
          <w:divBdr>
            <w:top w:val="none" w:sz="0" w:space="0" w:color="auto"/>
            <w:left w:val="none" w:sz="0" w:space="0" w:color="auto"/>
            <w:bottom w:val="none" w:sz="0" w:space="0" w:color="auto"/>
            <w:right w:val="none" w:sz="0" w:space="0" w:color="auto"/>
          </w:divBdr>
        </w:div>
      </w:divsChild>
    </w:div>
    <w:div w:id="810102303">
      <w:bodyDiv w:val="1"/>
      <w:marLeft w:val="0"/>
      <w:marRight w:val="0"/>
      <w:marTop w:val="0"/>
      <w:marBottom w:val="0"/>
      <w:divBdr>
        <w:top w:val="none" w:sz="0" w:space="0" w:color="auto"/>
        <w:left w:val="none" w:sz="0" w:space="0" w:color="auto"/>
        <w:bottom w:val="none" w:sz="0" w:space="0" w:color="auto"/>
        <w:right w:val="none" w:sz="0" w:space="0" w:color="auto"/>
      </w:divBdr>
    </w:div>
    <w:div w:id="980842110">
      <w:bodyDiv w:val="1"/>
      <w:marLeft w:val="0"/>
      <w:marRight w:val="0"/>
      <w:marTop w:val="0"/>
      <w:marBottom w:val="0"/>
      <w:divBdr>
        <w:top w:val="none" w:sz="0" w:space="0" w:color="auto"/>
        <w:left w:val="none" w:sz="0" w:space="0" w:color="auto"/>
        <w:bottom w:val="none" w:sz="0" w:space="0" w:color="auto"/>
        <w:right w:val="none" w:sz="0" w:space="0" w:color="auto"/>
      </w:divBdr>
    </w:div>
    <w:div w:id="1273435395">
      <w:bodyDiv w:val="1"/>
      <w:marLeft w:val="0"/>
      <w:marRight w:val="0"/>
      <w:marTop w:val="0"/>
      <w:marBottom w:val="0"/>
      <w:divBdr>
        <w:top w:val="none" w:sz="0" w:space="0" w:color="auto"/>
        <w:left w:val="none" w:sz="0" w:space="0" w:color="auto"/>
        <w:bottom w:val="none" w:sz="0" w:space="0" w:color="auto"/>
        <w:right w:val="none" w:sz="0" w:space="0" w:color="auto"/>
      </w:divBdr>
      <w:divsChild>
        <w:div w:id="665937782">
          <w:marLeft w:val="0"/>
          <w:marRight w:val="0"/>
          <w:marTop w:val="0"/>
          <w:marBottom w:val="0"/>
          <w:divBdr>
            <w:top w:val="none" w:sz="0" w:space="0" w:color="auto"/>
            <w:left w:val="none" w:sz="0" w:space="0" w:color="auto"/>
            <w:bottom w:val="none" w:sz="0" w:space="0" w:color="auto"/>
            <w:right w:val="none" w:sz="0" w:space="0" w:color="auto"/>
          </w:divBdr>
        </w:div>
        <w:div w:id="1178884207">
          <w:marLeft w:val="0"/>
          <w:marRight w:val="0"/>
          <w:marTop w:val="0"/>
          <w:marBottom w:val="0"/>
          <w:divBdr>
            <w:top w:val="none" w:sz="0" w:space="0" w:color="auto"/>
            <w:left w:val="none" w:sz="0" w:space="0" w:color="auto"/>
            <w:bottom w:val="none" w:sz="0" w:space="0" w:color="auto"/>
            <w:right w:val="none" w:sz="0" w:space="0" w:color="auto"/>
          </w:divBdr>
        </w:div>
      </w:divsChild>
    </w:div>
    <w:div w:id="1275672451">
      <w:bodyDiv w:val="1"/>
      <w:marLeft w:val="0"/>
      <w:marRight w:val="0"/>
      <w:marTop w:val="0"/>
      <w:marBottom w:val="0"/>
      <w:divBdr>
        <w:top w:val="none" w:sz="0" w:space="0" w:color="auto"/>
        <w:left w:val="none" w:sz="0" w:space="0" w:color="auto"/>
        <w:bottom w:val="none" w:sz="0" w:space="0" w:color="auto"/>
        <w:right w:val="none" w:sz="0" w:space="0" w:color="auto"/>
      </w:divBdr>
      <w:divsChild>
        <w:div w:id="1187207931">
          <w:marLeft w:val="0"/>
          <w:marRight w:val="0"/>
          <w:marTop w:val="0"/>
          <w:marBottom w:val="0"/>
          <w:divBdr>
            <w:top w:val="none" w:sz="0" w:space="0" w:color="auto"/>
            <w:left w:val="none" w:sz="0" w:space="0" w:color="auto"/>
            <w:bottom w:val="none" w:sz="0" w:space="0" w:color="auto"/>
            <w:right w:val="none" w:sz="0" w:space="0" w:color="auto"/>
          </w:divBdr>
        </w:div>
        <w:div w:id="1737705602">
          <w:marLeft w:val="0"/>
          <w:marRight w:val="0"/>
          <w:marTop w:val="0"/>
          <w:marBottom w:val="0"/>
          <w:divBdr>
            <w:top w:val="none" w:sz="0" w:space="0" w:color="auto"/>
            <w:left w:val="none" w:sz="0" w:space="0" w:color="auto"/>
            <w:bottom w:val="none" w:sz="0" w:space="0" w:color="auto"/>
            <w:right w:val="none" w:sz="0" w:space="0" w:color="auto"/>
          </w:divBdr>
        </w:div>
      </w:divsChild>
    </w:div>
    <w:div w:id="1281499050">
      <w:bodyDiv w:val="1"/>
      <w:marLeft w:val="0"/>
      <w:marRight w:val="0"/>
      <w:marTop w:val="0"/>
      <w:marBottom w:val="0"/>
      <w:divBdr>
        <w:top w:val="none" w:sz="0" w:space="0" w:color="auto"/>
        <w:left w:val="none" w:sz="0" w:space="0" w:color="auto"/>
        <w:bottom w:val="none" w:sz="0" w:space="0" w:color="auto"/>
        <w:right w:val="none" w:sz="0" w:space="0" w:color="auto"/>
      </w:divBdr>
      <w:divsChild>
        <w:div w:id="401100741">
          <w:marLeft w:val="0"/>
          <w:marRight w:val="0"/>
          <w:marTop w:val="0"/>
          <w:marBottom w:val="0"/>
          <w:divBdr>
            <w:top w:val="none" w:sz="0" w:space="0" w:color="auto"/>
            <w:left w:val="none" w:sz="0" w:space="0" w:color="auto"/>
            <w:bottom w:val="none" w:sz="0" w:space="0" w:color="auto"/>
            <w:right w:val="none" w:sz="0" w:space="0" w:color="auto"/>
          </w:divBdr>
        </w:div>
        <w:div w:id="862473350">
          <w:marLeft w:val="0"/>
          <w:marRight w:val="0"/>
          <w:marTop w:val="0"/>
          <w:marBottom w:val="0"/>
          <w:divBdr>
            <w:top w:val="none" w:sz="0" w:space="0" w:color="auto"/>
            <w:left w:val="none" w:sz="0" w:space="0" w:color="auto"/>
            <w:bottom w:val="none" w:sz="0" w:space="0" w:color="auto"/>
            <w:right w:val="none" w:sz="0" w:space="0" w:color="auto"/>
          </w:divBdr>
        </w:div>
        <w:div w:id="1613046958">
          <w:marLeft w:val="0"/>
          <w:marRight w:val="0"/>
          <w:marTop w:val="0"/>
          <w:marBottom w:val="0"/>
          <w:divBdr>
            <w:top w:val="none" w:sz="0" w:space="0" w:color="auto"/>
            <w:left w:val="none" w:sz="0" w:space="0" w:color="auto"/>
            <w:bottom w:val="none" w:sz="0" w:space="0" w:color="auto"/>
            <w:right w:val="none" w:sz="0" w:space="0" w:color="auto"/>
          </w:divBdr>
        </w:div>
      </w:divsChild>
    </w:div>
    <w:div w:id="1613590969">
      <w:bodyDiv w:val="1"/>
      <w:marLeft w:val="0"/>
      <w:marRight w:val="0"/>
      <w:marTop w:val="0"/>
      <w:marBottom w:val="0"/>
      <w:divBdr>
        <w:top w:val="none" w:sz="0" w:space="0" w:color="auto"/>
        <w:left w:val="none" w:sz="0" w:space="0" w:color="auto"/>
        <w:bottom w:val="none" w:sz="0" w:space="0" w:color="auto"/>
        <w:right w:val="none" w:sz="0" w:space="0" w:color="auto"/>
      </w:divBdr>
      <w:divsChild>
        <w:div w:id="80421335">
          <w:marLeft w:val="0"/>
          <w:marRight w:val="0"/>
          <w:marTop w:val="0"/>
          <w:marBottom w:val="0"/>
          <w:divBdr>
            <w:top w:val="none" w:sz="0" w:space="0" w:color="auto"/>
            <w:left w:val="none" w:sz="0" w:space="0" w:color="auto"/>
            <w:bottom w:val="none" w:sz="0" w:space="0" w:color="auto"/>
            <w:right w:val="none" w:sz="0" w:space="0" w:color="auto"/>
          </w:divBdr>
        </w:div>
        <w:div w:id="926160670">
          <w:marLeft w:val="0"/>
          <w:marRight w:val="0"/>
          <w:marTop w:val="0"/>
          <w:marBottom w:val="0"/>
          <w:divBdr>
            <w:top w:val="none" w:sz="0" w:space="0" w:color="auto"/>
            <w:left w:val="none" w:sz="0" w:space="0" w:color="auto"/>
            <w:bottom w:val="none" w:sz="0" w:space="0" w:color="auto"/>
            <w:right w:val="none" w:sz="0" w:space="0" w:color="auto"/>
          </w:divBdr>
        </w:div>
        <w:div w:id="1539078606">
          <w:marLeft w:val="0"/>
          <w:marRight w:val="0"/>
          <w:marTop w:val="0"/>
          <w:marBottom w:val="0"/>
          <w:divBdr>
            <w:top w:val="none" w:sz="0" w:space="0" w:color="auto"/>
            <w:left w:val="none" w:sz="0" w:space="0" w:color="auto"/>
            <w:bottom w:val="none" w:sz="0" w:space="0" w:color="auto"/>
            <w:right w:val="none" w:sz="0" w:space="0" w:color="auto"/>
          </w:divBdr>
        </w:div>
      </w:divsChild>
    </w:div>
    <w:div w:id="1622421785">
      <w:bodyDiv w:val="1"/>
      <w:marLeft w:val="0"/>
      <w:marRight w:val="0"/>
      <w:marTop w:val="0"/>
      <w:marBottom w:val="0"/>
      <w:divBdr>
        <w:top w:val="none" w:sz="0" w:space="0" w:color="auto"/>
        <w:left w:val="none" w:sz="0" w:space="0" w:color="auto"/>
        <w:bottom w:val="none" w:sz="0" w:space="0" w:color="auto"/>
        <w:right w:val="none" w:sz="0" w:space="0" w:color="auto"/>
      </w:divBdr>
    </w:div>
    <w:div w:id="1627153676">
      <w:bodyDiv w:val="1"/>
      <w:marLeft w:val="0"/>
      <w:marRight w:val="0"/>
      <w:marTop w:val="0"/>
      <w:marBottom w:val="0"/>
      <w:divBdr>
        <w:top w:val="none" w:sz="0" w:space="0" w:color="auto"/>
        <w:left w:val="none" w:sz="0" w:space="0" w:color="auto"/>
        <w:bottom w:val="none" w:sz="0" w:space="0" w:color="auto"/>
        <w:right w:val="none" w:sz="0" w:space="0" w:color="auto"/>
      </w:divBdr>
      <w:divsChild>
        <w:div w:id="693461765">
          <w:marLeft w:val="0"/>
          <w:marRight w:val="0"/>
          <w:marTop w:val="0"/>
          <w:marBottom w:val="0"/>
          <w:divBdr>
            <w:top w:val="none" w:sz="0" w:space="0" w:color="auto"/>
            <w:left w:val="none" w:sz="0" w:space="0" w:color="auto"/>
            <w:bottom w:val="none" w:sz="0" w:space="0" w:color="auto"/>
            <w:right w:val="none" w:sz="0" w:space="0" w:color="auto"/>
          </w:divBdr>
        </w:div>
        <w:div w:id="955061090">
          <w:marLeft w:val="0"/>
          <w:marRight w:val="0"/>
          <w:marTop w:val="0"/>
          <w:marBottom w:val="0"/>
          <w:divBdr>
            <w:top w:val="none" w:sz="0" w:space="0" w:color="auto"/>
            <w:left w:val="none" w:sz="0" w:space="0" w:color="auto"/>
            <w:bottom w:val="none" w:sz="0" w:space="0" w:color="auto"/>
            <w:right w:val="none" w:sz="0" w:space="0" w:color="auto"/>
          </w:divBdr>
        </w:div>
      </w:divsChild>
    </w:div>
    <w:div w:id="1715078408">
      <w:bodyDiv w:val="1"/>
      <w:marLeft w:val="0"/>
      <w:marRight w:val="0"/>
      <w:marTop w:val="0"/>
      <w:marBottom w:val="0"/>
      <w:divBdr>
        <w:top w:val="none" w:sz="0" w:space="0" w:color="auto"/>
        <w:left w:val="none" w:sz="0" w:space="0" w:color="auto"/>
        <w:bottom w:val="none" w:sz="0" w:space="0" w:color="auto"/>
        <w:right w:val="none" w:sz="0" w:space="0" w:color="auto"/>
      </w:divBdr>
      <w:divsChild>
        <w:div w:id="435364691">
          <w:marLeft w:val="0"/>
          <w:marRight w:val="0"/>
          <w:marTop w:val="0"/>
          <w:marBottom w:val="0"/>
          <w:divBdr>
            <w:top w:val="none" w:sz="0" w:space="0" w:color="auto"/>
            <w:left w:val="none" w:sz="0" w:space="0" w:color="auto"/>
            <w:bottom w:val="none" w:sz="0" w:space="0" w:color="auto"/>
            <w:right w:val="none" w:sz="0" w:space="0" w:color="auto"/>
          </w:divBdr>
        </w:div>
        <w:div w:id="890045076">
          <w:marLeft w:val="0"/>
          <w:marRight w:val="0"/>
          <w:marTop w:val="0"/>
          <w:marBottom w:val="0"/>
          <w:divBdr>
            <w:top w:val="none" w:sz="0" w:space="0" w:color="auto"/>
            <w:left w:val="none" w:sz="0" w:space="0" w:color="auto"/>
            <w:bottom w:val="none" w:sz="0" w:space="0" w:color="auto"/>
            <w:right w:val="none" w:sz="0" w:space="0" w:color="auto"/>
          </w:divBdr>
        </w:div>
        <w:div w:id="1199969256">
          <w:marLeft w:val="0"/>
          <w:marRight w:val="0"/>
          <w:marTop w:val="0"/>
          <w:marBottom w:val="0"/>
          <w:divBdr>
            <w:top w:val="none" w:sz="0" w:space="0" w:color="auto"/>
            <w:left w:val="none" w:sz="0" w:space="0" w:color="auto"/>
            <w:bottom w:val="none" w:sz="0" w:space="0" w:color="auto"/>
            <w:right w:val="none" w:sz="0" w:space="0" w:color="auto"/>
          </w:divBdr>
        </w:div>
        <w:div w:id="2008289574">
          <w:marLeft w:val="0"/>
          <w:marRight w:val="0"/>
          <w:marTop w:val="0"/>
          <w:marBottom w:val="0"/>
          <w:divBdr>
            <w:top w:val="none" w:sz="0" w:space="0" w:color="auto"/>
            <w:left w:val="none" w:sz="0" w:space="0" w:color="auto"/>
            <w:bottom w:val="none" w:sz="0" w:space="0" w:color="auto"/>
            <w:right w:val="none" w:sz="0" w:space="0" w:color="auto"/>
          </w:divBdr>
        </w:div>
        <w:div w:id="2061201540">
          <w:marLeft w:val="0"/>
          <w:marRight w:val="0"/>
          <w:marTop w:val="0"/>
          <w:marBottom w:val="0"/>
          <w:divBdr>
            <w:top w:val="none" w:sz="0" w:space="0" w:color="auto"/>
            <w:left w:val="none" w:sz="0" w:space="0" w:color="auto"/>
            <w:bottom w:val="none" w:sz="0" w:space="0" w:color="auto"/>
            <w:right w:val="none" w:sz="0" w:space="0" w:color="auto"/>
          </w:divBdr>
        </w:div>
      </w:divsChild>
    </w:div>
    <w:div w:id="1778137114">
      <w:bodyDiv w:val="1"/>
      <w:marLeft w:val="0"/>
      <w:marRight w:val="0"/>
      <w:marTop w:val="0"/>
      <w:marBottom w:val="0"/>
      <w:divBdr>
        <w:top w:val="none" w:sz="0" w:space="0" w:color="auto"/>
        <w:left w:val="none" w:sz="0" w:space="0" w:color="auto"/>
        <w:bottom w:val="none" w:sz="0" w:space="0" w:color="auto"/>
        <w:right w:val="none" w:sz="0" w:space="0" w:color="auto"/>
      </w:divBdr>
    </w:div>
    <w:div w:id="1845198670">
      <w:bodyDiv w:val="1"/>
      <w:marLeft w:val="0"/>
      <w:marRight w:val="0"/>
      <w:marTop w:val="0"/>
      <w:marBottom w:val="0"/>
      <w:divBdr>
        <w:top w:val="none" w:sz="0" w:space="0" w:color="auto"/>
        <w:left w:val="none" w:sz="0" w:space="0" w:color="auto"/>
        <w:bottom w:val="none" w:sz="0" w:space="0" w:color="auto"/>
        <w:right w:val="none" w:sz="0" w:space="0" w:color="auto"/>
      </w:divBdr>
    </w:div>
    <w:div w:id="1985767202">
      <w:bodyDiv w:val="1"/>
      <w:marLeft w:val="0"/>
      <w:marRight w:val="0"/>
      <w:marTop w:val="0"/>
      <w:marBottom w:val="0"/>
      <w:divBdr>
        <w:top w:val="none" w:sz="0" w:space="0" w:color="auto"/>
        <w:left w:val="none" w:sz="0" w:space="0" w:color="auto"/>
        <w:bottom w:val="none" w:sz="0" w:space="0" w:color="auto"/>
        <w:right w:val="none" w:sz="0" w:space="0" w:color="auto"/>
      </w:divBdr>
      <w:divsChild>
        <w:div w:id="183328137">
          <w:marLeft w:val="0"/>
          <w:marRight w:val="0"/>
          <w:marTop w:val="0"/>
          <w:marBottom w:val="0"/>
          <w:divBdr>
            <w:top w:val="none" w:sz="0" w:space="0" w:color="auto"/>
            <w:left w:val="none" w:sz="0" w:space="0" w:color="auto"/>
            <w:bottom w:val="none" w:sz="0" w:space="0" w:color="auto"/>
            <w:right w:val="none" w:sz="0" w:space="0" w:color="auto"/>
          </w:divBdr>
        </w:div>
        <w:div w:id="651758232">
          <w:marLeft w:val="0"/>
          <w:marRight w:val="0"/>
          <w:marTop w:val="0"/>
          <w:marBottom w:val="0"/>
          <w:divBdr>
            <w:top w:val="none" w:sz="0" w:space="0" w:color="auto"/>
            <w:left w:val="none" w:sz="0" w:space="0" w:color="auto"/>
            <w:bottom w:val="none" w:sz="0" w:space="0" w:color="auto"/>
            <w:right w:val="none" w:sz="0" w:space="0" w:color="auto"/>
          </w:divBdr>
        </w:div>
        <w:div w:id="1158962250">
          <w:marLeft w:val="0"/>
          <w:marRight w:val="0"/>
          <w:marTop w:val="0"/>
          <w:marBottom w:val="0"/>
          <w:divBdr>
            <w:top w:val="none" w:sz="0" w:space="0" w:color="auto"/>
            <w:left w:val="none" w:sz="0" w:space="0" w:color="auto"/>
            <w:bottom w:val="none" w:sz="0" w:space="0" w:color="auto"/>
            <w:right w:val="none" w:sz="0" w:space="0" w:color="auto"/>
          </w:divBdr>
        </w:div>
        <w:div w:id="1639799227">
          <w:marLeft w:val="0"/>
          <w:marRight w:val="0"/>
          <w:marTop w:val="0"/>
          <w:marBottom w:val="0"/>
          <w:divBdr>
            <w:top w:val="none" w:sz="0" w:space="0" w:color="auto"/>
            <w:left w:val="none" w:sz="0" w:space="0" w:color="auto"/>
            <w:bottom w:val="none" w:sz="0" w:space="0" w:color="auto"/>
            <w:right w:val="none" w:sz="0" w:space="0" w:color="auto"/>
          </w:divBdr>
        </w:div>
      </w:divsChild>
    </w:div>
    <w:div w:id="1996494414">
      <w:bodyDiv w:val="1"/>
      <w:marLeft w:val="0"/>
      <w:marRight w:val="0"/>
      <w:marTop w:val="0"/>
      <w:marBottom w:val="0"/>
      <w:divBdr>
        <w:top w:val="none" w:sz="0" w:space="0" w:color="auto"/>
        <w:left w:val="none" w:sz="0" w:space="0" w:color="auto"/>
        <w:bottom w:val="none" w:sz="0" w:space="0" w:color="auto"/>
        <w:right w:val="none" w:sz="0" w:space="0" w:color="auto"/>
      </w:divBdr>
      <w:divsChild>
        <w:div w:id="755857973">
          <w:marLeft w:val="0"/>
          <w:marRight w:val="0"/>
          <w:marTop w:val="0"/>
          <w:marBottom w:val="0"/>
          <w:divBdr>
            <w:top w:val="none" w:sz="0" w:space="0" w:color="auto"/>
            <w:left w:val="none" w:sz="0" w:space="0" w:color="auto"/>
            <w:bottom w:val="none" w:sz="0" w:space="0" w:color="auto"/>
            <w:right w:val="none" w:sz="0" w:space="0" w:color="auto"/>
          </w:divBdr>
        </w:div>
        <w:div w:id="841704306">
          <w:marLeft w:val="0"/>
          <w:marRight w:val="0"/>
          <w:marTop w:val="0"/>
          <w:marBottom w:val="0"/>
          <w:divBdr>
            <w:top w:val="none" w:sz="0" w:space="0" w:color="auto"/>
            <w:left w:val="none" w:sz="0" w:space="0" w:color="auto"/>
            <w:bottom w:val="none" w:sz="0" w:space="0" w:color="auto"/>
            <w:right w:val="none" w:sz="0" w:space="0" w:color="auto"/>
          </w:divBdr>
        </w:div>
        <w:div w:id="884607753">
          <w:marLeft w:val="0"/>
          <w:marRight w:val="0"/>
          <w:marTop w:val="0"/>
          <w:marBottom w:val="0"/>
          <w:divBdr>
            <w:top w:val="none" w:sz="0" w:space="0" w:color="auto"/>
            <w:left w:val="none" w:sz="0" w:space="0" w:color="auto"/>
            <w:bottom w:val="none" w:sz="0" w:space="0" w:color="auto"/>
            <w:right w:val="none" w:sz="0" w:space="0" w:color="auto"/>
          </w:divBdr>
        </w:div>
        <w:div w:id="1925410962">
          <w:marLeft w:val="0"/>
          <w:marRight w:val="0"/>
          <w:marTop w:val="0"/>
          <w:marBottom w:val="0"/>
          <w:divBdr>
            <w:top w:val="none" w:sz="0" w:space="0" w:color="auto"/>
            <w:left w:val="none" w:sz="0" w:space="0" w:color="auto"/>
            <w:bottom w:val="none" w:sz="0" w:space="0" w:color="auto"/>
            <w:right w:val="none" w:sz="0" w:space="0" w:color="auto"/>
          </w:divBdr>
        </w:div>
      </w:divsChild>
    </w:div>
    <w:div w:id="2036735489">
      <w:bodyDiv w:val="1"/>
      <w:marLeft w:val="0"/>
      <w:marRight w:val="0"/>
      <w:marTop w:val="0"/>
      <w:marBottom w:val="0"/>
      <w:divBdr>
        <w:top w:val="none" w:sz="0" w:space="0" w:color="auto"/>
        <w:left w:val="none" w:sz="0" w:space="0" w:color="auto"/>
        <w:bottom w:val="none" w:sz="0" w:space="0" w:color="auto"/>
        <w:right w:val="none" w:sz="0" w:space="0" w:color="auto"/>
      </w:divBdr>
      <w:divsChild>
        <w:div w:id="85657577">
          <w:marLeft w:val="0"/>
          <w:marRight w:val="0"/>
          <w:marTop w:val="0"/>
          <w:marBottom w:val="0"/>
          <w:divBdr>
            <w:top w:val="none" w:sz="0" w:space="0" w:color="auto"/>
            <w:left w:val="none" w:sz="0" w:space="0" w:color="auto"/>
            <w:bottom w:val="none" w:sz="0" w:space="0" w:color="auto"/>
            <w:right w:val="none" w:sz="0" w:space="0" w:color="auto"/>
          </w:divBdr>
        </w:div>
        <w:div w:id="346371387">
          <w:marLeft w:val="0"/>
          <w:marRight w:val="0"/>
          <w:marTop w:val="0"/>
          <w:marBottom w:val="0"/>
          <w:divBdr>
            <w:top w:val="none" w:sz="0" w:space="0" w:color="auto"/>
            <w:left w:val="none" w:sz="0" w:space="0" w:color="auto"/>
            <w:bottom w:val="none" w:sz="0" w:space="0" w:color="auto"/>
            <w:right w:val="none" w:sz="0" w:space="0" w:color="auto"/>
          </w:divBdr>
        </w:div>
        <w:div w:id="1041706224">
          <w:marLeft w:val="0"/>
          <w:marRight w:val="0"/>
          <w:marTop w:val="0"/>
          <w:marBottom w:val="0"/>
          <w:divBdr>
            <w:top w:val="none" w:sz="0" w:space="0" w:color="auto"/>
            <w:left w:val="none" w:sz="0" w:space="0" w:color="auto"/>
            <w:bottom w:val="none" w:sz="0" w:space="0" w:color="auto"/>
            <w:right w:val="none" w:sz="0" w:space="0" w:color="auto"/>
          </w:divBdr>
        </w:div>
        <w:div w:id="1270310466">
          <w:marLeft w:val="0"/>
          <w:marRight w:val="0"/>
          <w:marTop w:val="0"/>
          <w:marBottom w:val="0"/>
          <w:divBdr>
            <w:top w:val="none" w:sz="0" w:space="0" w:color="auto"/>
            <w:left w:val="none" w:sz="0" w:space="0" w:color="auto"/>
            <w:bottom w:val="none" w:sz="0" w:space="0" w:color="auto"/>
            <w:right w:val="none" w:sz="0" w:space="0" w:color="auto"/>
          </w:divBdr>
        </w:div>
      </w:divsChild>
    </w:div>
    <w:div w:id="2082168374">
      <w:bodyDiv w:val="1"/>
      <w:marLeft w:val="0"/>
      <w:marRight w:val="0"/>
      <w:marTop w:val="0"/>
      <w:marBottom w:val="0"/>
      <w:divBdr>
        <w:top w:val="none" w:sz="0" w:space="0" w:color="auto"/>
        <w:left w:val="none" w:sz="0" w:space="0" w:color="auto"/>
        <w:bottom w:val="none" w:sz="0" w:space="0" w:color="auto"/>
        <w:right w:val="none" w:sz="0" w:space="0" w:color="auto"/>
      </w:divBdr>
      <w:divsChild>
        <w:div w:id="564223309">
          <w:marLeft w:val="0"/>
          <w:marRight w:val="0"/>
          <w:marTop w:val="0"/>
          <w:marBottom w:val="0"/>
          <w:divBdr>
            <w:top w:val="none" w:sz="0" w:space="0" w:color="auto"/>
            <w:left w:val="none" w:sz="0" w:space="0" w:color="auto"/>
            <w:bottom w:val="none" w:sz="0" w:space="0" w:color="auto"/>
            <w:right w:val="none" w:sz="0" w:space="0" w:color="auto"/>
          </w:divBdr>
        </w:div>
        <w:div w:id="609244725">
          <w:marLeft w:val="0"/>
          <w:marRight w:val="0"/>
          <w:marTop w:val="0"/>
          <w:marBottom w:val="0"/>
          <w:divBdr>
            <w:top w:val="none" w:sz="0" w:space="0" w:color="auto"/>
            <w:left w:val="none" w:sz="0" w:space="0" w:color="auto"/>
            <w:bottom w:val="none" w:sz="0" w:space="0" w:color="auto"/>
            <w:right w:val="none" w:sz="0" w:space="0" w:color="auto"/>
          </w:divBdr>
        </w:div>
        <w:div w:id="1387946668">
          <w:marLeft w:val="0"/>
          <w:marRight w:val="0"/>
          <w:marTop w:val="0"/>
          <w:marBottom w:val="0"/>
          <w:divBdr>
            <w:top w:val="none" w:sz="0" w:space="0" w:color="auto"/>
            <w:left w:val="none" w:sz="0" w:space="0" w:color="auto"/>
            <w:bottom w:val="none" w:sz="0" w:space="0" w:color="auto"/>
            <w:right w:val="none" w:sz="0" w:space="0" w:color="auto"/>
          </w:divBdr>
        </w:div>
        <w:div w:id="2025284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package" Target="embeddings/Microsoft_Visio_Drawing4.vsdx"/><Relationship Id="rId21" Type="http://schemas.openxmlformats.org/officeDocument/2006/relationships/image" Target="media/image7.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hyperlink" Target="http://www.projectmanagementdocs.com/project-planning-templates/work-breakdown-structure-wbs.html" TargetMode="External"/><Relationship Id="rId50" Type="http://schemas.microsoft.com/office/2011/relationships/commentsExtended" Target="commentsExtended.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package" Target="embeddings/Microsoft_Visio_Drawing1.vsdx"/><Relationship Id="rId38" Type="http://schemas.openxmlformats.org/officeDocument/2006/relationships/image" Target="media/image20.emf"/><Relationship Id="rId46" Type="http://schemas.openxmlformats.org/officeDocument/2006/relationships/hyperlink" Target="https://www.google.co.uk/docs/about/"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package" Target="embeddings/Microsoft_Visio_Drawing5.vsdx"/><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emf"/><Relationship Id="rId37" Type="http://schemas.openxmlformats.org/officeDocument/2006/relationships/package" Target="embeddings/Microsoft_Visio_Drawing3.vsdx"/><Relationship Id="rId40" Type="http://schemas.openxmlformats.org/officeDocument/2006/relationships/image" Target="media/image21.emf"/><Relationship Id="rId45" Type="http://schemas.openxmlformats.org/officeDocument/2006/relationships/package" Target="embeddings/Microsoft_Visio_Drawing7.vsdx"/><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emf"/><Relationship Id="rId49" Type="http://schemas.openxmlformats.org/officeDocument/2006/relationships/comments" Target="comment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package" Target="embeddings/Microsoft_Visio_Drawing.vsdx"/><Relationship Id="rId44" Type="http://schemas.openxmlformats.org/officeDocument/2006/relationships/image" Target="media/image23.emf"/><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hyperlink" Target="https://trello.com/about" TargetMode="External"/><Relationship Id="rId8" Type="http://schemas.openxmlformats.org/officeDocument/2006/relationships/endnotes" Target="endnotes.xml"/><Relationship Id="rId51" Type="http://schemas.microsoft.com/office/2016/09/relationships/commentsIds" Target="commentsId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20yr3\UniDocTemplate.v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4758CF599084C78ACA3AA0458A3D7F8"/>
        <w:category>
          <w:name w:val="General"/>
          <w:gallery w:val="placeholder"/>
        </w:category>
        <w:types>
          <w:type w:val="bbPlcHdr"/>
        </w:types>
        <w:behaviors>
          <w:behavior w:val="content"/>
        </w:behaviors>
        <w:guid w:val="{4FE833E6-62B3-451F-B283-AFF020770971}"/>
      </w:docPartPr>
      <w:docPartBody>
        <w:p w:rsidR="00A42BD1" w:rsidRDefault="00A40415">
          <w:pPr>
            <w:pStyle w:val="14758CF599084C78ACA3AA0458A3D7F8"/>
          </w:pPr>
          <w:r w:rsidRPr="00935D3C">
            <w:rPr>
              <w:rStyle w:val="PlaceholderText"/>
            </w:rPr>
            <w:t>[Title]</w:t>
          </w:r>
        </w:p>
      </w:docPartBody>
    </w:docPart>
    <w:docPart>
      <w:docPartPr>
        <w:name w:val="ABD698FD0A314249812FAF3BD8DD4272"/>
        <w:category>
          <w:name w:val="General"/>
          <w:gallery w:val="placeholder"/>
        </w:category>
        <w:types>
          <w:type w:val="bbPlcHdr"/>
        </w:types>
        <w:behaviors>
          <w:behavior w:val="content"/>
        </w:behaviors>
        <w:guid w:val="{DAB1B01E-7657-4A13-95F5-1E92EA97AD49}"/>
      </w:docPartPr>
      <w:docPartBody>
        <w:p w:rsidR="00A42BD1" w:rsidRDefault="00A40415">
          <w:pPr>
            <w:pStyle w:val="ABD698FD0A314249812FAF3BD8DD4272"/>
          </w:pPr>
          <w:r w:rsidRPr="00935D3C">
            <w:rPr>
              <w:rStyle w:val="PlaceholderText"/>
            </w:rPr>
            <w:t>[Subject]</w:t>
          </w:r>
        </w:p>
      </w:docPartBody>
    </w:docPart>
    <w:docPart>
      <w:docPartPr>
        <w:name w:val="DE470FB7A5C34A9E846574BCF52A6065"/>
        <w:category>
          <w:name w:val="General"/>
          <w:gallery w:val="placeholder"/>
        </w:category>
        <w:types>
          <w:type w:val="bbPlcHdr"/>
        </w:types>
        <w:behaviors>
          <w:behavior w:val="content"/>
        </w:behaviors>
        <w:guid w:val="{AD1E62FD-F49E-4F88-BCF3-C27C94559831}"/>
      </w:docPartPr>
      <w:docPartBody>
        <w:p w:rsidR="00A42BD1" w:rsidRDefault="00A40415">
          <w:pPr>
            <w:pStyle w:val="DE470FB7A5C34A9E846574BCF52A6065"/>
          </w:pPr>
          <w:r w:rsidRPr="00935D3C">
            <w:rPr>
              <w:rStyle w:val="PlaceholderText"/>
            </w:rPr>
            <w:t>[Title]</w:t>
          </w:r>
        </w:p>
      </w:docPartBody>
    </w:docPart>
    <w:docPart>
      <w:docPartPr>
        <w:name w:val="33E8C901535F4A6ABBA1956A9F8D8CB0"/>
        <w:category>
          <w:name w:val="General"/>
          <w:gallery w:val="placeholder"/>
        </w:category>
        <w:types>
          <w:type w:val="bbPlcHdr"/>
        </w:types>
        <w:behaviors>
          <w:behavior w:val="content"/>
        </w:behaviors>
        <w:guid w:val="{EAC8C76D-2D44-49E2-99C5-576F94E5BD0A}"/>
      </w:docPartPr>
      <w:docPartBody>
        <w:p w:rsidR="00A42BD1" w:rsidRDefault="00A40415">
          <w:pPr>
            <w:pStyle w:val="33E8C901535F4A6ABBA1956A9F8D8CB0"/>
          </w:pPr>
          <w:r w:rsidRPr="00935D3C">
            <w:rPr>
              <w:rStyle w:val="PlaceholderText"/>
            </w:rPr>
            <w:t>[Subject]</w:t>
          </w:r>
        </w:p>
      </w:docPartBody>
    </w:docPart>
    <w:docPart>
      <w:docPartPr>
        <w:name w:val="F47D3219C04C49BEB22B572C164FAB4D"/>
        <w:category>
          <w:name w:val="General"/>
          <w:gallery w:val="placeholder"/>
        </w:category>
        <w:types>
          <w:type w:val="bbPlcHdr"/>
        </w:types>
        <w:behaviors>
          <w:behavior w:val="content"/>
        </w:behaviors>
        <w:guid w:val="{2526F0E0-5A20-407B-BBA9-4D6619DC0C99}"/>
      </w:docPartPr>
      <w:docPartBody>
        <w:p w:rsidR="00A42BD1" w:rsidRDefault="00A40415">
          <w:pPr>
            <w:pStyle w:val="F47D3219C04C49BEB22B572C164FAB4D"/>
          </w:pPr>
          <w:r w:rsidRPr="00935D3C">
            <w:rPr>
              <w:rStyle w:val="PlaceholderText"/>
            </w:rPr>
            <w:t>[Author]</w:t>
          </w:r>
        </w:p>
      </w:docPartBody>
    </w:docPart>
    <w:docPart>
      <w:docPartPr>
        <w:name w:val="4080FAFEB965444F92CC1D0822569F41"/>
        <w:category>
          <w:name w:val="General"/>
          <w:gallery w:val="placeholder"/>
        </w:category>
        <w:types>
          <w:type w:val="bbPlcHdr"/>
        </w:types>
        <w:behaviors>
          <w:behavior w:val="content"/>
        </w:behaviors>
        <w:guid w:val="{81FBADF4-B382-44E3-9317-2BF208EF6F0A}"/>
      </w:docPartPr>
      <w:docPartBody>
        <w:p w:rsidR="00DE48B0" w:rsidRDefault="00DE48B0">
          <w:r w:rsidRPr="005261D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415"/>
    <w:rsid w:val="00A40415"/>
    <w:rsid w:val="00A42BD1"/>
    <w:rsid w:val="00B27878"/>
    <w:rsid w:val="00DE48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48B0"/>
    <w:rPr>
      <w:color w:val="808080"/>
    </w:rPr>
  </w:style>
  <w:style w:type="paragraph" w:customStyle="1" w:styleId="14758CF599084C78ACA3AA0458A3D7F8">
    <w:name w:val="14758CF599084C78ACA3AA0458A3D7F8"/>
  </w:style>
  <w:style w:type="paragraph" w:customStyle="1" w:styleId="ABD698FD0A314249812FAF3BD8DD4272">
    <w:name w:val="ABD698FD0A314249812FAF3BD8DD4272"/>
  </w:style>
  <w:style w:type="paragraph" w:customStyle="1" w:styleId="F50075D070964118B2E7B497F290CC51">
    <w:name w:val="F50075D070964118B2E7B497F290CC51"/>
  </w:style>
  <w:style w:type="paragraph" w:customStyle="1" w:styleId="ADBB5C2837FA42F9833477D6BA102BC2">
    <w:name w:val="ADBB5C2837FA42F9833477D6BA102BC2"/>
  </w:style>
  <w:style w:type="paragraph" w:customStyle="1" w:styleId="DE470FB7A5C34A9E846574BCF52A6065">
    <w:name w:val="DE470FB7A5C34A9E846574BCF52A6065"/>
  </w:style>
  <w:style w:type="paragraph" w:customStyle="1" w:styleId="33E8C901535F4A6ABBA1956A9F8D8CB0">
    <w:name w:val="33E8C901535F4A6ABBA1956A9F8D8CB0"/>
  </w:style>
  <w:style w:type="paragraph" w:customStyle="1" w:styleId="F47D3219C04C49BEB22B572C164FAB4D">
    <w:name w:val="F47D3219C04C49BEB22B572C164FAB4D"/>
  </w:style>
  <w:style w:type="paragraph" w:customStyle="1" w:styleId="4CAF2A280CAB4E65B21F561893170995">
    <w:name w:val="4CAF2A280CAB4E65B21F561893170995"/>
    <w:rsid w:val="00A42BD1"/>
  </w:style>
  <w:style w:type="paragraph" w:customStyle="1" w:styleId="9A108A788AC9410A9D79F334A28583D2">
    <w:name w:val="9A108A788AC9410A9D79F334A28583D2"/>
    <w:rsid w:val="00A42BD1"/>
  </w:style>
  <w:style w:type="paragraph" w:customStyle="1" w:styleId="37C24882A7784BB8909FA9E987C86CCB">
    <w:name w:val="37C24882A7784BB8909FA9E987C86CCB"/>
    <w:rsid w:val="00DE48B0"/>
  </w:style>
  <w:style w:type="paragraph" w:customStyle="1" w:styleId="1FB0C26721AA45BB9AE4202F7DD066B3">
    <w:name w:val="1FB0C26721AA45BB9AE4202F7DD066B3"/>
    <w:rsid w:val="00DE48B0"/>
  </w:style>
  <w:style w:type="paragraph" w:customStyle="1" w:styleId="30BB970EB63140B595E1D5CF33390F89">
    <w:name w:val="30BB970EB63140B595E1D5CF33390F89"/>
    <w:rsid w:val="00DE48B0"/>
  </w:style>
  <w:style w:type="paragraph" w:customStyle="1" w:styleId="AF97B5382B3244CCB763FCBF09B5D222">
    <w:name w:val="AF97B5382B3244CCB763FCBF09B5D222"/>
    <w:rsid w:val="00DE48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Brief intro to the document</Abstract>
  <CompanyAddress/>
  <CompanyPhone/>
  <CompanyFax/>
  <CompanyEmail>Q10931775</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Ora14</b:Tag>
    <b:SourceType>DocumentFromInternetSite</b:SourceType>
    <b:Guid>{745AC740-A01C-4DEE-8743-A85C30894358}</b:Guid>
    <b:Title>Oracle Database SQL Reference</b:Title>
    <b:YearAccessed>2014</b:YearAccessed>
    <b:MonthAccessed>Nov</b:MonthAccessed>
    <b:DayAccessed>16</b:DayAccessed>
    <b:URL>https://docs.oracle.com/cd/B14117_01/server.101/b10759/toc.htm</b:URL>
    <b:Author>
      <b:Author>
        <b:Corporate>Oracle Corporation</b:Corporate>
      </b:Author>
    </b:Author>
    <b:RefOrder>1</b:RefOrder>
  </b:Source>
  <b:Source>
    <b:Tag>Ora141</b:Tag>
    <b:SourceType>DocumentFromInternetSite</b:SourceType>
    <b:Guid>{F183460C-22E0-4D03-AA75-B342B5184C9F}</b:Guid>
    <b:Author>
      <b:Author>
        <b:Corporate>Oracle Corporation</b:Corporate>
      </b:Author>
    </b:Author>
    <b:Title>Application Express SQL Workshop and Utilities Guide</b:Title>
    <b:YearAccessed>2014</b:YearAccessed>
    <b:MonthAccessed>Nov</b:MonthAccessed>
    <b:DayAccessed>16</b:DayAccessed>
    <b:URL>https://docs.oracle.com/cd/E14373_01/user.32/e13370/toc.htm</b:URL>
    <b:RefOrder>2</b:RefOrder>
  </b:Source>
  <b:Source>
    <b:Tag>W3S14</b:Tag>
    <b:SourceType>InternetSite</b:SourceType>
    <b:Guid>{DE042ECC-6CB6-4C45-AD45-99B0A3818BB8}</b:Guid>
    <b:Title>SQL Tutorial</b:Title>
    <b:YearAccessed>2014</b:YearAccessed>
    <b:MonthAccessed>Nov</b:MonthAccessed>
    <b:DayAccessed>16</b:DayAccessed>
    <b:URL>http://www.w3schools.com/sql/default.asp</b:URL>
    <b:Author>
      <b:Author>
        <b:Corporate>W3Schools</b:Corporate>
      </b:Author>
    </b:Author>
    <b:RefOrder>3</b:RefOrder>
  </b:Source>
  <b:Source>
    <b:Tag>Sim13</b:Tag>
    <b:SourceType>DocumentFromInternetSite</b:SourceType>
    <b:Guid>{D0B869FE-6BCB-43D3-B7BD-0DDCBDC06C45}</b:Guid>
    <b:Title>Foundations of Programming: Databases</b:Title>
    <b:Year>2013</b:Year>
    <b:YearAccessed>2014</b:YearAccessed>
    <b:MonthAccessed>Nov</b:MonthAccessed>
    <b:DayAccessed>16</b:DayAccessed>
    <b:URL>http://www.lynda.com/Programming-tutorials/Foundations-Programming-Databases/112585-2.html</b:URL>
    <b:Author>
      <b:Author>
        <b:NameList>
          <b:Person>
            <b:Last>Allardice</b:Last>
            <b:First>Simon</b:First>
          </b:Person>
        </b:NameList>
      </b:Author>
    </b:Author>
    <b:Month>Jan</b:Month>
    <b:Day>25</b:Day>
    <b:RefOrder>4</b:RefOrder>
  </b:Source>
  <b:Source>
    <b:Tag>Bil14</b:Tag>
    <b:SourceType>DocumentFromInternetSite</b:SourceType>
    <b:Guid>{F90C844B-8BB1-48A8-BF89-5A59082527DD}</b:Guid>
    <b:Author>
      <b:Author>
        <b:NameList>
          <b:Person>
            <b:Last>Weinman</b:Last>
            <b:First>Bill</b:First>
          </b:Person>
        </b:NameList>
      </b:Author>
    </b:Author>
    <b:Title>SQL Essential Training</b:Title>
    <b:Year>2014</b:Year>
    <b:Month>Mar</b:Month>
    <b:Day>13</b:Day>
    <b:YearAccessed>2014</b:YearAccessed>
    <b:MonthAccessed>Nov</b:MonthAccessed>
    <b:DayAccessed>16</b:DayAccessed>
    <b:URL>http://www.lynda.com/SQL-tutorials/SQL-Essential-Training/139988-2.html</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01DAE0-1307-4B7B-AC33-3731AE56C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UniDocTemplate.v3.dotx</Template>
  <TotalTime>3</TotalTime>
  <Pages>38</Pages>
  <Words>5853</Words>
  <Characters>33368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CGP600 Advacned Games Progamming</vt:lpstr>
    </vt:vector>
  </TitlesOfParts>
  <Company/>
  <LinksUpToDate>false</LinksUpToDate>
  <CharactersWithSpaces>39143</CharactersWithSpaces>
  <SharedDoc>false</SharedDoc>
  <HLinks>
    <vt:vector size="54" baseType="variant">
      <vt:variant>
        <vt:i4>1114160</vt:i4>
      </vt:variant>
      <vt:variant>
        <vt:i4>50</vt:i4>
      </vt:variant>
      <vt:variant>
        <vt:i4>0</vt:i4>
      </vt:variant>
      <vt:variant>
        <vt:i4>5</vt:i4>
      </vt:variant>
      <vt:variant>
        <vt:lpwstr/>
      </vt:variant>
      <vt:variant>
        <vt:lpwstr>_Toc411866398</vt:lpwstr>
      </vt:variant>
      <vt:variant>
        <vt:i4>1114160</vt:i4>
      </vt:variant>
      <vt:variant>
        <vt:i4>44</vt:i4>
      </vt:variant>
      <vt:variant>
        <vt:i4>0</vt:i4>
      </vt:variant>
      <vt:variant>
        <vt:i4>5</vt:i4>
      </vt:variant>
      <vt:variant>
        <vt:lpwstr/>
      </vt:variant>
      <vt:variant>
        <vt:lpwstr>_Toc411866397</vt:lpwstr>
      </vt:variant>
      <vt:variant>
        <vt:i4>1114160</vt:i4>
      </vt:variant>
      <vt:variant>
        <vt:i4>38</vt:i4>
      </vt:variant>
      <vt:variant>
        <vt:i4>0</vt:i4>
      </vt:variant>
      <vt:variant>
        <vt:i4>5</vt:i4>
      </vt:variant>
      <vt:variant>
        <vt:lpwstr/>
      </vt:variant>
      <vt:variant>
        <vt:lpwstr>_Toc411866396</vt:lpwstr>
      </vt:variant>
      <vt:variant>
        <vt:i4>1114160</vt:i4>
      </vt:variant>
      <vt:variant>
        <vt:i4>32</vt:i4>
      </vt:variant>
      <vt:variant>
        <vt:i4>0</vt:i4>
      </vt:variant>
      <vt:variant>
        <vt:i4>5</vt:i4>
      </vt:variant>
      <vt:variant>
        <vt:lpwstr/>
      </vt:variant>
      <vt:variant>
        <vt:lpwstr>_Toc411866395</vt:lpwstr>
      </vt:variant>
      <vt:variant>
        <vt:i4>1114160</vt:i4>
      </vt:variant>
      <vt:variant>
        <vt:i4>26</vt:i4>
      </vt:variant>
      <vt:variant>
        <vt:i4>0</vt:i4>
      </vt:variant>
      <vt:variant>
        <vt:i4>5</vt:i4>
      </vt:variant>
      <vt:variant>
        <vt:lpwstr/>
      </vt:variant>
      <vt:variant>
        <vt:lpwstr>_Toc411866394</vt:lpwstr>
      </vt:variant>
      <vt:variant>
        <vt:i4>1114160</vt:i4>
      </vt:variant>
      <vt:variant>
        <vt:i4>20</vt:i4>
      </vt:variant>
      <vt:variant>
        <vt:i4>0</vt:i4>
      </vt:variant>
      <vt:variant>
        <vt:i4>5</vt:i4>
      </vt:variant>
      <vt:variant>
        <vt:lpwstr/>
      </vt:variant>
      <vt:variant>
        <vt:lpwstr>_Toc411866393</vt:lpwstr>
      </vt:variant>
      <vt:variant>
        <vt:i4>1114160</vt:i4>
      </vt:variant>
      <vt:variant>
        <vt:i4>14</vt:i4>
      </vt:variant>
      <vt:variant>
        <vt:i4>0</vt:i4>
      </vt:variant>
      <vt:variant>
        <vt:i4>5</vt:i4>
      </vt:variant>
      <vt:variant>
        <vt:lpwstr/>
      </vt:variant>
      <vt:variant>
        <vt:lpwstr>_Toc411866392</vt:lpwstr>
      </vt:variant>
      <vt:variant>
        <vt:i4>1114160</vt:i4>
      </vt:variant>
      <vt:variant>
        <vt:i4>8</vt:i4>
      </vt:variant>
      <vt:variant>
        <vt:i4>0</vt:i4>
      </vt:variant>
      <vt:variant>
        <vt:i4>5</vt:i4>
      </vt:variant>
      <vt:variant>
        <vt:lpwstr/>
      </vt:variant>
      <vt:variant>
        <vt:lpwstr>_Toc411866391</vt:lpwstr>
      </vt:variant>
      <vt:variant>
        <vt:i4>1114160</vt:i4>
      </vt:variant>
      <vt:variant>
        <vt:i4>2</vt:i4>
      </vt:variant>
      <vt:variant>
        <vt:i4>0</vt:i4>
      </vt:variant>
      <vt:variant>
        <vt:i4>5</vt:i4>
      </vt:variant>
      <vt:variant>
        <vt:lpwstr/>
      </vt:variant>
      <vt:variant>
        <vt:lpwstr>_Toc411866390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CGP600 Advanced Games Programming</dc:title>
  <dc:subject>AE1 – Group Project</dc:subject>
  <dc:creator>John McGrath (Q10931775) James Moran (Q12494305)</dc:creator>
  <cp:keywords/>
  <dc:description/>
  <cp:lastModifiedBy>John Mcgrath</cp:lastModifiedBy>
  <cp:revision>4</cp:revision>
  <dcterms:created xsi:type="dcterms:W3CDTF">2017-10-20T14:35:00Z</dcterms:created>
  <dcterms:modified xsi:type="dcterms:W3CDTF">2017-10-20T14:38:00Z</dcterms:modified>
</cp:coreProperties>
</file>